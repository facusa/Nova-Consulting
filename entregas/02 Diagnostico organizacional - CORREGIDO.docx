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Bidi"/>
        </w:rPr>
        <w:id w:val="1334107749"/>
        <w:placeholder>
          <w:docPart w:val="52F8B8D051DA4B6D9704E57807948B1B"/>
        </w:placeholder>
      </w:sdtPr>
      <w:sdtContent>
        <w:p w14:paraId="48C60D3E" w14:textId="4705A103" w:rsidR="19E64303" w:rsidRDefault="19E64303" w:rsidP="74A99827">
          <w:pPr>
            <w:pStyle w:val="Ttulo"/>
            <w:pBdr>
              <w:left w:val="double" w:sz="18" w:space="7" w:color="1F4E79" w:themeColor="accent1" w:themeShade="80"/>
            </w:pBdr>
            <w:ind w:left="-284"/>
          </w:pPr>
          <w:r w:rsidRPr="74A99827">
            <w:rPr>
              <w:rFonts w:asciiTheme="minorHAnsi" w:hAnsiTheme="minorHAnsi" w:cstheme="minorBidi"/>
            </w:rPr>
            <w:t>Full basics</w:t>
          </w:r>
        </w:p>
      </w:sdtContent>
    </w:sdt>
    <w:p w14:paraId="300984E4" w14:textId="3FD0B105" w:rsidR="000D7C52" w:rsidRPr="00FF196A" w:rsidRDefault="00000000" w:rsidP="6F72B913">
      <w:pPr>
        <w:pStyle w:val="Subttulo"/>
        <w:pBdr>
          <w:left w:val="double" w:sz="18" w:space="7" w:color="1F4E79" w:themeColor="accent1" w:themeShade="80"/>
        </w:pBdr>
        <w:ind w:left="-284" w:right="-188"/>
        <w:rPr>
          <w:rFonts w:asciiTheme="minorHAnsi" w:hAnsiTheme="minorHAnsi" w:cstheme="minorHAnsi"/>
          <w:lang w:val="es-419"/>
        </w:rPr>
      </w:pPr>
      <w:sdt>
        <w:sdtPr>
          <w:rPr>
            <w:rFonts w:asciiTheme="minorHAnsi" w:hAnsiTheme="minorHAnsi" w:cstheme="minorHAnsi"/>
          </w:rPr>
          <w:id w:val="492833740"/>
          <w:placeholder>
            <w:docPart w:val="52F8B8D051DA4B6D9704E57807948B1B"/>
          </w:placeholder>
        </w:sdtPr>
        <w:sdtContent>
          <w:r w:rsidR="19181DF3" w:rsidRPr="00FF196A">
            <w:rPr>
              <w:rStyle w:val="TtuloCar"/>
              <w:rFonts w:asciiTheme="minorHAnsi" w:hAnsiTheme="minorHAnsi" w:cstheme="minorHAnsi"/>
            </w:rPr>
            <w:t>DIAGNOSTICO ORGANIZACIONAL</w:t>
          </w:r>
        </w:sdtContent>
      </w:sdt>
    </w:p>
    <w:p w14:paraId="0A5F1A79" w14:textId="6BE5C8FB" w:rsidR="000D7C52" w:rsidRPr="00FF196A" w:rsidRDefault="00E346DA" w:rsidP="74A99827">
      <w:pPr>
        <w:pStyle w:val="Subttulo"/>
        <w:pBdr>
          <w:left w:val="double" w:sz="18" w:space="7" w:color="1F4E79" w:themeColor="accent1" w:themeShade="80"/>
        </w:pBdr>
        <w:ind w:left="-284" w:right="-188"/>
        <w:rPr>
          <w:rFonts w:asciiTheme="minorHAnsi" w:hAnsiTheme="minorHAnsi" w:cstheme="minorBidi"/>
          <w:lang w:val="es-419"/>
        </w:rPr>
      </w:pPr>
      <w:r w:rsidRPr="74A99827">
        <w:rPr>
          <w:rFonts w:asciiTheme="minorHAnsi" w:hAnsiTheme="minorHAnsi" w:cstheme="minorBidi"/>
        </w:rPr>
        <w:t xml:space="preserve">Grupo </w:t>
      </w:r>
      <w:r w:rsidR="407A18B9" w:rsidRPr="74A99827">
        <w:rPr>
          <w:rFonts w:asciiTheme="minorHAnsi" w:hAnsiTheme="minorHAnsi" w:cstheme="minorBidi"/>
        </w:rPr>
        <w:t>2</w:t>
      </w:r>
      <w:r w:rsidRPr="74A99827">
        <w:rPr>
          <w:rFonts w:asciiTheme="minorHAnsi" w:hAnsiTheme="minorHAnsi" w:cstheme="minorBidi"/>
        </w:rPr>
        <w:t xml:space="preserve"> - </w:t>
      </w:r>
      <w:r w:rsidR="003D977D" w:rsidRPr="74A99827">
        <w:rPr>
          <w:rFonts w:asciiTheme="minorHAnsi" w:hAnsiTheme="minorHAnsi" w:cstheme="minorBidi"/>
          <w:lang w:val="es-419"/>
        </w:rPr>
        <w:t>Sprint 2</w:t>
      </w:r>
    </w:p>
    <w:p w14:paraId="2814AAD9" w14:textId="5399135C" w:rsidR="007E7092" w:rsidRDefault="002F0A1E" w:rsidP="007E7092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3288962D" wp14:editId="3CF60973">
                <wp:extent cx="141605" cy="141605"/>
                <wp:effectExtent l="0" t="0" r="0" b="0"/>
                <wp:docPr id="9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ángulo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33C15A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/LFbw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">
                <v:rect id="Rectángulo 1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</w:t>
      </w:r>
      <w:r w:rsidR="19181DF3" w:rsidRPr="00FF196A">
        <w:rPr>
          <w:rFonts w:asciiTheme="minorHAnsi" w:hAnsiTheme="minorHAnsi" w:cstheme="minorHAnsi"/>
        </w:rPr>
        <w:t>Introducción al Entregable</w:t>
      </w:r>
    </w:p>
    <w:p w14:paraId="74C87C45" w14:textId="48BC3C4E" w:rsidR="002E7E83" w:rsidRDefault="002E7E83" w:rsidP="5A91A078">
      <w:pPr>
        <w:rPr>
          <w:rFonts w:asciiTheme="minorHAnsi" w:hAnsiTheme="minorHAnsi" w:cstheme="minorBidi"/>
          <w:sz w:val="20"/>
          <w:szCs w:val="20"/>
        </w:rPr>
      </w:pPr>
      <w:r w:rsidRPr="5A91A078">
        <w:rPr>
          <w:rFonts w:asciiTheme="minorHAnsi" w:hAnsiTheme="minorHAnsi" w:cstheme="minorBidi"/>
          <w:sz w:val="20"/>
          <w:szCs w:val="20"/>
        </w:rPr>
        <w:t xml:space="preserve">El diagnóstico organizacional se utiliza para poder evaluar a una empresa más allá de lo visible o </w:t>
      </w:r>
      <w:r w:rsidR="005F0744" w:rsidRPr="5A91A078">
        <w:rPr>
          <w:rFonts w:asciiTheme="minorHAnsi" w:hAnsiTheme="minorHAnsi" w:cstheme="minorBidi"/>
          <w:sz w:val="20"/>
          <w:szCs w:val="20"/>
        </w:rPr>
        <w:t xml:space="preserve">lo </w:t>
      </w:r>
      <w:r w:rsidRPr="5A91A078">
        <w:rPr>
          <w:rFonts w:asciiTheme="minorHAnsi" w:hAnsiTheme="minorHAnsi" w:cstheme="minorBidi"/>
          <w:sz w:val="20"/>
          <w:szCs w:val="20"/>
        </w:rPr>
        <w:t xml:space="preserve">expuesto al público. Dentro de una organización hay muchos indicadores que indican el </w:t>
      </w:r>
      <w:r w:rsidR="005F0744" w:rsidRPr="5A91A078">
        <w:rPr>
          <w:rFonts w:asciiTheme="minorHAnsi" w:hAnsiTheme="minorHAnsi" w:cstheme="minorBidi"/>
          <w:sz w:val="20"/>
          <w:szCs w:val="20"/>
        </w:rPr>
        <w:t>desempeño</w:t>
      </w:r>
      <w:r w:rsidRPr="5A91A078">
        <w:rPr>
          <w:rFonts w:asciiTheme="minorHAnsi" w:hAnsiTheme="minorHAnsi" w:cstheme="minorBidi"/>
          <w:sz w:val="20"/>
          <w:szCs w:val="20"/>
        </w:rPr>
        <w:t xml:space="preserve"> del negocio —estados financieros, activos, </w:t>
      </w:r>
      <w:r w:rsidR="005F0744" w:rsidRPr="5A91A078">
        <w:rPr>
          <w:rFonts w:asciiTheme="minorHAnsi" w:hAnsiTheme="minorHAnsi" w:cstheme="minorBidi"/>
          <w:sz w:val="20"/>
          <w:szCs w:val="20"/>
        </w:rPr>
        <w:t>KPIs</w:t>
      </w:r>
      <w:r w:rsidRPr="5A91A078">
        <w:rPr>
          <w:rFonts w:asciiTheme="minorHAnsi" w:hAnsiTheme="minorHAnsi" w:cstheme="minorBidi"/>
          <w:sz w:val="20"/>
          <w:szCs w:val="20"/>
        </w:rPr>
        <w:t xml:space="preserve">, etc.— y dan mucha información sobre </w:t>
      </w:r>
      <w:r w:rsidR="26D65C0F" w:rsidRPr="5A91A078">
        <w:rPr>
          <w:rFonts w:asciiTheme="minorHAnsi" w:hAnsiTheme="minorHAnsi" w:cstheme="minorBidi"/>
          <w:sz w:val="20"/>
          <w:szCs w:val="20"/>
        </w:rPr>
        <w:t>cómo</w:t>
      </w:r>
      <w:r w:rsidRPr="5A91A078">
        <w:rPr>
          <w:rFonts w:asciiTheme="minorHAnsi" w:hAnsiTheme="minorHAnsi" w:cstheme="minorBidi"/>
          <w:sz w:val="20"/>
          <w:szCs w:val="20"/>
        </w:rPr>
        <w:t xml:space="preserve"> operan internamente</w:t>
      </w:r>
      <w:r w:rsidR="00C57811" w:rsidRPr="5A91A078">
        <w:rPr>
          <w:rFonts w:asciiTheme="minorHAnsi" w:hAnsiTheme="minorHAnsi" w:cstheme="minorBidi"/>
          <w:sz w:val="20"/>
          <w:szCs w:val="20"/>
        </w:rPr>
        <w:t xml:space="preserve">. Pero esto </w:t>
      </w:r>
      <w:r w:rsidRPr="5A91A078">
        <w:rPr>
          <w:rFonts w:asciiTheme="minorHAnsi" w:hAnsiTheme="minorHAnsi" w:cstheme="minorBidi"/>
          <w:sz w:val="20"/>
          <w:szCs w:val="20"/>
        </w:rPr>
        <w:t>no es suficiente para realizar un buen diagnóstico, pues también es necesario evaluar otras realidades relevantes, que son casi imposibles de cuantificar, como las estructuras de poder, cómo y dónde se concentra el saber, y la alineación de parte de los colaboradores a la misión de la organización.</w:t>
      </w:r>
    </w:p>
    <w:p w14:paraId="5D5C491C" w14:textId="77777777" w:rsidR="002E7E83" w:rsidRPr="002E7E83" w:rsidRDefault="002E7E83" w:rsidP="002E7E83">
      <w:pPr>
        <w:rPr>
          <w:rFonts w:asciiTheme="minorHAnsi" w:hAnsiTheme="minorHAnsi" w:cstheme="minorHAnsi"/>
          <w:sz w:val="20"/>
          <w:szCs w:val="20"/>
        </w:rPr>
      </w:pPr>
    </w:p>
    <w:p w14:paraId="4A545315" w14:textId="77777777" w:rsidR="002E7E83" w:rsidRDefault="002E7E83" w:rsidP="002E7E83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>El diagnóstico empresarial evidencia problemas y trae al frente necesidades u oportunidades de mejora, que los altos mandos deben ser capaces de analizar con una mirada global para priorizarlos y tomar decisiones.</w:t>
      </w:r>
    </w:p>
    <w:p w14:paraId="20A9A1E0" w14:textId="77777777" w:rsidR="002E7E83" w:rsidRPr="002E7E83" w:rsidRDefault="002E7E83" w:rsidP="002E7E83">
      <w:pPr>
        <w:rPr>
          <w:rFonts w:asciiTheme="minorHAnsi" w:hAnsiTheme="minorHAnsi" w:cstheme="minorHAnsi"/>
          <w:sz w:val="20"/>
          <w:szCs w:val="20"/>
        </w:rPr>
      </w:pPr>
    </w:p>
    <w:p w14:paraId="20043BC0" w14:textId="4305DA68" w:rsidR="002E7E83" w:rsidRDefault="002E7E83" w:rsidP="002E7E83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 xml:space="preserve">Antes de dar comienzo al proceso de diagnóstico organizacional, </w:t>
      </w:r>
      <w:r>
        <w:rPr>
          <w:rFonts w:asciiTheme="minorHAnsi" w:hAnsiTheme="minorHAnsi" w:cstheme="minorHAnsi"/>
          <w:sz w:val="20"/>
          <w:szCs w:val="20"/>
        </w:rPr>
        <w:t xml:space="preserve">se debe validar que se cumplan </w:t>
      </w:r>
      <w:r w:rsidRPr="002E7E83">
        <w:rPr>
          <w:rFonts w:asciiTheme="minorHAnsi" w:hAnsiTheme="minorHAnsi" w:cstheme="minorHAnsi"/>
          <w:sz w:val="20"/>
          <w:szCs w:val="20"/>
        </w:rPr>
        <w:t>tres requisitos</w:t>
      </w:r>
      <w:r>
        <w:rPr>
          <w:rFonts w:asciiTheme="minorHAnsi" w:hAnsiTheme="minorHAnsi" w:cstheme="minorHAnsi"/>
          <w:sz w:val="20"/>
          <w:szCs w:val="20"/>
        </w:rPr>
        <w:t xml:space="preserve"> fundamentales:</w:t>
      </w:r>
    </w:p>
    <w:p w14:paraId="0824D551" w14:textId="77777777" w:rsidR="00F62642" w:rsidRPr="002E7E83" w:rsidRDefault="00F62642" w:rsidP="002E7E83">
      <w:pPr>
        <w:rPr>
          <w:rFonts w:asciiTheme="minorHAnsi" w:hAnsiTheme="minorHAnsi" w:cstheme="minorHAnsi"/>
          <w:sz w:val="20"/>
          <w:szCs w:val="20"/>
        </w:rPr>
      </w:pPr>
    </w:p>
    <w:p w14:paraId="5D74F689" w14:textId="2D3A6C5C" w:rsidR="002E7E83" w:rsidRPr="00C57811" w:rsidRDefault="002E7E83" w:rsidP="74A99827">
      <w:pPr>
        <w:ind w:left="720"/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1. Tener interés en cambiar</w:t>
      </w:r>
      <w:r w:rsidR="00695DE6"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 xml:space="preserve">: </w:t>
      </w:r>
      <w:r w:rsidR="00F62642"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El punto de partida debe ser una mirada autocrítica y realista de la propia organización. Es necesario que los directivos tengan la apertura para aceptar los problemas que se logren identificar para poder aplicar soluciones.</w:t>
      </w:r>
    </w:p>
    <w:p w14:paraId="6B22D20A" w14:textId="44574D48" w:rsidR="002E7E83" w:rsidRPr="00C57811" w:rsidRDefault="002E7E83" w:rsidP="74A99827">
      <w:pPr>
        <w:ind w:left="720"/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2. Aceptar ser diagnosticado</w:t>
      </w:r>
      <w:r w:rsidR="00695DE6"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 xml:space="preserve">: </w:t>
      </w:r>
      <w:r w:rsidR="00DA2849"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A veces las organizaciones perciben los síntomas, pero no encuentran el diagnóstico acertado. En esos casos, se debe recurrir a expertos en la realización de diagnósticos. Estos pueden ser liderados por directivos con mayor experiencia en el tema, consultores externos o académicos que ofrezcan una mirada de mayor distancia sobre la organización.</w:t>
      </w:r>
    </w:p>
    <w:p w14:paraId="69008882" w14:textId="66535317" w:rsidR="00DA2849" w:rsidRPr="00F62642" w:rsidRDefault="002E7E83" w:rsidP="74A99827">
      <w:pPr>
        <w:ind w:left="720"/>
        <w:rPr>
          <w:rFonts w:asciiTheme="minorHAnsi" w:hAnsiTheme="minorHAnsi" w:cstheme="minorBidi"/>
          <w:color w:val="BFBFBF" w:themeColor="background1" w:themeShade="BF"/>
          <w:sz w:val="16"/>
          <w:szCs w:val="16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3. Saber escuchar a la organización</w:t>
      </w:r>
      <w:r w:rsidR="00695DE6"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: cuando se escucha a más personas o se conoce su punto de vista sobre los dolores de la empresa, mejor será el diagnóstico. Se debe escuchar a todos los niveles para tener una mirada más aguda de lo que ocurre.</w:t>
      </w:r>
    </w:p>
    <w:p w14:paraId="3758B97D" w14:textId="04F0844E" w:rsidR="00DA2849" w:rsidRPr="00F62642" w:rsidRDefault="00DA2849" w:rsidP="74A99827">
      <w:pPr>
        <w:ind w:left="720"/>
        <w:rPr>
          <w:rFonts w:asciiTheme="minorHAnsi" w:hAnsiTheme="minorHAnsi" w:cstheme="minorBidi"/>
          <w:color w:val="BFBFBF" w:themeColor="background1" w:themeShade="BF"/>
          <w:sz w:val="16"/>
          <w:szCs w:val="16"/>
        </w:rPr>
      </w:pPr>
      <w:r w:rsidRPr="74A99827">
        <w:rPr>
          <w:rFonts w:asciiTheme="minorHAnsi" w:hAnsiTheme="minorHAnsi" w:cstheme="minorBidi"/>
          <w:color w:val="BFBFBF" w:themeColor="background1" w:themeShade="BF"/>
          <w:sz w:val="16"/>
          <w:szCs w:val="16"/>
        </w:rPr>
        <w:t xml:space="preserve">(Fuente: </w:t>
      </w:r>
      <w:hyperlink r:id="rId9">
        <w:r w:rsidRPr="74A99827">
          <w:rPr>
            <w:rStyle w:val="Hipervnculo"/>
            <w:rFonts w:asciiTheme="minorHAnsi" w:hAnsiTheme="minorHAnsi" w:cstheme="minorBidi"/>
            <w:color w:val="BFBFBF" w:themeColor="background1" w:themeShade="BF"/>
            <w:sz w:val="16"/>
            <w:szCs w:val="16"/>
          </w:rPr>
          <w:t>https://blog.pad.edu/cual-es-la-importancia-del-diagnostico-organizacional</w:t>
        </w:r>
      </w:hyperlink>
      <w:r w:rsidRPr="74A99827">
        <w:rPr>
          <w:rFonts w:asciiTheme="minorHAnsi" w:hAnsiTheme="minorHAnsi" w:cstheme="minorBidi"/>
          <w:color w:val="BFBFBF" w:themeColor="background1" w:themeShade="BF"/>
          <w:sz w:val="16"/>
          <w:szCs w:val="16"/>
        </w:rPr>
        <w:t xml:space="preserve">) </w:t>
      </w:r>
    </w:p>
    <w:p w14:paraId="1BD528E4" w14:textId="5C9EBF07" w:rsidR="008C0C50" w:rsidRPr="00FF196A" w:rsidRDefault="002F0A1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5F5AB728" wp14:editId="36315159">
                <wp:extent cx="141605" cy="141605"/>
                <wp:effectExtent l="0" t="0" r="0" b="0"/>
                <wp:docPr id="1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ángulo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70F83F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MCTmIV3CAAAEigAAA4AAAAAAAAAAAAA&#10;AAAALgIAAGRycy9lMm9Eb2MueG1sUEsBAi0AFAAGAAgAAAAhAAXiDD3ZAAAAAwEAAA8AAAAAAAAA&#10;AAAAAAAA0QoAAGRycy9kb3ducmV2LnhtbFBLBQYAAAAABAAEAPMAAADXCwAAAAA=&#10;">
                <v:rect id="Rectángulo 13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 O</w:t>
      </w:r>
      <w:r w:rsidR="00457EE7" w:rsidRPr="00FF196A">
        <w:rPr>
          <w:rFonts w:asciiTheme="minorHAnsi" w:hAnsiTheme="minorHAnsi" w:cstheme="minorHAnsi"/>
        </w:rPr>
        <w:t>bjetivo del Entregable</w:t>
      </w:r>
    </w:p>
    <w:p w14:paraId="3FCBDFCB" w14:textId="38F64087" w:rsidR="002F0A1E" w:rsidRPr="00FF196A" w:rsidRDefault="19181DF3" w:rsidP="006342B6">
      <w:pPr>
        <w:jc w:val="both"/>
        <w:rPr>
          <w:rFonts w:asciiTheme="minorHAnsi" w:hAnsiTheme="minorHAnsi" w:cstheme="minorHAnsi"/>
        </w:rPr>
      </w:pPr>
      <w:r w:rsidRPr="34C6CB72">
        <w:rPr>
          <w:rFonts w:asciiTheme="minorHAnsi" w:hAnsiTheme="minorHAnsi" w:cstheme="minorBidi"/>
          <w:sz w:val="20"/>
          <w:szCs w:val="20"/>
        </w:rPr>
        <w:t xml:space="preserve">El objetivo del entregable es relevar </w:t>
      </w:r>
      <w:r w:rsidR="00472DC0" w:rsidRPr="34C6CB72">
        <w:rPr>
          <w:rFonts w:asciiTheme="minorHAnsi" w:hAnsiTheme="minorHAnsi" w:cstheme="minorBidi"/>
          <w:sz w:val="20"/>
          <w:szCs w:val="20"/>
        </w:rPr>
        <w:t xml:space="preserve">el </w:t>
      </w:r>
      <w:r w:rsidR="002A41C2" w:rsidRPr="34C6CB72">
        <w:rPr>
          <w:rFonts w:asciiTheme="minorHAnsi" w:hAnsiTheme="minorHAnsi" w:cstheme="minorBidi"/>
          <w:sz w:val="20"/>
          <w:szCs w:val="20"/>
        </w:rPr>
        <w:t>estadio</w:t>
      </w:r>
      <w:r w:rsidR="00472DC0" w:rsidRPr="34C6CB72">
        <w:rPr>
          <w:rFonts w:asciiTheme="minorHAnsi" w:hAnsiTheme="minorHAnsi" w:cstheme="minorBidi"/>
          <w:sz w:val="20"/>
          <w:szCs w:val="20"/>
        </w:rPr>
        <w:t xml:space="preserve"> de madurez organizacional y </w:t>
      </w:r>
      <w:r w:rsidR="00583DFF" w:rsidRPr="34C6CB72">
        <w:rPr>
          <w:rFonts w:asciiTheme="minorHAnsi" w:hAnsiTheme="minorHAnsi" w:cstheme="minorBidi"/>
          <w:sz w:val="20"/>
          <w:szCs w:val="20"/>
        </w:rPr>
        <w:t>los</w:t>
      </w:r>
      <w:r w:rsidRPr="34C6CB72">
        <w:rPr>
          <w:rFonts w:asciiTheme="minorHAnsi" w:hAnsiTheme="minorHAnsi" w:cstheme="minorBidi"/>
          <w:sz w:val="20"/>
          <w:szCs w:val="20"/>
        </w:rPr>
        <w:t xml:space="preserve"> requerimientos del</w:t>
      </w:r>
      <w:r w:rsidR="00C62F74" w:rsidRPr="34C6CB72">
        <w:rPr>
          <w:rFonts w:asciiTheme="minorHAnsi" w:hAnsiTheme="minorHAnsi" w:cstheme="minorBidi"/>
          <w:sz w:val="20"/>
          <w:szCs w:val="20"/>
        </w:rPr>
        <w:t xml:space="preserve"> caso de estudio. </w:t>
      </w:r>
      <w:r w:rsidR="00B750E7" w:rsidRPr="34C6CB72">
        <w:rPr>
          <w:rFonts w:asciiTheme="minorHAnsi" w:hAnsiTheme="minorHAnsi" w:cstheme="minorBidi"/>
          <w:sz w:val="20"/>
          <w:szCs w:val="20"/>
        </w:rPr>
        <w:t>Conocer l</w:t>
      </w:r>
      <w:r w:rsidR="00C62F74" w:rsidRPr="34C6CB72">
        <w:rPr>
          <w:rFonts w:asciiTheme="minorHAnsi" w:hAnsiTheme="minorHAnsi" w:cstheme="minorBidi"/>
          <w:sz w:val="20"/>
          <w:szCs w:val="20"/>
        </w:rPr>
        <w:t xml:space="preserve">os requerimientos </w:t>
      </w:r>
      <w:r w:rsidR="00B750E7" w:rsidRPr="34C6CB72">
        <w:rPr>
          <w:rFonts w:asciiTheme="minorHAnsi" w:hAnsiTheme="minorHAnsi" w:cstheme="minorBidi"/>
          <w:sz w:val="20"/>
          <w:szCs w:val="20"/>
        </w:rPr>
        <w:t>desde la perspectiva del cliente s</w:t>
      </w:r>
      <w:r w:rsidR="006342B6" w:rsidRPr="34C6CB72">
        <w:rPr>
          <w:rFonts w:asciiTheme="minorHAnsi" w:hAnsiTheme="minorHAnsi" w:cstheme="minorBidi"/>
          <w:sz w:val="20"/>
          <w:szCs w:val="20"/>
        </w:rPr>
        <w:t xml:space="preserve">erán </w:t>
      </w:r>
      <w:r w:rsidR="00C62F74" w:rsidRPr="34C6CB72">
        <w:rPr>
          <w:rFonts w:asciiTheme="minorHAnsi" w:hAnsiTheme="minorHAnsi" w:cstheme="minorBidi"/>
          <w:sz w:val="20"/>
          <w:szCs w:val="20"/>
        </w:rPr>
        <w:t>fundamentales para comenzar a visualizar la brecha entre la situación actual y deseada, y facilitarán la</w:t>
      </w:r>
      <w:r w:rsidR="00D327E1" w:rsidRPr="34C6CB72">
        <w:rPr>
          <w:rFonts w:asciiTheme="minorHAnsi" w:hAnsiTheme="minorHAnsi" w:cstheme="minorBidi"/>
          <w:sz w:val="20"/>
          <w:szCs w:val="20"/>
        </w:rPr>
        <w:t xml:space="preserve"> posterior</w:t>
      </w:r>
      <w:r w:rsidR="00C62F74" w:rsidRPr="34C6CB72">
        <w:rPr>
          <w:rFonts w:asciiTheme="minorHAnsi" w:hAnsiTheme="minorHAnsi" w:cstheme="minorBidi"/>
          <w:sz w:val="20"/>
          <w:szCs w:val="20"/>
        </w:rPr>
        <w:t xml:space="preserve"> definición de</w:t>
      </w:r>
      <w:r w:rsidR="00B750E7" w:rsidRPr="34C6CB72">
        <w:rPr>
          <w:rFonts w:asciiTheme="minorHAnsi" w:hAnsiTheme="minorHAnsi" w:cstheme="minorBidi"/>
          <w:sz w:val="20"/>
          <w:szCs w:val="20"/>
        </w:rPr>
        <w:t xml:space="preserve"> la arquitectura empresarial </w:t>
      </w:r>
      <w:r w:rsidR="00B84A5F" w:rsidRPr="34C6CB72">
        <w:rPr>
          <w:rFonts w:asciiTheme="minorHAnsi" w:hAnsiTheme="minorHAnsi" w:cstheme="minorBidi"/>
          <w:sz w:val="20"/>
          <w:szCs w:val="20"/>
        </w:rPr>
        <w:t>de destino como también del</w:t>
      </w:r>
      <w:r w:rsidR="00C62F74" w:rsidRPr="34C6CB72">
        <w:rPr>
          <w:rFonts w:asciiTheme="minorHAnsi" w:hAnsiTheme="minorHAnsi" w:cstheme="minorBidi"/>
          <w:sz w:val="20"/>
          <w:szCs w:val="20"/>
        </w:rPr>
        <w:t xml:space="preserve"> alcance </w:t>
      </w:r>
      <w:r w:rsidR="00B84A5F" w:rsidRPr="34C6CB72">
        <w:rPr>
          <w:rFonts w:asciiTheme="minorHAnsi" w:hAnsiTheme="minorHAnsi" w:cstheme="minorBidi"/>
          <w:sz w:val="20"/>
          <w:szCs w:val="20"/>
        </w:rPr>
        <w:t>de la propuesta</w:t>
      </w:r>
      <w:r w:rsidR="00C62F74" w:rsidRPr="34C6CB72">
        <w:rPr>
          <w:rFonts w:asciiTheme="minorHAnsi" w:hAnsiTheme="minorHAnsi" w:cstheme="minorBidi"/>
          <w:sz w:val="20"/>
          <w:szCs w:val="20"/>
        </w:rPr>
        <w:t>.</w:t>
      </w:r>
    </w:p>
    <w:p w14:paraId="3A2240B7" w14:textId="2E80EE51" w:rsidR="34C6CB72" w:rsidRDefault="34C6CB72" w:rsidP="34C6CB72">
      <w:pPr>
        <w:spacing w:after="180" w:line="288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51B970" wp14:editId="42D1D9D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1074749" name="picture" title="Vídeo titulado:APLSI - T02 - Diagnóstico de la organización.mp4">
              <a:hlinkClick xmlns:a="http://schemas.openxmlformats.org/drawingml/2006/main" r:id="rId1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economicasuba.sharepoint.com/sites/Sistemas/CATEDRA-1422/Material%20practica/APLSI%20-%20T02%20-%20Diagno%CC%81stico%20de%20la%20organizacio%CC%81n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BBA5D" w14:textId="15FE4E80" w:rsidR="715194A4" w:rsidRDefault="715194A4" w:rsidP="7DA70005">
      <w:pPr>
        <w:spacing w:after="180" w:line="288" w:lineRule="auto"/>
        <w:jc w:val="both"/>
        <w:rPr>
          <w:rFonts w:ascii="Arial" w:eastAsia="Arial" w:hAnsi="Arial" w:cs="Arial"/>
          <w:sz w:val="16"/>
          <w:szCs w:val="16"/>
        </w:rPr>
      </w:pPr>
      <w:r w:rsidRPr="34C6CB72">
        <w:rPr>
          <w:rFonts w:ascii="Arial" w:eastAsia="Arial" w:hAnsi="Arial" w:cs="Arial"/>
          <w:color w:val="000000" w:themeColor="text1"/>
          <w:sz w:val="18"/>
          <w:szCs w:val="18"/>
        </w:rPr>
        <w:t xml:space="preserve">Video explicativo del template: </w:t>
      </w:r>
      <w:r>
        <w:fldChar w:fldCharType="begin"/>
      </w:r>
      <w:r>
        <w:instrText>HYPERLINK "https://economicasuba.sharepoint.com/sites/Sistemas/CATEDRA-1422/Material%20practica/APLSI%20-%20T02%20-%20Diagno%CC%81stico%20de%20la%20organizacio%CC%81n.mp4" \h</w:instrText>
      </w:r>
      <w:r>
        <w:fldChar w:fldCharType="separate"/>
      </w:r>
      <w:r w:rsidRPr="34C6CB72">
        <w:rPr>
          <w:rStyle w:val="Hipervnculo"/>
          <w:rFonts w:ascii="Arial" w:eastAsia="Arial" w:hAnsi="Arial" w:cs="Arial"/>
          <w:sz w:val="18"/>
          <w:szCs w:val="18"/>
        </w:rPr>
        <w:t>APLSI - T02 - Diagnóstico Organizacional</w:t>
      </w:r>
      <w:r>
        <w:fldChar w:fldCharType="end"/>
      </w:r>
    </w:p>
    <w:p w14:paraId="4EF91FD9" w14:textId="35B3B420" w:rsidR="002F0A1E" w:rsidRPr="00FF196A" w:rsidRDefault="002F0A1E" w:rsidP="19181DF3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6A5A870E" wp14:editId="2DFC1168">
                <wp:extent cx="141605" cy="141605"/>
                <wp:effectExtent l="0" t="0" r="0" b="0"/>
                <wp:docPr id="2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ángulo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3D7A0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nlbQ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LTm55W0IAAASKAAADgAAAAAAAAAAAAAAAAAuAgAAZHJz&#10;L2Uyb0RvYy54bWxQSwECLQAUAAYACAAAACEABeIMPdkAAAADAQAADwAAAAAAAAAAAAAAAADHCgAA&#10;ZHJzL2Rvd25yZXYueG1sUEsFBgAAAAAEAAQA8wAAAM0LAAAAAA==&#10;">
                <v:rect id="Rectángulo 2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ARTEFACTO ENTREGABLE</w:t>
      </w:r>
    </w:p>
    <w:p w14:paraId="59D0694C" w14:textId="147BD8C7" w:rsidR="00B72818" w:rsidRDefault="6A1CE119" w:rsidP="00920220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 xml:space="preserve">Es habitual que en las </w:t>
      </w:r>
      <w:r w:rsidR="00B72818">
        <w:rPr>
          <w:rFonts w:asciiTheme="minorHAnsi" w:hAnsiTheme="minorHAnsi" w:cstheme="minorHAnsi"/>
          <w:sz w:val="20"/>
        </w:rPr>
        <w:t xml:space="preserve">consultoras o empresas </w:t>
      </w:r>
      <w:r w:rsidR="47F63E5A" w:rsidRPr="00FF196A">
        <w:rPr>
          <w:rFonts w:asciiTheme="minorHAnsi" w:hAnsiTheme="minorHAnsi" w:cstheme="minorHAnsi"/>
          <w:sz w:val="20"/>
        </w:rPr>
        <w:t xml:space="preserve">de desarrollo </w:t>
      </w:r>
      <w:r w:rsidRPr="00FF196A">
        <w:rPr>
          <w:rFonts w:asciiTheme="minorHAnsi" w:hAnsiTheme="minorHAnsi" w:cstheme="minorHAnsi"/>
          <w:sz w:val="20"/>
        </w:rPr>
        <w:t>haya un</w:t>
      </w:r>
      <w:r w:rsidR="51BABB7E" w:rsidRPr="00FF196A">
        <w:rPr>
          <w:rFonts w:asciiTheme="minorHAnsi" w:hAnsiTheme="minorHAnsi" w:cstheme="minorHAnsi"/>
          <w:sz w:val="20"/>
        </w:rPr>
        <w:t xml:space="preserve"> </w:t>
      </w:r>
      <w:r w:rsidR="2B817864" w:rsidRPr="00FF196A">
        <w:rPr>
          <w:rFonts w:asciiTheme="minorHAnsi" w:hAnsiTheme="minorHAnsi" w:cstheme="minorHAnsi"/>
          <w:sz w:val="20"/>
        </w:rPr>
        <w:t>D</w:t>
      </w:r>
      <w:r w:rsidR="51BABB7E" w:rsidRPr="00FF196A">
        <w:rPr>
          <w:rFonts w:asciiTheme="minorHAnsi" w:hAnsiTheme="minorHAnsi" w:cstheme="minorHAnsi"/>
          <w:sz w:val="20"/>
        </w:rPr>
        <w:t xml:space="preserve">irector de </w:t>
      </w:r>
      <w:r w:rsidR="14D9B5FA" w:rsidRPr="00FF196A">
        <w:rPr>
          <w:rFonts w:asciiTheme="minorHAnsi" w:hAnsiTheme="minorHAnsi" w:cstheme="minorHAnsi"/>
          <w:sz w:val="20"/>
        </w:rPr>
        <w:t>Proyectos</w:t>
      </w:r>
      <w:r w:rsidR="51BABB7E" w:rsidRPr="00FF196A">
        <w:rPr>
          <w:rFonts w:asciiTheme="minorHAnsi" w:hAnsiTheme="minorHAnsi" w:cstheme="minorHAnsi"/>
          <w:sz w:val="20"/>
        </w:rPr>
        <w:t>, un</w:t>
      </w:r>
      <w:r w:rsidRPr="00FF196A">
        <w:rPr>
          <w:rFonts w:asciiTheme="minorHAnsi" w:hAnsiTheme="minorHAnsi" w:cstheme="minorHAnsi"/>
          <w:sz w:val="20"/>
        </w:rPr>
        <w:t xml:space="preserve">a PMO, </w:t>
      </w:r>
      <w:r w:rsidR="4D7B70D9" w:rsidRPr="00FF196A">
        <w:rPr>
          <w:rFonts w:asciiTheme="minorHAnsi" w:hAnsiTheme="minorHAnsi" w:cstheme="minorHAnsi"/>
          <w:sz w:val="20"/>
        </w:rPr>
        <w:t xml:space="preserve">un </w:t>
      </w:r>
      <w:r w:rsidR="5F92C92A" w:rsidRPr="00FF196A">
        <w:rPr>
          <w:rFonts w:asciiTheme="minorHAnsi" w:hAnsiTheme="minorHAnsi" w:cstheme="minorHAnsi"/>
          <w:sz w:val="20"/>
        </w:rPr>
        <w:t>Líder</w:t>
      </w:r>
      <w:r w:rsidRPr="00FF196A">
        <w:rPr>
          <w:rFonts w:asciiTheme="minorHAnsi" w:hAnsiTheme="minorHAnsi" w:cstheme="minorHAnsi"/>
          <w:sz w:val="20"/>
        </w:rPr>
        <w:t xml:space="preserve"> </w:t>
      </w:r>
      <w:r w:rsidR="4B1DB997" w:rsidRPr="00FF196A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 xml:space="preserve">écnico, </w:t>
      </w:r>
      <w:r w:rsidR="14A01E98" w:rsidRPr="00FF196A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rquitecto de soluciones o alguna otra figura</w:t>
      </w:r>
      <w:r w:rsidR="4AB69A13" w:rsidRPr="00FF196A">
        <w:rPr>
          <w:rFonts w:asciiTheme="minorHAnsi" w:hAnsiTheme="minorHAnsi" w:cstheme="minorHAnsi"/>
          <w:sz w:val="20"/>
        </w:rPr>
        <w:t xml:space="preserve"> </w:t>
      </w:r>
      <w:r w:rsidR="00C802BC">
        <w:rPr>
          <w:rFonts w:asciiTheme="minorHAnsi" w:hAnsiTheme="minorHAnsi" w:cstheme="minorHAnsi"/>
          <w:sz w:val="20"/>
        </w:rPr>
        <w:t>experimentada que</w:t>
      </w:r>
      <w:r w:rsidRPr="00FF196A">
        <w:rPr>
          <w:rFonts w:asciiTheme="minorHAnsi" w:hAnsiTheme="minorHAnsi" w:cstheme="minorHAnsi"/>
          <w:sz w:val="20"/>
        </w:rPr>
        <w:t xml:space="preserve"> d</w:t>
      </w:r>
      <w:r w:rsidR="00C802BC">
        <w:rPr>
          <w:rFonts w:asciiTheme="minorHAnsi" w:hAnsiTheme="minorHAnsi" w:cstheme="minorHAnsi"/>
          <w:sz w:val="20"/>
        </w:rPr>
        <w:t>é</w:t>
      </w:r>
      <w:r w:rsidRPr="00FF196A">
        <w:rPr>
          <w:rFonts w:asciiTheme="minorHAnsi" w:hAnsiTheme="minorHAnsi" w:cstheme="minorHAnsi"/>
          <w:sz w:val="20"/>
        </w:rPr>
        <w:t xml:space="preserve"> soporte </w:t>
      </w:r>
      <w:r w:rsidR="36973404" w:rsidRPr="00FF196A">
        <w:rPr>
          <w:rFonts w:asciiTheme="minorHAnsi" w:hAnsiTheme="minorHAnsi" w:cstheme="minorHAnsi"/>
          <w:sz w:val="20"/>
        </w:rPr>
        <w:t xml:space="preserve">con herramientas, técnicas y conocimiento. </w:t>
      </w:r>
    </w:p>
    <w:p w14:paraId="3EB5C7E7" w14:textId="69EA3A6D" w:rsidR="001968C6" w:rsidRPr="00FF196A" w:rsidRDefault="15F75F06" w:rsidP="00920220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Para que es</w:t>
      </w:r>
      <w:r w:rsidR="3E033E27" w:rsidRPr="00FF196A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>o suced</w:t>
      </w:r>
      <w:r w:rsidR="1DA818B6" w:rsidRPr="00FF196A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, es necesario</w:t>
      </w:r>
      <w:r w:rsidR="0A62EF12" w:rsidRPr="00FF196A">
        <w:rPr>
          <w:rFonts w:asciiTheme="minorHAnsi" w:hAnsiTheme="minorHAnsi" w:cstheme="minorHAnsi"/>
          <w:sz w:val="20"/>
        </w:rPr>
        <w:t xml:space="preserve"> que el equipo esté preparado para explicar quién es el cliente, cuál es su necesidad manifiesta, qué requerimientos expresaron y qué visión inicial tiene el equipo al respecto.</w:t>
      </w:r>
    </w:p>
    <w:p w14:paraId="3474F2B0" w14:textId="75EAF629" w:rsidR="5E352A29" w:rsidRPr="00FF196A" w:rsidRDefault="5E352A29" w:rsidP="77BC4F31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Por lo tanto, e</w:t>
      </w:r>
      <w:r w:rsidR="369C1051" w:rsidRPr="00FF196A">
        <w:rPr>
          <w:rFonts w:asciiTheme="minorHAnsi" w:hAnsiTheme="minorHAnsi" w:cstheme="minorHAnsi"/>
          <w:sz w:val="20"/>
        </w:rPr>
        <w:t xml:space="preserve">n esta oportunidad, el equipo debe estar preparado para </w:t>
      </w:r>
      <w:r w:rsidR="16EF2488" w:rsidRPr="00FF196A">
        <w:rPr>
          <w:rFonts w:asciiTheme="minorHAnsi" w:hAnsiTheme="minorHAnsi" w:cstheme="minorHAnsi"/>
          <w:sz w:val="20"/>
        </w:rPr>
        <w:t>asistir a una reunión con</w:t>
      </w:r>
      <w:r w:rsidR="369C1051" w:rsidRPr="00FF196A">
        <w:rPr>
          <w:rFonts w:asciiTheme="minorHAnsi" w:hAnsiTheme="minorHAnsi" w:cstheme="minorHAnsi"/>
          <w:sz w:val="20"/>
        </w:rPr>
        <w:t xml:space="preserve"> un miembro superior de la consultora</w:t>
      </w:r>
      <w:r w:rsidR="0227F52B" w:rsidRPr="00FF196A">
        <w:rPr>
          <w:rFonts w:asciiTheme="minorHAnsi" w:hAnsiTheme="minorHAnsi" w:cstheme="minorHAnsi"/>
          <w:sz w:val="20"/>
        </w:rPr>
        <w:t xml:space="preserve"> </w:t>
      </w:r>
      <w:r w:rsidR="3F578DEF" w:rsidRPr="00FF196A">
        <w:rPr>
          <w:rFonts w:asciiTheme="minorHAnsi" w:hAnsiTheme="minorHAnsi" w:cstheme="minorHAnsi"/>
          <w:sz w:val="20"/>
        </w:rPr>
        <w:t xml:space="preserve">y responder </w:t>
      </w:r>
      <w:r w:rsidR="0227F52B" w:rsidRPr="00FF196A">
        <w:rPr>
          <w:rFonts w:asciiTheme="minorHAnsi" w:hAnsiTheme="minorHAnsi" w:cstheme="minorHAnsi"/>
          <w:sz w:val="20"/>
        </w:rPr>
        <w:t>al menos las siguientes preguntas</w:t>
      </w:r>
      <w:r w:rsidR="369C1051" w:rsidRPr="00FF196A">
        <w:rPr>
          <w:rFonts w:asciiTheme="minorHAnsi" w:hAnsiTheme="minorHAnsi" w:cstheme="minorHAnsi"/>
          <w:sz w:val="20"/>
        </w:rPr>
        <w:t>:</w:t>
      </w:r>
    </w:p>
    <w:p w14:paraId="3484A73E" w14:textId="62EA6EFA" w:rsidR="369C1051" w:rsidRPr="00FF196A" w:rsidRDefault="369C1051" w:rsidP="77BC4F31">
      <w:pPr>
        <w:pStyle w:val="Prrafodelista"/>
        <w:numPr>
          <w:ilvl w:val="0"/>
          <w:numId w:val="15"/>
        </w:num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¿Quién es el cliente?</w:t>
      </w:r>
      <w:r w:rsidR="1B49F5EC" w:rsidRPr="74A99827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="1B49F5EC" w:rsidRPr="74A99827">
        <w:rPr>
          <w:rFonts w:asciiTheme="minorHAnsi" w:hAnsiTheme="minorHAnsi" w:cstheme="minorBidi"/>
          <w:sz w:val="20"/>
          <w:szCs w:val="20"/>
        </w:rPr>
        <w:t>- Full Basics es una PyME de indumentaria y textil con sede en CABA, dedicada a la producción y comercialización de ropa lisa de confección integral. Opera con un equipo de 12 a 15 personas, local comercial propio y talleres de confección centralizados, con capital 100% nacional y clientela establecida.</w:t>
      </w:r>
    </w:p>
    <w:p w14:paraId="71FAD554" w14:textId="19641D0F" w:rsidR="369C1051" w:rsidRPr="00FF196A" w:rsidRDefault="369C1051" w:rsidP="74A99827">
      <w:pPr>
        <w:pStyle w:val="Prrafodelista"/>
        <w:numPr>
          <w:ilvl w:val="0"/>
          <w:numId w:val="15"/>
        </w:num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</w:t>
      </w:r>
      <w:r w:rsidR="4BAA091F" w:rsidRPr="74A99827">
        <w:rPr>
          <w:rFonts w:asciiTheme="minorHAnsi" w:hAnsiTheme="minorHAnsi" w:cstheme="minorBidi"/>
          <w:b/>
          <w:bCs/>
          <w:sz w:val="20"/>
          <w:szCs w:val="20"/>
        </w:rPr>
        <w:t>Q</w:t>
      </w:r>
      <w:r w:rsidRPr="74A99827">
        <w:rPr>
          <w:rFonts w:asciiTheme="minorHAnsi" w:hAnsiTheme="minorHAnsi" w:cstheme="minorBidi"/>
          <w:b/>
          <w:bCs/>
          <w:sz w:val="20"/>
          <w:szCs w:val="20"/>
        </w:rPr>
        <w:t>uién, dónde y cómo se toman las decisiones de inversión en la empresa?</w:t>
      </w:r>
      <w:r w:rsidR="7F48DD9A" w:rsidRPr="74A99827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="7F48DD9A" w:rsidRPr="74A99827">
        <w:rPr>
          <w:rFonts w:asciiTheme="minorHAnsi" w:hAnsiTheme="minorHAnsi" w:cstheme="minorBidi"/>
          <w:sz w:val="20"/>
          <w:szCs w:val="20"/>
        </w:rPr>
        <w:t>El dueño las toma, depende qué tan bien le fue al negocio. Invierte ya sea en más stock o en maquinaria nueva.</w:t>
      </w:r>
    </w:p>
    <w:p w14:paraId="324D4B41" w14:textId="17A2E069" w:rsidR="369C1051" w:rsidRPr="00FF196A" w:rsidRDefault="369C1051" w:rsidP="74A99827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b/>
          <w:bCs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actores expresaron requerimientos y de qué tipo?</w:t>
      </w:r>
    </w:p>
    <w:p w14:paraId="2E521214" w14:textId="74136B70" w:rsidR="3E27CEEA" w:rsidRDefault="3E27CEEA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Centralización y digitalización de la información</w:t>
      </w:r>
      <w:r w:rsidR="396D446C" w:rsidRPr="74A99827">
        <w:rPr>
          <w:rFonts w:asciiTheme="minorHAnsi" w:hAnsiTheme="minorHAnsi" w:cstheme="minorBidi"/>
          <w:sz w:val="20"/>
          <w:szCs w:val="20"/>
        </w:rPr>
        <w:t xml:space="preserve">. </w:t>
      </w:r>
      <w:r w:rsidRPr="74A99827">
        <w:rPr>
          <w:rFonts w:asciiTheme="minorHAnsi" w:hAnsiTheme="minorHAnsi" w:cstheme="minorBidi"/>
          <w:sz w:val="20"/>
          <w:szCs w:val="20"/>
        </w:rPr>
        <w:t xml:space="preserve">Es clave porque actualmente la información está dispersa, lo que genera errores, retrabajos y falta de control. </w:t>
      </w:r>
    </w:p>
    <w:p w14:paraId="72323815" w14:textId="1503F1EC" w:rsidR="3E27CEEA" w:rsidRDefault="3E27CEEA" w:rsidP="74A99827">
      <w:pPr>
        <w:pStyle w:val="Prrafodelista"/>
        <w:numPr>
          <w:ilvl w:val="1"/>
          <w:numId w:val="15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74A99827">
        <w:rPr>
          <w:rFonts w:asciiTheme="minorHAnsi" w:eastAsiaTheme="minorEastAsia" w:hAnsiTheme="minorHAnsi" w:cstheme="minorBidi"/>
          <w:sz w:val="20"/>
          <w:szCs w:val="20"/>
        </w:rPr>
        <w:t>Gestión de stock en tiempo real</w:t>
      </w:r>
      <w:r w:rsidR="2EAB4D49" w:rsidRPr="74A99827">
        <w:rPr>
          <w:rFonts w:asciiTheme="minorHAnsi" w:eastAsiaTheme="minorEastAsia" w:hAnsiTheme="minorHAnsi" w:cstheme="minorBidi"/>
          <w:sz w:val="20"/>
          <w:szCs w:val="20"/>
        </w:rPr>
        <w:t xml:space="preserve">. </w:t>
      </w:r>
      <w:r w:rsidRPr="74A99827">
        <w:rPr>
          <w:rFonts w:asciiTheme="minorHAnsi" w:eastAsiaTheme="minorEastAsia" w:hAnsiTheme="minorHAnsi" w:cstheme="minorBidi"/>
          <w:sz w:val="20"/>
          <w:szCs w:val="20"/>
        </w:rPr>
        <w:t xml:space="preserve">Impacta directamente en ventas (evitar quiebres o sobrestock) y en la eficiencia operativa. </w:t>
      </w:r>
    </w:p>
    <w:p w14:paraId="633ACA02" w14:textId="65674642" w:rsidR="3E27CEEA" w:rsidRDefault="3E27CEEA" w:rsidP="74A99827">
      <w:pPr>
        <w:pStyle w:val="Prrafodelista"/>
        <w:numPr>
          <w:ilvl w:val="1"/>
          <w:numId w:val="15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74A99827">
        <w:rPr>
          <w:rFonts w:asciiTheme="minorHAnsi" w:eastAsiaTheme="minorEastAsia" w:hAnsiTheme="minorHAnsi" w:cstheme="minorBidi"/>
          <w:sz w:val="20"/>
          <w:szCs w:val="20"/>
        </w:rPr>
        <w:t>Estandarización de procesos de producción</w:t>
      </w:r>
      <w:r w:rsidR="36C35949" w:rsidRPr="74A99827">
        <w:rPr>
          <w:rFonts w:asciiTheme="minorHAnsi" w:eastAsiaTheme="minorEastAsia" w:hAnsiTheme="minorHAnsi" w:cstheme="minorBidi"/>
          <w:sz w:val="20"/>
          <w:szCs w:val="20"/>
        </w:rPr>
        <w:t xml:space="preserve">. </w:t>
      </w:r>
      <w:r w:rsidRPr="74A99827">
        <w:rPr>
          <w:rFonts w:asciiTheme="minorHAnsi" w:eastAsiaTheme="minorEastAsia" w:hAnsiTheme="minorHAnsi" w:cstheme="minorBidi"/>
          <w:sz w:val="20"/>
          <w:szCs w:val="20"/>
        </w:rPr>
        <w:t xml:space="preserve">Fundamental para asegurar calidad y escalabilidad del negocio. </w:t>
      </w:r>
    </w:p>
    <w:p w14:paraId="1573E1BB" w14:textId="30F3AB42" w:rsidR="3E27CEEA" w:rsidRDefault="3E27CEEA" w:rsidP="74A99827">
      <w:pPr>
        <w:pStyle w:val="Prrafodelista"/>
        <w:numPr>
          <w:ilvl w:val="1"/>
          <w:numId w:val="15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74A99827">
        <w:rPr>
          <w:rFonts w:asciiTheme="minorHAnsi" w:eastAsiaTheme="minorEastAsia" w:hAnsiTheme="minorHAnsi" w:cstheme="minorBidi"/>
          <w:sz w:val="20"/>
          <w:szCs w:val="20"/>
        </w:rPr>
        <w:t>Visibilidad para la toma de decisiones (datos confiables)</w:t>
      </w:r>
      <w:r w:rsidR="554E9000" w:rsidRPr="74A99827">
        <w:rPr>
          <w:rFonts w:asciiTheme="minorHAnsi" w:eastAsiaTheme="minorEastAsia" w:hAnsiTheme="minorHAnsi" w:cstheme="minorBidi"/>
          <w:sz w:val="20"/>
          <w:szCs w:val="20"/>
        </w:rPr>
        <w:t xml:space="preserve">. </w:t>
      </w:r>
      <w:r w:rsidRPr="74A99827">
        <w:rPr>
          <w:rFonts w:asciiTheme="minorHAnsi" w:eastAsiaTheme="minorEastAsia" w:hAnsiTheme="minorHAnsi" w:cstheme="minorBidi"/>
          <w:sz w:val="20"/>
          <w:szCs w:val="20"/>
        </w:rPr>
        <w:t>Permite pasar de decisiones intuitivas a decisiones basadas en información.</w:t>
      </w:r>
    </w:p>
    <w:p w14:paraId="125A8CB1" w14:textId="4CC84FC7" w:rsidR="369C1051" w:rsidRPr="00FF196A" w:rsidRDefault="369C1051" w:rsidP="77BC4F31">
      <w:pPr>
        <w:pStyle w:val="Prrafodelista"/>
        <w:numPr>
          <w:ilvl w:val="0"/>
          <w:numId w:val="15"/>
        </w:num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requerimientos son los más importantes para la empresa y por qué?</w:t>
      </w:r>
      <w:r w:rsidR="0FF65940" w:rsidRPr="74A99827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="0FF65940" w:rsidRPr="74A99827">
        <w:rPr>
          <w:rFonts w:asciiTheme="minorHAnsi" w:hAnsiTheme="minorHAnsi" w:cstheme="minorBidi"/>
          <w:sz w:val="20"/>
          <w:szCs w:val="20"/>
        </w:rPr>
        <w:t>Los 4 especificados. Estos requerimientos son prioritarios porque habilitan el crecimiento ordenado y la eficiencia, además de ser base para cualquier transformación digital posterior.</w:t>
      </w:r>
    </w:p>
    <w:p w14:paraId="6E3BED30" w14:textId="674E6A0D" w:rsidR="369C1051" w:rsidRPr="00FF196A" w:rsidRDefault="369C1051" w:rsidP="74A99827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b/>
          <w:bCs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opina el equipo de consultores sobre los requerimientos relevados? ¿Existe coherencia con la visión estratégica y el plan táctico de las áreas que los solicitan?</w:t>
      </w:r>
    </w:p>
    <w:p w14:paraId="0D33387C" w14:textId="31FF82CE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Desde la perspectiva del equipo de consultores, los requerimientos relevados son consistentes con las principales problemáticas operativas de la empresa, especialmente en términos de desorganización de la información y falta de integración entre áreas.</w:t>
      </w:r>
    </w:p>
    <w:p w14:paraId="0339008E" w14:textId="766FAD98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En líneas generales, existe una coherencia parcial con la visión estratégica, ya que los actores reconocen la necesidad de crecer, mejorar la eficiencia y profesionalizar la gestión. Sin embargo:</w:t>
      </w:r>
    </w:p>
    <w:p w14:paraId="326E870D" w14:textId="380FF042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Los requerimientos están en muchos casos enfocados en resolver problemas operativos inmediatos, más que en una visión digital de largo plazo.</w:t>
      </w:r>
    </w:p>
    <w:p w14:paraId="5B94BDC8" w14:textId="47EC1F5F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No siempre hay una priorización clara ni alineación entre áreas (cada sector tiende a pedir soluciones puntuales).</w:t>
      </w:r>
    </w:p>
    <w:p w14:paraId="37242F08" w14:textId="13F3A95E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Falta una visión integral de transformación digital, que articule los esfuerzos en un plan común.</w:t>
      </w:r>
    </w:p>
    <w:p w14:paraId="76F0A0BA" w14:textId="0C57CD20" w:rsidR="522CC313" w:rsidRDefault="522CC313" w:rsidP="74A99827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Por lo tanto, se recomienda alinear los requerimientos dentro de una estrategia unificada, priorizando iniciativas que generen impacto transversal (como la digitalización y centralización de la información).</w:t>
      </w:r>
    </w:p>
    <w:p w14:paraId="7C861C2D" w14:textId="0AE9E130" w:rsidR="369C1051" w:rsidRDefault="369C1051" w:rsidP="74A99827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¿El equipo requiere de algún tipo de asistencia específica/profesional para poder seguir adelante?</w:t>
      </w:r>
      <w:r w:rsidR="3805C58F" w:rsidRPr="74A99827">
        <w:rPr>
          <w:rFonts w:asciiTheme="minorHAnsi" w:hAnsiTheme="minorHAnsi" w:cstheme="minorBidi"/>
          <w:sz w:val="20"/>
          <w:szCs w:val="20"/>
        </w:rPr>
        <w:t xml:space="preserve"> - No, con nuestros conocimientos podríamos lograr resolver los conflictos del cliente. </w:t>
      </w:r>
    </w:p>
    <w:p w14:paraId="66F2064E" w14:textId="6DB3EC14" w:rsidR="19181DF3" w:rsidRPr="00FF196A" w:rsidRDefault="00F34A56" w:rsidP="19181DF3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RELEVAMIENTO</w:t>
      </w:r>
      <w:r w:rsidR="00B826AC" w:rsidRPr="00FF196A">
        <w:rPr>
          <w:rFonts w:asciiTheme="minorHAnsi" w:hAnsiTheme="minorHAnsi" w:cstheme="minorHAnsi"/>
        </w:rPr>
        <w:t xml:space="preserve"> </w:t>
      </w:r>
      <w:r w:rsidRPr="00FF196A">
        <w:rPr>
          <w:rFonts w:asciiTheme="minorHAnsi" w:hAnsiTheme="minorHAnsi" w:cstheme="minorHAnsi"/>
        </w:rPr>
        <w:t>INICIAL</w:t>
      </w:r>
    </w:p>
    <w:p w14:paraId="583EBBC9" w14:textId="19861899" w:rsidR="007E7092" w:rsidRPr="00FF196A" w:rsidRDefault="00582103" w:rsidP="007E7092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Personas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2310F8" w:rsidRPr="00FF196A" w14:paraId="64F6FE80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52FB8E0" w14:textId="77777777" w:rsidR="002310F8" w:rsidRPr="00FF196A" w:rsidRDefault="002310F8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728E64D1" wp14:editId="5BBE8A7A">
                      <wp:extent cx="141605" cy="141605"/>
                      <wp:effectExtent l="0" t="0" r="0" b="0"/>
                      <wp:docPr id="19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ángulo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orma libre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13859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8vObg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">
                      <v:rect id="Rectángulo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/>
      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D1BF79C" w14:textId="59CC15E9" w:rsidR="00FF1855" w:rsidRPr="00FF196A" w:rsidRDefault="002310F8" w:rsidP="00FF1855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</w:rPr>
              <w:t>[</w:t>
            </w:r>
            <w:r w:rsidR="00FF1855">
              <w:rPr>
                <w:rFonts w:asciiTheme="minorHAnsi" w:hAnsiTheme="minorHAnsi" w:cstheme="minorHAnsi"/>
              </w:rPr>
              <w:t>T</w:t>
            </w:r>
            <w:r w:rsidR="00FF1855" w:rsidRPr="00FF1855">
              <w:rPr>
                <w:rFonts w:asciiTheme="minorHAnsi" w:hAnsiTheme="minorHAnsi" w:cstheme="minorHAnsi"/>
              </w:rPr>
              <w:t>odo empieza por conocer bien la cultura (real) de la compañía. Es importante empezar entendiendo cuáles son los valores</w:t>
            </w:r>
            <w:r w:rsidR="00CC0037">
              <w:rPr>
                <w:rFonts w:asciiTheme="minorHAnsi" w:hAnsiTheme="minorHAnsi" w:cstheme="minorHAnsi"/>
              </w:rPr>
              <w:t>, estilos y habilidades</w:t>
            </w:r>
            <w:r w:rsidR="00FF1855" w:rsidRPr="00FF1855">
              <w:rPr>
                <w:rFonts w:asciiTheme="minorHAnsi" w:hAnsiTheme="minorHAnsi" w:cstheme="minorHAnsi"/>
              </w:rPr>
              <w:t xml:space="preserve"> actuales de la empresa, y no sólo los que aparecen en su </w:t>
            </w:r>
            <w:proofErr w:type="spellStart"/>
            <w:r w:rsidR="00FF1855" w:rsidRPr="00FF1855">
              <w:rPr>
                <w:rFonts w:asciiTheme="minorHAnsi" w:hAnsiTheme="minorHAnsi" w:cstheme="minorHAnsi"/>
              </w:rPr>
              <w:t>intranet</w:t>
            </w:r>
            <w:proofErr w:type="spellEnd"/>
            <w:r w:rsidR="00FF1855" w:rsidRPr="00FF1855">
              <w:rPr>
                <w:rFonts w:asciiTheme="minorHAnsi" w:hAnsiTheme="minorHAnsi" w:cstheme="minorHAnsi"/>
              </w:rPr>
              <w:t>, sino también los informales</w:t>
            </w:r>
            <w:r w:rsidR="00FF1855">
              <w:rPr>
                <w:rFonts w:asciiTheme="minorHAnsi" w:hAnsiTheme="minorHAnsi" w:cstheme="minorHAnsi"/>
              </w:rPr>
              <w:t>.</w:t>
            </w:r>
            <w:r w:rsidR="00CC0037">
              <w:rPr>
                <w:rFonts w:asciiTheme="minorHAnsi" w:hAnsiTheme="minorHAnsi" w:cstheme="minorHAnsi"/>
              </w:rPr>
              <w:t>]</w:t>
            </w:r>
          </w:p>
        </w:tc>
      </w:tr>
    </w:tbl>
    <w:p w14:paraId="4E5FDB2C" w14:textId="08C61B61" w:rsidR="00582103" w:rsidRPr="00FA318C" w:rsidRDefault="00582103" w:rsidP="007E7092">
      <w:pPr>
        <w:rPr>
          <w:rFonts w:asciiTheme="minorHAnsi" w:hAnsiTheme="minorHAnsi" w:cstheme="minorHAnsi"/>
        </w:rPr>
      </w:pPr>
    </w:p>
    <w:p w14:paraId="783FAD70" w14:textId="091502FF" w:rsidR="00FA318C" w:rsidRPr="00FA318C" w:rsidRDefault="00FA318C" w:rsidP="00D45180">
      <w:pPr>
        <w:rPr>
          <w:rFonts w:asciiTheme="minorHAnsi" w:hAnsiTheme="minorHAnsi" w:cstheme="minorHAnsi"/>
          <w:color w:val="000000" w:themeColor="text1"/>
          <w:sz w:val="20"/>
        </w:rPr>
      </w:pPr>
      <w:r w:rsidRPr="00FA318C">
        <w:rPr>
          <w:rFonts w:asciiTheme="minorHAnsi" w:hAnsiTheme="minorHAnsi" w:cstheme="minorHAnsi"/>
          <w:color w:val="000000" w:themeColor="text1"/>
          <w:sz w:val="20"/>
        </w:rPr>
        <w:t>Preguntas de referencia:</w:t>
      </w:r>
    </w:p>
    <w:p w14:paraId="2EB4ADA8" w14:textId="77777777" w:rsidR="00FA318C" w:rsidRDefault="00FA318C" w:rsidP="00D45180">
      <w:pPr>
        <w:rPr>
          <w:rFonts w:asciiTheme="minorHAnsi" w:hAnsiTheme="minorHAnsi" w:cstheme="minorHAnsi"/>
          <w:b/>
          <w:bCs/>
          <w:color w:val="000000" w:themeColor="text1"/>
          <w:sz w:val="20"/>
        </w:rPr>
      </w:pPr>
    </w:p>
    <w:p w14:paraId="50CE0F91" w14:textId="766ABF74" w:rsidR="00D45180" w:rsidRPr="00A646EF" w:rsidRDefault="000903D7" w:rsidP="00D45180"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Cultura</w:t>
      </w: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: </w:t>
      </w:r>
      <w:r w:rsidR="00CC0037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¿C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uáles son los valores actuales de la empresa</w:t>
      </w:r>
      <w:r w:rsidR="00CC0037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?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¿son limitantes para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su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transformación digital?</w:t>
      </w:r>
    </w:p>
    <w:p w14:paraId="4E2E9AC9" w14:textId="2D8E5FBE" w:rsidR="59BA185C" w:rsidRDefault="59BA185C" w:rsidP="74A99827">
      <w:pPr>
        <w:pStyle w:val="Prrafodelista"/>
        <w:numPr>
          <w:ilvl w:val="0"/>
          <w:numId w:val="12"/>
        </w:numPr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La empresa presenta una cultura orientada a la experiencia práctica, la cercanía con el cliente y la flexibilidad operativa, con fuerte foco en la resolución rápida de problemas del día a día. Predominan valores como el compromiso, la confianza interpersonal y el conocimiento del oficio. </w:t>
      </w:r>
    </w:p>
    <w:p w14:paraId="061735DC" w14:textId="742AE5B8" w:rsidR="59BA185C" w:rsidRDefault="59BA185C" w:rsidP="74A99827">
      <w:pPr>
        <w:pStyle w:val="Prrafodelista"/>
        <w:numPr>
          <w:ilvl w:val="0"/>
          <w:numId w:val="12"/>
        </w:numPr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Sin embargo, esta cultura puede resultar parcialmente limitante para la transformación digital, ya que existe cierta resistencia al cambio, preferencia por procesos manuales y baja formalización de la información. La toma de decisiones suele basarse más en la experiencia que en datos, lo que dificulta la adopción de herramientas digitales.</w:t>
      </w:r>
    </w:p>
    <w:p w14:paraId="652C73F0" w14:textId="0C3817ED" w:rsidR="000903D7" w:rsidRPr="00A646EF" w:rsidRDefault="000903D7" w:rsidP="00D45180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</w:rPr>
      </w:pPr>
    </w:p>
    <w:p w14:paraId="7568B16D" w14:textId="2C5B6694" w:rsidR="000903D7" w:rsidRPr="00A646EF" w:rsidRDefault="000903D7" w:rsidP="74A99827">
      <w:pPr>
        <w:shd w:val="clear" w:color="auto" w:fill="FFFFFF" w:themeFill="background1"/>
        <w:textAlignment w:val="baseline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bdr w:val="none" w:sz="0" w:space="0" w:color="auto" w:frame="1"/>
        </w:rPr>
        <w:t>Liderazgo</w:t>
      </w: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: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¿Qué estilo de liderazgo </w:t>
      </w:r>
      <w:r w:rsidR="00A646EF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tiene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la compañía? ¿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Este ha permitido comenzar a transitar su t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ransformación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igital? ¿Qué estilo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desearían tener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en el futuro? </w:t>
      </w:r>
    </w:p>
    <w:p w14:paraId="7F68BE52" w14:textId="1C3A5737" w:rsidR="618D9C4E" w:rsidRDefault="618D9C4E" w:rsidP="74A99827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El estilo de liderazgo actual es principalmente centralizado y operativo, con decisiones concentradas en los dueños o mandos principales. Este enfoque ha sido efectivo para el control del negocio en etapas iniciales, pero limita la escalabilidad y la innovación.</w:t>
      </w:r>
    </w:p>
    <w:p w14:paraId="49053F3B" w14:textId="5400444B" w:rsidR="618D9C4E" w:rsidRDefault="618D9C4E" w:rsidP="74A99827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 bien ha permitido algunos avances puntuales (como uso básico de herramientas digitales), no ha impulsado de forma estructurada una transformación digital.</w:t>
      </w:r>
    </w:p>
    <w:p w14:paraId="4E8C0771" w14:textId="74F4525F" w:rsidR="618D9C4E" w:rsidRDefault="618D9C4E" w:rsidP="74A99827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 futuro, la empresa debería evolucionar hacia un liderazgo más estratégico, participativo y orientado a datos, que fomente la innovación, delegue responsabilidades y promueva el uso de tecnología en la toma de decisiones.</w:t>
      </w:r>
    </w:p>
    <w:p w14:paraId="0D391D96" w14:textId="77777777" w:rsidR="00D45180" w:rsidRPr="00A646EF" w:rsidRDefault="00D45180" w:rsidP="00D45180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C6B8A5F" w14:textId="0C5E8AE5" w:rsidR="000903D7" w:rsidRPr="00A646EF" w:rsidRDefault="000903D7" w:rsidP="74A99827">
      <w:pPr>
        <w:shd w:val="clear" w:color="auto" w:fill="FFFFFF" w:themeFill="background1"/>
        <w:textAlignment w:val="baseline"/>
      </w:pP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bdr w:val="none" w:sz="0" w:space="0" w:color="auto" w:frame="1"/>
        </w:rPr>
        <w:t>Habilidades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: ¿Cuáles son las fortalezas de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l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personal? ¿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y sus 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ebilidades? ¿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poseen el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conocimiento y las habilidades necesarias para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la t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ransformación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igital? ¿Cuáles </w:t>
      </w:r>
      <w:r w:rsidR="00D46BDD"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le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faltan?</w:t>
      </w:r>
    </w:p>
    <w:p w14:paraId="4914060A" w14:textId="52817354" w:rsidR="23D8C15F" w:rsidRDefault="23D8C15F" w:rsidP="74A99827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El personal cuenta con fortalezas importantes como:</w:t>
      </w:r>
    </w:p>
    <w:p w14:paraId="733B2CAE" w14:textId="7DAB14AE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Conocimiento técnico del rubro textil</w:t>
      </w:r>
    </w:p>
    <w:p w14:paraId="361C53E3" w14:textId="0D79696B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Experiencia en producción y gestión operativa</w:t>
      </w:r>
    </w:p>
    <w:p w14:paraId="74C66201" w14:textId="79B01BCB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Adaptabilidad y resolución práctica de problemas</w:t>
      </w:r>
    </w:p>
    <w:p w14:paraId="544156EF" w14:textId="1B969427" w:rsidR="23D8C15F" w:rsidRDefault="23D8C15F" w:rsidP="74A99827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Sin embargo, presenta debilidades en:</w:t>
      </w:r>
    </w:p>
    <w:p w14:paraId="1F97D18C" w14:textId="572B2CFC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Uso de herramientas digitales y sistemas de gestión</w:t>
      </w:r>
    </w:p>
    <w:p w14:paraId="457BD6B5" w14:textId="37F398C8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Análisis de datos para la toma de decisiones</w:t>
      </w:r>
    </w:p>
    <w:p w14:paraId="7F7CA29B" w14:textId="2A05020A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Formalización de procesos y documentación </w:t>
      </w:r>
    </w:p>
    <w:p w14:paraId="4AA12F99" w14:textId="4876DB78" w:rsidR="23D8C15F" w:rsidRDefault="23D8C15F" w:rsidP="74A99827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En general, no poseen aún todas las habilidades necesarias para una transformación digital completa.</w:t>
      </w:r>
    </w:p>
    <w:p w14:paraId="1BE3222A" w14:textId="0F6120CB" w:rsidR="23D8C15F" w:rsidRDefault="23D8C15F" w:rsidP="74A99827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Las principales capacidades a desarrollar son:</w:t>
      </w:r>
    </w:p>
    <w:p w14:paraId="37CBB543" w14:textId="4F50BE31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Manejo de sistemas (ERP, stock, ventas)</w:t>
      </w:r>
    </w:p>
    <w:p w14:paraId="2E9EFCCE" w14:textId="11330DA6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Alfabetización digital básica</w:t>
      </w:r>
    </w:p>
    <w:p w14:paraId="72FD9FBC" w14:textId="3FA38EA6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Uso de datos para gestión</w:t>
      </w:r>
    </w:p>
    <w:p w14:paraId="282F642F" w14:textId="481DD3B8" w:rsidR="23D8C15F" w:rsidRDefault="23D8C15F" w:rsidP="74A99827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Estandarización de procesos</w:t>
      </w:r>
    </w:p>
    <w:p w14:paraId="7B282230" w14:textId="77777777" w:rsidR="00D915CF" w:rsidRPr="00FF196A" w:rsidRDefault="00D915CF" w:rsidP="007E7092">
      <w:pPr>
        <w:rPr>
          <w:rFonts w:asciiTheme="minorHAnsi" w:hAnsiTheme="minorHAnsi" w:cstheme="minorHAnsi"/>
        </w:rPr>
      </w:pPr>
    </w:p>
    <w:p w14:paraId="5F78A59C" w14:textId="44E38FFC" w:rsidR="007E7092" w:rsidRPr="00FF196A" w:rsidRDefault="00582103" w:rsidP="007E7092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Nuevos Modelos de Negocio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2310F8" w:rsidRPr="00FF196A" w14:paraId="757FE925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A655001" w14:textId="77777777" w:rsidR="002310F8" w:rsidRPr="00FF196A" w:rsidRDefault="002310F8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47202960" wp14:editId="37E0284F">
                      <wp:extent cx="141605" cy="141605"/>
                      <wp:effectExtent l="0" t="0" r="0" b="0"/>
                      <wp:docPr id="3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ángulo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orma libre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7F0612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69aw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GEFnr1rCAAAEigAAA4AAAAAAAAAAAAAAAAALgIAAGRycy9l&#10;Mm9Eb2MueG1sUEsBAi0AFAAGAAgAAAAhAAXiDD3ZAAAAAwEAAA8AAAAAAAAAAAAAAAAAxQoAAGRy&#10;cy9kb3ducmV2LnhtbFBLBQYAAAAABAAEAPMAAADLCwAAAAA=&#10;">
                      <v:rect id="Rectángulo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/>
                      <v:shape id="Forma libre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1BBB24CF" w14:textId="5615C184" w:rsidR="00656EAD" w:rsidRPr="00656EAD" w:rsidRDefault="002310F8" w:rsidP="00656EAD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656EAD" w:rsidRPr="00656EAD">
              <w:rPr>
                <w:rFonts w:asciiTheme="minorHAnsi" w:hAnsiTheme="minorHAnsi" w:cstheme="minorHAnsi"/>
              </w:rPr>
              <w:t xml:space="preserve">Aquí es importante entender la cadena de valor de la industria en que se desarrolla y la posición que ocupa en ella. Cuál es el modelo de negocio típico en esa industria y que utilizan sus competidores. </w:t>
            </w:r>
            <w:r w:rsidR="00FF1855">
              <w:rPr>
                <w:rFonts w:asciiTheme="minorHAnsi" w:hAnsiTheme="minorHAnsi" w:cstheme="minorHAnsi"/>
              </w:rPr>
              <w:t>También</w:t>
            </w:r>
            <w:r w:rsidR="00656EAD" w:rsidRPr="00656EAD">
              <w:rPr>
                <w:rFonts w:asciiTheme="minorHAnsi" w:hAnsiTheme="minorHAnsi" w:cstheme="minorHAnsi"/>
              </w:rPr>
              <w:t xml:space="preserve">, identificar y entender los modelos de negocio que están utilizando las </w:t>
            </w:r>
            <w:proofErr w:type="spellStart"/>
            <w:r w:rsidR="00656EAD" w:rsidRPr="00656EAD">
              <w:rPr>
                <w:rFonts w:asciiTheme="minorHAnsi" w:hAnsiTheme="minorHAnsi" w:cstheme="minorHAnsi"/>
              </w:rPr>
              <w:t>start</w:t>
            </w:r>
            <w:r w:rsidR="00FF1855">
              <w:rPr>
                <w:rFonts w:asciiTheme="minorHAnsi" w:hAnsiTheme="minorHAnsi" w:cstheme="minorHAnsi"/>
              </w:rPr>
              <w:t>-</w:t>
            </w:r>
            <w:r w:rsidR="00656EAD" w:rsidRPr="00656EAD">
              <w:rPr>
                <w:rFonts w:asciiTheme="minorHAnsi" w:hAnsiTheme="minorHAnsi" w:cstheme="minorHAnsi"/>
              </w:rPr>
              <w:t>ups</w:t>
            </w:r>
            <w:proofErr w:type="spellEnd"/>
            <w:r w:rsidR="00656EAD" w:rsidRPr="00656EAD">
              <w:rPr>
                <w:rFonts w:asciiTheme="minorHAnsi" w:hAnsiTheme="minorHAnsi" w:cstheme="minorHAnsi"/>
              </w:rPr>
              <w:t xml:space="preserve"> que están intentando irrumpir</w:t>
            </w:r>
            <w:r w:rsidR="00FF1855">
              <w:rPr>
                <w:rFonts w:asciiTheme="minorHAnsi" w:hAnsiTheme="minorHAnsi" w:cstheme="minorHAnsi"/>
              </w:rPr>
              <w:t xml:space="preserve"> en la industria</w:t>
            </w:r>
            <w:r w:rsidR="00656EAD" w:rsidRPr="00656EAD">
              <w:rPr>
                <w:rFonts w:asciiTheme="minorHAnsi" w:hAnsiTheme="minorHAnsi" w:cstheme="minorHAnsi"/>
              </w:rPr>
              <w:t>.]</w:t>
            </w:r>
          </w:p>
        </w:tc>
      </w:tr>
    </w:tbl>
    <w:p w14:paraId="0C1CE1C3" w14:textId="4E196C94" w:rsidR="0016328A" w:rsidRPr="00FF196A" w:rsidRDefault="0016328A" w:rsidP="74A99827">
      <w:pPr>
        <w:rPr>
          <w:rFonts w:asciiTheme="minorHAnsi" w:hAnsiTheme="minorHAnsi" w:cstheme="minorBidi"/>
          <w:sz w:val="20"/>
          <w:szCs w:val="20"/>
          <w:lang w:val="es-419"/>
        </w:rPr>
      </w:pPr>
    </w:p>
    <w:p w14:paraId="64F5F568" w14:textId="1CD92CDD" w:rsidR="00045376" w:rsidRPr="00FF1855" w:rsidRDefault="06FCA30D" w:rsidP="74A99827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La empresa se desarrolla dentro de la industria textil/indumentaria, cuya cadena de valor incluye: diseño → abastecimiento de insumos → producción (propia o tercerizada) → distribución → comercialización (mayorista y minorista).</w:t>
      </w:r>
    </w:p>
    <w:p w14:paraId="0620F954" w14:textId="470167EF" w:rsidR="00045376" w:rsidRPr="00FF1855" w:rsidRDefault="06FCA30D" w:rsidP="74A99827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En este caso, la empresa ocupa una posición mixta, participando en:</w:t>
      </w:r>
    </w:p>
    <w:p w14:paraId="70B388BE" w14:textId="0FFF38D0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Diseño y definición de productos</w:t>
      </w:r>
    </w:p>
    <w:p w14:paraId="01481734" w14:textId="6EA17485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Coordinación de producción (muchas veces tercerizada en talleres)</w:t>
      </w:r>
    </w:p>
    <w:p w14:paraId="76026883" w14:textId="4D17F816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Comercialización tanto mayorista (revendedores) como minorista (consumidor final)</w:t>
      </w:r>
    </w:p>
    <w:p w14:paraId="169260C2" w14:textId="13B2D156" w:rsidR="00045376" w:rsidRPr="00FF1855" w:rsidRDefault="06FCA30D" w:rsidP="74A99827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 El modelo de negocio típico del sector se basa en:</w:t>
      </w:r>
    </w:p>
    <w:p w14:paraId="3E34D96B" w14:textId="520782FE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Volumen de ventas y rotación de stock</w:t>
      </w:r>
    </w:p>
    <w:p w14:paraId="0440C3F0" w14:textId="29366FC5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Diferenciación por precio, calidad o diseño</w:t>
      </w:r>
    </w:p>
    <w:p w14:paraId="529EF536" w14:textId="4785A05C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Uso intensivo de canales físicos (locales) y, cada vez más, digitales</w:t>
      </w:r>
    </w:p>
    <w:p w14:paraId="5E8F95A0" w14:textId="434415A9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Relación directa con talleres y proveedores</w:t>
      </w:r>
    </w:p>
    <w:p w14:paraId="38315EF7" w14:textId="7348D03A" w:rsidR="00045376" w:rsidRPr="00FF1855" w:rsidRDefault="06FCA30D" w:rsidP="74A99827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Los competidores más consolidados están incorporando:</w:t>
      </w:r>
    </w:p>
    <w:p w14:paraId="2800FF6C" w14:textId="7830C0AD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Canales digitales (e-commerce, redes sociales)</w:t>
      </w:r>
    </w:p>
    <w:p w14:paraId="509AF221" w14:textId="160A01F7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Sistemas de gestión para stock y ventas</w:t>
      </w:r>
    </w:p>
    <w:p w14:paraId="09701079" w14:textId="403AFD94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Mayor integración de la cadena de suministro</w:t>
      </w:r>
    </w:p>
    <w:p w14:paraId="674C8F46" w14:textId="67F931BD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Estrategias omnicanal</w:t>
      </w:r>
    </w:p>
    <w:p w14:paraId="2BE4A6FF" w14:textId="1E43D099" w:rsidR="00045376" w:rsidRPr="00FF1855" w:rsidRDefault="06FCA30D" w:rsidP="74A9982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Nuevos modelos y start-ups</w:t>
      </w:r>
    </w:p>
    <w:p w14:paraId="7D7C5D05" w14:textId="3EBD3FD0" w:rsidR="00045376" w:rsidRPr="00FF1855" w:rsidRDefault="06FCA30D" w:rsidP="74A99827">
      <w:p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 </w:t>
      </w:r>
    </w:p>
    <w:p w14:paraId="463247CF" w14:textId="4A59A741" w:rsidR="00045376" w:rsidRPr="00FF1855" w:rsidRDefault="06FCA30D" w:rsidP="74A99827">
      <w:p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Las start-ups que están irrumpiendo en la industria están introduciendo modelos más ágiles y digitales, como:</w:t>
      </w:r>
    </w:p>
    <w:p w14:paraId="14926F78" w14:textId="533B2212" w:rsidR="00045376" w:rsidRPr="00FF1855" w:rsidRDefault="28F72A0E" w:rsidP="74A99827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M</w:t>
      </w:r>
      <w:r w:rsidR="06FCA30D" w:rsidRPr="74A99827">
        <w:rPr>
          <w:rFonts w:asciiTheme="minorHAnsi" w:hAnsiTheme="minorHAnsi" w:cstheme="minorBidi"/>
          <w:sz w:val="20"/>
          <w:szCs w:val="20"/>
          <w:lang w:val="es-419"/>
        </w:rPr>
        <w:t>arcas 100% digitales (D2C – Direct to Consumer): venden directamente al cliente vía e-commerce, reduciendo intermediarios</w:t>
      </w:r>
    </w:p>
    <w:p w14:paraId="4FA7C20B" w14:textId="10A9255E" w:rsidR="00045376" w:rsidRPr="00FF1855" w:rsidRDefault="06FCA30D" w:rsidP="74A99827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Producción bajo demanda o en pequeñas tiradas: minimizan stock y riesgos</w:t>
      </w:r>
    </w:p>
    <w:p w14:paraId="0EF15937" w14:textId="00A2AFF4" w:rsidR="00045376" w:rsidRPr="00FF1855" w:rsidRDefault="06FCA30D" w:rsidP="74A99827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Uso intensivo de datos para predecir tendencias y demanda</w:t>
      </w:r>
    </w:p>
    <w:p w14:paraId="22579434" w14:textId="0893D02D" w:rsidR="00045376" w:rsidRPr="00FF1855" w:rsidRDefault="06FCA30D" w:rsidP="74A99827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Estrategias fuertes en marketing digital e influencers</w:t>
      </w:r>
    </w:p>
    <w:p w14:paraId="0BE298BF" w14:textId="140DE0A1" w:rsidR="00045376" w:rsidRPr="00FF1855" w:rsidRDefault="06FCA30D" w:rsidP="74A99827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Integración tecnológica (plataformas, automatización, logística eficiente)</w:t>
      </w:r>
    </w:p>
    <w:p w14:paraId="09B12E62" w14:textId="6D0193E2" w:rsidR="002B2DAB" w:rsidRPr="002B2DAB" w:rsidRDefault="0055719A" w:rsidP="002B2DAB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Tecnologías emergentes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2B2DAB" w:rsidRPr="00FF196A" w14:paraId="0F8AF5FB" w14:textId="77777777" w:rsidTr="74A99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D4D0DD6" w14:textId="77777777" w:rsidR="002B2DAB" w:rsidRPr="000D197C" w:rsidRDefault="002B2DAB" w:rsidP="00305B71">
            <w:pPr>
              <w:rPr>
                <w:rFonts w:asciiTheme="minorHAnsi" w:hAnsiTheme="minorHAnsi" w:cstheme="minorHAnsi"/>
              </w:rPr>
            </w:pPr>
            <w:r w:rsidRPr="000D197C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0B9EA2AE" wp14:editId="5FD3A88D">
                      <wp:extent cx="141605" cy="141605"/>
                      <wp:effectExtent l="0" t="0" r="0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" name="Rectángulo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orma libre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6AEA3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">
                      <v:rect id="Rectángulo 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"/>
                      <v:shape id="Forma libre 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018B956" w14:textId="74CE7D98" w:rsidR="000652FE" w:rsidRPr="000D197C" w:rsidRDefault="002B2DAB" w:rsidP="000C025F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0D197C">
              <w:rPr>
                <w:rFonts w:asciiTheme="minorHAnsi" w:hAnsiTheme="minorHAnsi" w:cstheme="minorHAnsi"/>
              </w:rPr>
              <w:t>[</w:t>
            </w:r>
            <w:r w:rsidR="000C025F" w:rsidRPr="000C025F">
              <w:rPr>
                <w:rFonts w:asciiTheme="minorHAnsi" w:hAnsiTheme="minorHAnsi" w:cstheme="minorHAnsi"/>
              </w:rPr>
              <w:t xml:space="preserve">Identificar a priori qué tecnologías son importantes para la transformación digital en esta industria o de tecnologías emergentes más importantes, elegir cuáles pueden tener mayor impacto en esta organización. Por ejemplo, revisando el Hype </w:t>
            </w:r>
            <w:proofErr w:type="spellStart"/>
            <w:r w:rsidR="000C025F" w:rsidRPr="000C025F">
              <w:rPr>
                <w:rFonts w:asciiTheme="minorHAnsi" w:hAnsiTheme="minorHAnsi" w:cstheme="minorHAnsi"/>
              </w:rPr>
              <w:t>Cycle</w:t>
            </w:r>
            <w:proofErr w:type="spellEnd"/>
            <w:r w:rsidR="000C025F" w:rsidRPr="000C025F">
              <w:rPr>
                <w:rFonts w:asciiTheme="minorHAnsi" w:hAnsiTheme="minorHAnsi" w:cstheme="minorHAnsi"/>
              </w:rPr>
              <w:t>.]</w:t>
            </w:r>
          </w:p>
        </w:tc>
      </w:tr>
    </w:tbl>
    <w:p w14:paraId="6E0D838C" w14:textId="7D5293BF" w:rsidR="6343AB89" w:rsidRDefault="6343AB8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Amarillo - Más relevantes para nuestro cliente</w:t>
      </w:r>
    </w:p>
    <w:p w14:paraId="0A8D80BF" w14:textId="2840A9A8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Sistemas ERP (Enterprise Resource Planning)</w:t>
      </w:r>
    </w:p>
    <w:p w14:paraId="79A77245" w14:textId="36522C48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integrar áreas clave como ventas, stock, compras y finanzas. </w:t>
      </w:r>
    </w:p>
    <w:p w14:paraId="0F07C665" w14:textId="43EC2586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E-commerce y plataformas omnicanal</w:t>
      </w:r>
    </w:p>
    <w:p w14:paraId="78042705" w14:textId="0A32FF6A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Permiten vender directamente al consumidor y unificar la experiencia entre canales. </w:t>
      </w:r>
    </w:p>
    <w:p w14:paraId="28A5FE22" w14:textId="14143F7F" w:rsidR="002B2DAB" w:rsidRPr="00FF196A" w:rsidRDefault="48D2AEC8" w:rsidP="74A99827">
      <w:pPr>
        <w:pStyle w:val="Prrafodelista"/>
        <w:numPr>
          <w:ilvl w:val="0"/>
          <w:numId w:val="7"/>
        </w:numPr>
        <w:rPr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Sistema de gestión de stock en tiempo real</w:t>
      </w:r>
    </w:p>
    <w:p w14:paraId="0EC1E62B" w14:textId="5402E44C" w:rsidR="002B2DAB" w:rsidRPr="00FF196A" w:rsidRDefault="48D2AEC8" w:rsidP="74A99827">
      <w:pPr>
        <w:pStyle w:val="Prrafodelista"/>
        <w:numPr>
          <w:ilvl w:val="1"/>
          <w:numId w:val="7"/>
        </w:numPr>
        <w:rPr>
          <w:rFonts w:asciiTheme="minorHAnsi" w:eastAsiaTheme="minorEastAsia" w:hAnsiTheme="minorHAnsi" w:cstheme="minorBidi"/>
          <w:sz w:val="20"/>
          <w:szCs w:val="20"/>
          <w:lang w:val="es-419"/>
        </w:rPr>
      </w:pPr>
      <w:r w:rsidRPr="74A99827">
        <w:rPr>
          <w:rFonts w:asciiTheme="minorHAnsi" w:eastAsiaTheme="minorEastAsia" w:hAnsiTheme="minorHAnsi" w:cstheme="minorBidi"/>
          <w:sz w:val="20"/>
          <w:szCs w:val="20"/>
          <w:lang w:val="es-419"/>
        </w:rPr>
        <w:t>Crítico para mejorar ventas y evitar pérdidas.</w:t>
      </w:r>
    </w:p>
    <w:p w14:paraId="56BE16C6" w14:textId="397DC5C9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Business Intelligence (BI) y analítica de datos</w:t>
      </w:r>
    </w:p>
    <w:p w14:paraId="2E55E038" w14:textId="709C2B0C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mejorar la toma de decisiones basada en datos (ventas, demanda, rentabilidad). </w:t>
      </w:r>
    </w:p>
    <w:p w14:paraId="55D63835" w14:textId="10B7A446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Automatización de procesos (RPA / digitalización)</w:t>
      </w:r>
    </w:p>
    <w:p w14:paraId="57C1BBA7" w14:textId="3AB18A12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Reduce tareas manuales y errores administrativos. </w:t>
      </w:r>
    </w:p>
    <w:p w14:paraId="156534DD" w14:textId="5BFC015D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Gestión digital de la cadena de suministro (Supply Chain Tech)</w:t>
      </w:r>
    </w:p>
    <w:p w14:paraId="602109E6" w14:textId="07EF04B6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Mejora la planificación, trazabilidad y relación con proveedores/talleres. </w:t>
      </w:r>
    </w:p>
    <w:p w14:paraId="56A7A5A4" w14:textId="27A33750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Inteligencia Artificial (IA) aplicada a demanda y tendencias (emergente)</w:t>
      </w:r>
    </w:p>
    <w:p w14:paraId="2D15F02F" w14:textId="76AC3301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predicción de ventas, optimización de stock y análisis de comportamiento del cliente. </w:t>
      </w:r>
    </w:p>
    <w:p w14:paraId="11886DBA" w14:textId="71E30E50" w:rsidR="002B2DAB" w:rsidRPr="00FF196A" w:rsidRDefault="0D9C9A79" w:rsidP="74A99827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Diseño digital y prototipado (CAD / 3D) (más avanzado)</w:t>
      </w:r>
    </w:p>
    <w:p w14:paraId="3FC0EC0C" w14:textId="7A590B3F" w:rsidR="002B2DAB" w:rsidRPr="00FF196A" w:rsidRDefault="0D9C9A79" w:rsidP="74A99827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Reduce tiempos de desarrollo de producto.</w:t>
      </w:r>
    </w:p>
    <w:p w14:paraId="610B5A93" w14:textId="6496367D" w:rsidR="002B2DAB" w:rsidRPr="00FF196A" w:rsidRDefault="002B2DAB" w:rsidP="74A99827">
      <w:pPr>
        <w:rPr>
          <w:rFonts w:asciiTheme="minorHAnsi" w:hAnsiTheme="minorHAnsi" w:cstheme="minorBidi"/>
          <w:lang w:val="es-419"/>
        </w:rPr>
      </w:pPr>
    </w:p>
    <w:p w14:paraId="6715D5A5" w14:textId="25316D0A" w:rsidR="0055719A" w:rsidRPr="00FF196A" w:rsidRDefault="001858AD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0436F3E" w14:textId="0FB567FE" w:rsidR="00BF0987" w:rsidRDefault="00BF0987" w:rsidP="00F34A56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 xml:space="preserve">REQUERIMIENTOS </w:t>
      </w:r>
      <w:r w:rsidR="007E57AD" w:rsidRPr="00FF196A">
        <w:rPr>
          <w:rFonts w:asciiTheme="minorHAnsi" w:hAnsiTheme="minorHAnsi" w:cstheme="minorHAnsi"/>
        </w:rPr>
        <w:t>DEL NEGOCIO</w:t>
      </w:r>
    </w:p>
    <w:p w14:paraId="2D418708" w14:textId="753A724E" w:rsidR="00A910C4" w:rsidRPr="00FF196A" w:rsidRDefault="00A910C4" w:rsidP="00A910C4">
      <w:pPr>
        <w:jc w:val="both"/>
        <w:rPr>
          <w:rFonts w:asciiTheme="minorHAnsi" w:hAnsiTheme="minorHAnsi" w:cstheme="minorBidi"/>
          <w:sz w:val="20"/>
          <w:szCs w:val="20"/>
        </w:rPr>
      </w:pPr>
      <w:r w:rsidRPr="5F0B99F9">
        <w:rPr>
          <w:rFonts w:asciiTheme="minorHAnsi" w:hAnsiTheme="minorHAnsi" w:cstheme="minorBidi"/>
          <w:sz w:val="20"/>
          <w:szCs w:val="20"/>
        </w:rPr>
        <w:t xml:space="preserve">Las historias de usuario se usan, en el contexto de la ingeniería de </w:t>
      </w:r>
      <w:r w:rsidR="000B60B8" w:rsidRPr="5F0B99F9">
        <w:rPr>
          <w:rFonts w:asciiTheme="minorHAnsi" w:hAnsiTheme="minorHAnsi" w:cstheme="minorBidi"/>
          <w:sz w:val="20"/>
          <w:szCs w:val="20"/>
        </w:rPr>
        <w:t>requ</w:t>
      </w:r>
      <w:r w:rsidR="000B60B8">
        <w:rPr>
          <w:rFonts w:asciiTheme="minorHAnsi" w:hAnsiTheme="minorHAnsi" w:cstheme="minorBidi"/>
          <w:sz w:val="20"/>
          <w:szCs w:val="20"/>
        </w:rPr>
        <w:t>erimientos</w:t>
      </w:r>
      <w:r w:rsidRPr="5F0B99F9">
        <w:rPr>
          <w:rFonts w:asciiTheme="minorHAnsi" w:hAnsiTheme="minorHAnsi" w:cstheme="minorBidi"/>
          <w:sz w:val="20"/>
          <w:szCs w:val="20"/>
        </w:rPr>
        <w:t xml:space="preserve"> ágil, como una herramienta de comunicación que </w:t>
      </w:r>
      <w:r w:rsidR="000B60B8">
        <w:rPr>
          <w:rFonts w:asciiTheme="minorHAnsi" w:hAnsiTheme="minorHAnsi" w:cstheme="minorBidi"/>
          <w:sz w:val="20"/>
          <w:szCs w:val="20"/>
        </w:rPr>
        <w:t>d</w:t>
      </w:r>
      <w:r w:rsidRPr="5F0B99F9">
        <w:rPr>
          <w:rFonts w:asciiTheme="minorHAnsi" w:hAnsiTheme="minorHAnsi" w:cstheme="minorBidi"/>
          <w:sz w:val="20"/>
          <w:szCs w:val="20"/>
        </w:rPr>
        <w:t>escriben, en una o dos frases, una funcionalidad de software desde el punto de vista del usuario, con el lenguaje que éste emplearía. El foco está puesto en qué necesidades o problemas soluciona lo que se va a construir.</w:t>
      </w:r>
    </w:p>
    <w:p w14:paraId="51DFAD6C" w14:textId="77777777" w:rsidR="00A910C4" w:rsidRPr="00A910C4" w:rsidRDefault="00A910C4" w:rsidP="00A910C4"/>
    <w:p w14:paraId="51FCA5BA" w14:textId="45ED7307" w:rsidR="007E57AD" w:rsidRPr="00FF196A" w:rsidRDefault="008F51D9" w:rsidP="007E57AD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Historias de usuario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285F2A" w:rsidRPr="00FF196A" w14:paraId="67AFD42E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1159D484" w14:textId="77777777" w:rsidR="00285F2A" w:rsidRPr="00FF196A" w:rsidRDefault="00285F2A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5F6BD02F" wp14:editId="461E955B">
                      <wp:extent cx="141605" cy="141605"/>
                      <wp:effectExtent l="0" t="0" r="0" b="0"/>
                      <wp:docPr id="23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7" name="Rectángulo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orma libre 2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754EF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jdaQgAABIoAAAOAAAAZHJzL2Uyb0RvYy54bWzcWtuOo0YQfY+Uf0A8Rsp6uBtrvavV3hQp&#10;l1V28gEMxjYKBgLMeDZ/k2/Jj+VUd2OXZ13Q2VVeMg9jbA5FnVPV1dUN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CJykjdaQgAABIoAAAOAAAAAAAAAAAAAAAAAC4CAABkcnMvZTJv&#10;RG9jLnhtbFBLAQItABQABgAIAAAAIQAF4gw92QAAAAMBAAAPAAAAAAAAAAAAAAAAAMMKAABkcnMv&#10;ZG93bnJldi54bWxQSwUGAAAAAAQABADzAAAAyQsAAAAA&#10;">
                      <v:rect id="Rectángulo 2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69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Rk73D/kn6AnN8AAAD//wMAUEsBAi0AFAAGAAgAAAAhANvh9svuAAAAhQEAABMAAAAAAAAAAAAA&#10;AAAAAAAAAFtDb250ZW50X1R5cGVzXS54bWxQSwECLQAUAAYACAAAACEAWvQsW78AAAAVAQAACwAA&#10;AAAAAAAAAAAAAAAfAQAAX3JlbHMvLnJlbHNQSwECLQAUAAYACAAAACEAPlEuvcMAAADbAAAADwAA&#10;AAAAAAAAAAAAAAAHAgAAZHJzL2Rvd25yZXYueG1sUEsFBgAAAAADAAMAtwAAAPcCAAAAAA==&#10;"/>
                      <v:shape id="Forma libre 2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rs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RgbvoQfIOd/AAAA//8DAFBLAQItABQABgAIAAAAIQDb4fbL7gAAAIUBAAATAAAAAAAAAAAAAAAA&#10;AAAAAABbQ29udGVudF9UeXBlc10ueG1sUEsBAi0AFAAGAAgAAAAhAFr0LFu/AAAAFQEAAAsAAAAA&#10;AAAAAAAAAAAAHwEAAF9yZWxzLy5yZWxzUEsBAi0AFAAGAAgAAAAhAErBKuz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E3A8FEA" w14:textId="4EADA15B" w:rsidR="00285F2A" w:rsidRPr="00656EAD" w:rsidRDefault="00285F2A" w:rsidP="00305B71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0B60B8">
              <w:rPr>
                <w:rFonts w:asciiTheme="minorHAnsi" w:hAnsiTheme="minorHAnsi" w:cstheme="minorHAnsi"/>
              </w:rPr>
              <w:t xml:space="preserve">Releven cuáles son las principales historias de usuarios que </w:t>
            </w:r>
            <w:r w:rsidR="006863F8">
              <w:rPr>
                <w:rFonts w:asciiTheme="minorHAnsi" w:hAnsiTheme="minorHAnsi" w:cstheme="minorHAnsi"/>
              </w:rPr>
              <w:t>plantean los sponsors</w:t>
            </w:r>
            <w:r w:rsidRPr="00656EAD">
              <w:rPr>
                <w:rFonts w:asciiTheme="minorHAnsi" w:hAnsiTheme="minorHAnsi" w:cstheme="minorHAnsi"/>
              </w:rPr>
              <w:t>.]</w:t>
            </w:r>
          </w:p>
        </w:tc>
      </w:tr>
    </w:tbl>
    <w:p w14:paraId="23872679" w14:textId="77777777" w:rsidR="008F51D9" w:rsidRDefault="008F51D9" w:rsidP="008F51D9">
      <w:pPr>
        <w:rPr>
          <w:rFonts w:asciiTheme="minorHAnsi" w:hAnsiTheme="minorHAnsi" w:cstheme="minorHAnsi"/>
          <w:lang w:eastAsia="ja-JP"/>
        </w:rPr>
      </w:pPr>
    </w:p>
    <w:p w14:paraId="7E89007B" w14:textId="3E4072B9" w:rsidR="00A50641" w:rsidRDefault="00A50641" w:rsidP="008F51D9">
      <w:pPr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lang w:eastAsia="ja-JP"/>
        </w:rPr>
        <w:t>Ejemplo:</w:t>
      </w:r>
    </w:p>
    <w:p w14:paraId="7DEF0EBB" w14:textId="77777777" w:rsidR="00A50641" w:rsidRDefault="00A50641" w:rsidP="008F51D9">
      <w:pPr>
        <w:rPr>
          <w:rFonts w:asciiTheme="minorHAnsi" w:hAnsiTheme="minorHAnsi" w:cstheme="minorHAnsi"/>
          <w:lang w:eastAsia="ja-JP"/>
        </w:rPr>
      </w:pPr>
    </w:p>
    <w:p w14:paraId="2B21B0BB" w14:textId="223C4DFF" w:rsidR="00A50641" w:rsidRPr="006B7FD7" w:rsidRDefault="00A50641" w:rsidP="006B7FD7">
      <w:pPr>
        <w:jc w:val="center"/>
        <w:rPr>
          <w:rFonts w:asciiTheme="minorHAnsi" w:hAnsiTheme="minorHAnsi" w:cstheme="minorHAnsi"/>
          <w:b/>
          <w:bCs/>
          <w:lang w:eastAsia="ja-JP"/>
        </w:rPr>
      </w:pPr>
      <w:r w:rsidRPr="006B7FD7">
        <w:rPr>
          <w:rFonts w:asciiTheme="minorHAnsi" w:hAnsiTheme="minorHAnsi" w:cstheme="minorHAnsi"/>
          <w:b/>
          <w:bCs/>
          <w:lang w:eastAsia="ja-JP"/>
        </w:rPr>
        <w:t>US-01 (User story – 01)</w:t>
      </w:r>
    </w:p>
    <w:p w14:paraId="6819E8F2" w14:textId="6C1A0E3A" w:rsidR="008F51D9" w:rsidRPr="00FF196A" w:rsidRDefault="008F51D9" w:rsidP="74A99827">
      <w:pPr>
        <w:jc w:val="center"/>
        <w:rPr>
          <w:rFonts w:asciiTheme="minorHAnsi" w:hAnsiTheme="minorHAnsi" w:cstheme="minorBidi"/>
        </w:rPr>
      </w:pPr>
      <w:r w:rsidRPr="74A99827">
        <w:rPr>
          <w:rFonts w:asciiTheme="minorHAnsi" w:hAnsiTheme="minorHAnsi" w:cstheme="minorBidi"/>
        </w:rPr>
        <w:fldChar w:fldCharType="begin"/>
      </w:r>
      <w:r w:rsidRPr="74A99827">
        <w:rPr>
          <w:rFonts w:asciiTheme="minorHAnsi" w:hAnsiTheme="minorHAnsi" w:cstheme="minorBidi"/>
        </w:rPr>
        <w:instrText xml:space="preserve"> INCLUDEPICTURE "https://i1.wp.com/blog.jmbeas.es/wp-content/uploads/2011/05/taller-exprs-planificacin-gil-17-638.jpg?fit=638%2C479&amp;ssl=1" \* MERGEFORMATINET </w:instrText>
      </w:r>
      <w:r w:rsidRPr="74A99827">
        <w:rPr>
          <w:rFonts w:asciiTheme="minorHAnsi" w:hAnsiTheme="minorHAnsi" w:cstheme="minorBidi"/>
        </w:rPr>
        <w:fldChar w:fldCharType="separate"/>
      </w:r>
      <w:r>
        <w:rPr>
          <w:noProof/>
        </w:rPr>
        <w:drawing>
          <wp:inline distT="0" distB="0" distL="0" distR="0" wp14:anchorId="2295CE59" wp14:editId="5193D664">
            <wp:extent cx="3563246" cy="2286000"/>
            <wp:effectExtent l="0" t="0" r="5715" b="0"/>
            <wp:docPr id="4" name="Imagen 4" descr="Historias de Usuario – Se hace camino al andar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s de Usuario – Se hace camino al andar…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4" t="24321" r="9471" b="6171"/>
                    <a:stretch/>
                  </pic:blipFill>
                  <pic:spPr bwMode="auto">
                    <a:xfrm>
                      <a:off x="0" y="0"/>
                      <a:ext cx="3571420" cy="22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74A99827">
        <w:rPr>
          <w:rFonts w:asciiTheme="minorHAnsi" w:hAnsiTheme="minorHAnsi" w:cstheme="minorBidi"/>
        </w:rPr>
        <w:fldChar w:fldCharType="end"/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4A99827" w14:paraId="79BE207A" w14:textId="77777777" w:rsidTr="74A99827">
        <w:trPr>
          <w:trHeight w:val="300"/>
        </w:trPr>
        <w:tc>
          <w:tcPr>
            <w:tcW w:w="3005" w:type="dxa"/>
            <w:vAlign w:val="center"/>
          </w:tcPr>
          <w:p w14:paraId="7A664FB5" w14:textId="741E20ED" w:rsidR="74A99827" w:rsidRDefault="74A99827" w:rsidP="74A99827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US-02 (User History – 02)</w:t>
            </w:r>
          </w:p>
        </w:tc>
        <w:tc>
          <w:tcPr>
            <w:tcW w:w="3005" w:type="dxa"/>
            <w:vAlign w:val="center"/>
          </w:tcPr>
          <w:p w14:paraId="6530C319" w14:textId="2857F4F2" w:rsidR="25806FD8" w:rsidRDefault="25806FD8" w:rsidP="74A99827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US-03 (User History – 03)</w:t>
            </w:r>
          </w:p>
        </w:tc>
        <w:tc>
          <w:tcPr>
            <w:tcW w:w="3005" w:type="dxa"/>
            <w:vAlign w:val="center"/>
          </w:tcPr>
          <w:p w14:paraId="2890D3E9" w14:textId="7C098B50" w:rsidR="2125723B" w:rsidRDefault="2125723B" w:rsidP="74A99827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US-04 (User History – 04)</w:t>
            </w:r>
          </w:p>
        </w:tc>
      </w:tr>
      <w:tr w:rsidR="74A99827" w14:paraId="7BAB4AF7" w14:textId="77777777" w:rsidTr="74A99827">
        <w:trPr>
          <w:trHeight w:val="300"/>
        </w:trPr>
        <w:tc>
          <w:tcPr>
            <w:tcW w:w="3005" w:type="dxa"/>
            <w:vAlign w:val="center"/>
          </w:tcPr>
          <w:p w14:paraId="3DDB5E67" w14:textId="797BB6CE" w:rsidR="74A99827" w:rsidRDefault="74A99827" w:rsidP="74A99827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Gestión de stock</w:t>
            </w:r>
          </w:p>
        </w:tc>
        <w:tc>
          <w:tcPr>
            <w:tcW w:w="3005" w:type="dxa"/>
            <w:vAlign w:val="center"/>
          </w:tcPr>
          <w:p w14:paraId="4E86F697" w14:textId="4C0AEC91" w:rsidR="41DD0FF9" w:rsidRDefault="41DD0FF9" w:rsidP="74A99827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Integración de información operativa</w:t>
            </w:r>
          </w:p>
        </w:tc>
        <w:tc>
          <w:tcPr>
            <w:tcW w:w="3005" w:type="dxa"/>
            <w:vAlign w:val="center"/>
          </w:tcPr>
          <w:p w14:paraId="6A3EF7A2" w14:textId="2FD05BCF" w:rsidR="505FD15D" w:rsidRDefault="505FD15D" w:rsidP="74A99827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Planificación de producción</w:t>
            </w:r>
          </w:p>
        </w:tc>
      </w:tr>
      <w:tr w:rsidR="74A99827" w14:paraId="109ACFC3" w14:textId="77777777" w:rsidTr="74A99827">
        <w:trPr>
          <w:trHeight w:val="300"/>
        </w:trPr>
        <w:tc>
          <w:tcPr>
            <w:tcW w:w="3005" w:type="dxa"/>
          </w:tcPr>
          <w:p w14:paraId="4ADDAEA6" w14:textId="22475FB5" w:rsidR="74A99827" w:rsidRDefault="74A99827" w:rsidP="74A99827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responsable de ventas</w:t>
            </w:r>
          </w:p>
          <w:p w14:paraId="2CE11E40" w14:textId="20641E50" w:rsidR="74A99827" w:rsidRDefault="74A99827" w:rsidP="74A99827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visualizar el stock actualizado en tiempo real de cada producto</w:t>
            </w:r>
          </w:p>
          <w:p w14:paraId="33538F10" w14:textId="12AE7121" w:rsidR="74A99827" w:rsidRDefault="74A99827" w:rsidP="74A99827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poder vender con precisión y evitar faltantes o sobreventas</w:t>
            </w:r>
          </w:p>
        </w:tc>
        <w:tc>
          <w:tcPr>
            <w:tcW w:w="3005" w:type="dxa"/>
          </w:tcPr>
          <w:p w14:paraId="4CB5DDF6" w14:textId="3A4CE859" w:rsidR="3B7F2731" w:rsidRDefault="3B7F2731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dueño/gerente</w:t>
            </w:r>
          </w:p>
          <w:p w14:paraId="45593FD6" w14:textId="606AC327" w:rsidR="3B7F2731" w:rsidRDefault="3B7F2731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acceder a un sistema centralizado con información de ventas, producción y compras</w:t>
            </w:r>
          </w:p>
          <w:p w14:paraId="0DCE54FA" w14:textId="0082D552" w:rsidR="3B7F2731" w:rsidRDefault="3B7F2731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tomar decisiones basadas en datos confiables y actualizados</w:t>
            </w:r>
          </w:p>
        </w:tc>
        <w:tc>
          <w:tcPr>
            <w:tcW w:w="3005" w:type="dxa"/>
          </w:tcPr>
          <w:p w14:paraId="1AD0027D" w14:textId="66B78DF6" w:rsidR="5BC26810" w:rsidRDefault="5BC26810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encargado de producción</w:t>
            </w:r>
          </w:p>
          <w:p w14:paraId="3B7159DD" w14:textId="5B3C72E4" w:rsidR="5BC26810" w:rsidRDefault="5BC26810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registrar y visualizar los pedidos pendientes y en curso</w:t>
            </w:r>
          </w:p>
          <w:p w14:paraId="754DFC6C" w14:textId="77E0E3C8" w:rsidR="5BC26810" w:rsidRDefault="5BC26810" w:rsidP="74A998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organizar el trabajo de los talleres y cumplir con los tiempos de entrega</w:t>
            </w:r>
          </w:p>
        </w:tc>
      </w:tr>
    </w:tbl>
    <w:p w14:paraId="44C72DFF" w14:textId="57F1B62B" w:rsidR="74A99827" w:rsidRDefault="74A99827" w:rsidP="74A99827">
      <w:pPr>
        <w:jc w:val="center"/>
        <w:rPr>
          <w:rFonts w:asciiTheme="minorHAnsi" w:hAnsiTheme="minorHAnsi" w:cstheme="minorBidi"/>
        </w:rPr>
      </w:pPr>
    </w:p>
    <w:p w14:paraId="53040424" w14:textId="5C1FC0DA" w:rsidR="00874A81" w:rsidRDefault="00874A81" w:rsidP="74A99827">
      <w:pPr>
        <w:spacing w:after="180" w:line="288" w:lineRule="auto"/>
        <w:rPr>
          <w:rFonts w:asciiTheme="minorHAnsi" w:hAnsiTheme="minorHAnsi" w:cstheme="minorBidi"/>
        </w:rPr>
      </w:pPr>
      <w:r w:rsidRPr="74A99827">
        <w:rPr>
          <w:rFonts w:asciiTheme="minorHAnsi" w:hAnsiTheme="minorHAnsi" w:cstheme="minorBidi"/>
        </w:rPr>
        <w:br w:type="page"/>
      </w:r>
    </w:p>
    <w:p w14:paraId="293E310E" w14:textId="7B034A9D" w:rsidR="00DF4A0D" w:rsidRPr="00DF4A0D" w:rsidRDefault="00674978" w:rsidP="00DF4A0D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Priorización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DF4A0D" w:rsidRPr="00FF196A" w14:paraId="5308E7D4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51ECBF53" w14:textId="77777777" w:rsidR="00DF4A0D" w:rsidRPr="00FF196A" w:rsidRDefault="00DF4A0D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7B2A19D" wp14:editId="3AEEB63D">
                      <wp:extent cx="141605" cy="141605"/>
                      <wp:effectExtent l="0" t="0" r="0" b="0"/>
                      <wp:docPr id="31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2" name="Rectángulo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orma libre 3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06AF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4/NNVm0IAAASKAAADgAAAAAAAAAAAAAAAAAuAgAAZHJz&#10;L2Uyb0RvYy54bWxQSwECLQAUAAYACAAAACEABeIMPdkAAAADAQAADwAAAAAAAAAAAAAAAADHCgAA&#10;ZHJzL2Rvd25yZXYueG1sUEsFBgAAAAAEAAQA8wAAAM0LAAAAAA==&#10;">
                      <v:rect id="Rectángulo 32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      <v:shape id="Forma libre 33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0274B9CF" w14:textId="4F6CB74D" w:rsidR="00DF4A0D" w:rsidRPr="00656EAD" w:rsidRDefault="00DF4A0D" w:rsidP="00305B71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>Establezcan a alto nivel, con qué prioridad expresa el cliente que estos requerimientos deberían ser tratados. Para ello, se sugiere utilizar el método de priorización MoSCoW.]</w:t>
            </w:r>
          </w:p>
        </w:tc>
      </w:tr>
    </w:tbl>
    <w:p w14:paraId="096600ED" w14:textId="77777777" w:rsidR="00DF4A0D" w:rsidRPr="00DF4A0D" w:rsidRDefault="00DF4A0D" w:rsidP="00DF4A0D"/>
    <w:p w14:paraId="11BAEB41" w14:textId="0AF73C8A" w:rsidR="00632824" w:rsidRDefault="00632824" w:rsidP="00DF4A0D">
      <w:pPr>
        <w:jc w:val="center"/>
      </w:pPr>
      <w:r>
        <w:fldChar w:fldCharType="begin"/>
      </w:r>
      <w:r>
        <w:instrText xml:space="preserve"> INCLUDEPICTURE "https://ichi.pro/assets/images/max/724/1*8DEyruP9gbC54cN9yl3ZjQ.png"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D7D2B3" wp14:editId="5F84CD90">
            <wp:extent cx="4263528" cy="1948960"/>
            <wp:effectExtent l="0" t="0" r="3810" b="0"/>
            <wp:docPr id="30" name="Imagen 30" descr="Método de priorización MoSCoW en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étodo de priorización MoSCoW en Agi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257" cy="195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C21A1A" w14:textId="58F7774C" w:rsidR="00632824" w:rsidRDefault="00632824" w:rsidP="0063282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5856CE" w14:paraId="371332FA" w14:textId="77777777" w:rsidTr="74A99827">
        <w:trPr>
          <w:trHeight w:val="1644"/>
        </w:trPr>
        <w:tc>
          <w:tcPr>
            <w:tcW w:w="4583" w:type="dxa"/>
            <w:shd w:val="clear" w:color="auto" w:fill="C5C1D4" w:themeFill="text2" w:themeFillTint="40"/>
          </w:tcPr>
          <w:p w14:paraId="70AF8085" w14:textId="14049563" w:rsidR="005856CE" w:rsidRPr="00E97DCF" w:rsidRDefault="44355A43" w:rsidP="74A99827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M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UST HAVE” (debe estar)</w:t>
            </w:r>
          </w:p>
          <w:p w14:paraId="25A81039" w14:textId="77777777" w:rsidR="00C800D8" w:rsidRPr="00E97DCF" w:rsidRDefault="66FA50BB" w:rsidP="74A9982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Este pedido tiene que ser atendido sí o sí</w:t>
            </w:r>
          </w:p>
          <w:p w14:paraId="2FBAFC1E" w14:textId="77777777" w:rsidR="00195E42" w:rsidRPr="00E97DCF" w:rsidRDefault="00195E42" w:rsidP="74A99827">
            <w:p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</w:p>
          <w:p w14:paraId="5FD7E431" w14:textId="51D81CAC" w:rsidR="00195E42" w:rsidRPr="00E97DCF" w:rsidRDefault="4FCF6217" w:rsidP="74A99827">
            <w:pPr>
              <w:pStyle w:val="Prrafodelista"/>
              <w:numPr>
                <w:ilvl w:val="0"/>
                <w:numId w:val="6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Centralización y digitalización de la información</w:t>
            </w:r>
          </w:p>
          <w:p w14:paraId="1969FB41" w14:textId="36A815BB" w:rsidR="00195E42" w:rsidRPr="00E97DCF" w:rsidRDefault="4FCF6217" w:rsidP="74A99827">
            <w:pPr>
              <w:pStyle w:val="Prrafodelista"/>
              <w:numPr>
                <w:ilvl w:val="0"/>
                <w:numId w:val="6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Gestión de stock en tiempo real</w:t>
            </w:r>
          </w:p>
          <w:p w14:paraId="3644BB2C" w14:textId="3DB7E2F7" w:rsidR="00195E42" w:rsidRPr="00E97DCF" w:rsidRDefault="4FCF6217" w:rsidP="74A99827">
            <w:pPr>
              <w:pStyle w:val="Prrafodelista"/>
              <w:numPr>
                <w:ilvl w:val="0"/>
                <w:numId w:val="6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Visibilidad del negocio (reportes de ventas, costos y rentabilidad)</w:t>
            </w:r>
          </w:p>
          <w:p w14:paraId="38A9C9E8" w14:textId="0E5505DC" w:rsidR="00195E42" w:rsidRPr="00E97DCF" w:rsidRDefault="4FCF6217" w:rsidP="74A99827">
            <w:pPr>
              <w:pStyle w:val="Prrafodelista"/>
              <w:numPr>
                <w:ilvl w:val="0"/>
                <w:numId w:val="6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Automatización básica de procesos administrativos</w:t>
            </w:r>
          </w:p>
          <w:p w14:paraId="5BD8F5AD" w14:textId="270CB8FE" w:rsidR="00195E42" w:rsidRPr="00E97DCF" w:rsidRDefault="00195E42" w:rsidP="74A99827">
            <w:p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</w:p>
          <w:p w14:paraId="1665A38D" w14:textId="6B22FB14" w:rsidR="00C800D8" w:rsidRPr="00E97DCF" w:rsidRDefault="00C800D8" w:rsidP="74A99827">
            <w:pPr>
              <w:rPr>
                <w:rFonts w:asciiTheme="minorHAnsi" w:eastAsiaTheme="minorEastAsia" w:hAnsiTheme="minorHAnsi" w:cstheme="minorBidi"/>
                <w:i/>
                <w:iCs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B6D78B" w:themeFill="accent2" w:themeFillTint="99"/>
          </w:tcPr>
          <w:p w14:paraId="1EB9ACC9" w14:textId="501184C8" w:rsidR="005856CE" w:rsidRPr="00E97DCF" w:rsidRDefault="44355A43" w:rsidP="74A99827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S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HOULD HAVE” (</w:t>
            </w:r>
            <w:r w:rsidR="3B9F8B48"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deseable</w:t>
            </w:r>
            <w:r w:rsidR="325E7E83"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que esté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)</w:t>
            </w:r>
          </w:p>
          <w:p w14:paraId="0D6CEF41" w14:textId="46356777" w:rsidR="00C800D8" w:rsidRPr="00E97DCF" w:rsidRDefault="030BE91A" w:rsidP="74A9982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Debería estar</w:t>
            </w:r>
            <w:r w:rsidR="1CD34859"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, pero llegado el caso se podría prescindir</w:t>
            </w:r>
          </w:p>
          <w:p w14:paraId="3DE5BA51" w14:textId="3C2B9D01" w:rsidR="00C800D8" w:rsidRPr="00E97DCF" w:rsidRDefault="16FE0C20" w:rsidP="74A99827">
            <w:pPr>
              <w:pStyle w:val="Prrafodelista"/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Planificación y organización de producción</w:t>
            </w:r>
          </w:p>
          <w:p w14:paraId="5D2D99AA" w14:textId="62A6032E" w:rsidR="00C800D8" w:rsidRPr="00E97DCF" w:rsidRDefault="16FE0C20" w:rsidP="74A99827">
            <w:pPr>
              <w:pStyle w:val="Prrafodelista"/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Estandarización de procesos productivos</w:t>
            </w:r>
          </w:p>
          <w:p w14:paraId="00280438" w14:textId="0DB9BBD7" w:rsidR="00C800D8" w:rsidRPr="00E97DCF" w:rsidRDefault="16FE0C20" w:rsidP="74A99827">
            <w:pPr>
              <w:pStyle w:val="Prrafodelista"/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Gestión de proveedores y comparación de precios</w:t>
            </w:r>
          </w:p>
          <w:p w14:paraId="5440052B" w14:textId="206B7D53" w:rsidR="00C800D8" w:rsidRPr="00E97DCF" w:rsidRDefault="16FE0C20" w:rsidP="74A99827">
            <w:pPr>
              <w:pStyle w:val="Prrafodelista"/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Seguimiento de clientes y ventas (tipo CRM básico)</w:t>
            </w:r>
          </w:p>
        </w:tc>
      </w:tr>
      <w:tr w:rsidR="005856CE" w14:paraId="3CFBE9F7" w14:textId="77777777" w:rsidTr="74A99827">
        <w:trPr>
          <w:trHeight w:val="1966"/>
        </w:trPr>
        <w:tc>
          <w:tcPr>
            <w:tcW w:w="4583" w:type="dxa"/>
            <w:shd w:val="clear" w:color="auto" w:fill="F8D881" w:themeFill="accent3" w:themeFillTint="99"/>
          </w:tcPr>
          <w:p w14:paraId="55963CA3" w14:textId="57F99C29" w:rsidR="005856CE" w:rsidRPr="00E97DCF" w:rsidRDefault="325E7E83" w:rsidP="74A99827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OULD HAVE” (podría estar)</w:t>
            </w:r>
          </w:p>
          <w:p w14:paraId="4F4A9791" w14:textId="502BDD06" w:rsidR="00FB3658" w:rsidRPr="00E97DCF" w:rsidRDefault="1CD34859" w:rsidP="74A9982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Sería interesante tenerlo en cuenta de ser posible</w:t>
            </w:r>
          </w:p>
          <w:p w14:paraId="369DE781" w14:textId="65E7D712" w:rsidR="74A99827" w:rsidRDefault="74A99827" w:rsidP="74A99827">
            <w:pPr>
              <w:pStyle w:val="Prrafodelista"/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</w:p>
          <w:p w14:paraId="0DBC4413" w14:textId="039ED516" w:rsidR="00195E42" w:rsidRPr="00E97DCF" w:rsidRDefault="5E33DAA1" w:rsidP="74A99827">
            <w:pPr>
              <w:pStyle w:val="Prrafodelista"/>
              <w:numPr>
                <w:ilvl w:val="0"/>
                <w:numId w:val="4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Integración completa de canales (omnicanalidad)</w:t>
            </w:r>
          </w:p>
          <w:p w14:paraId="5C58BF1A" w14:textId="442B1333" w:rsidR="00195E42" w:rsidRPr="00E97DCF" w:rsidRDefault="5E33DAA1" w:rsidP="74A99827">
            <w:pPr>
              <w:pStyle w:val="Prrafodelista"/>
              <w:numPr>
                <w:ilvl w:val="0"/>
                <w:numId w:val="4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Reportes avanzados o dashboards más sofisticados</w:t>
            </w:r>
          </w:p>
          <w:p w14:paraId="5E1CB1E2" w14:textId="0E24615B" w:rsidR="00195E42" w:rsidRPr="00E97DCF" w:rsidRDefault="5E33DAA1" w:rsidP="74A99827">
            <w:pPr>
              <w:pStyle w:val="Prrafodelista"/>
              <w:numPr>
                <w:ilvl w:val="0"/>
                <w:numId w:val="4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Automatizaciones más avanzadas en proceso</w:t>
            </w:r>
          </w:p>
          <w:p w14:paraId="761292BD" w14:textId="5CF0079B" w:rsidR="74A99827" w:rsidRDefault="74A99827" w:rsidP="74A99827">
            <w:pPr>
              <w:pStyle w:val="Prrafodelista"/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</w:p>
          <w:p w14:paraId="0B0AF305" w14:textId="77777777" w:rsidR="00A97015" w:rsidRPr="00E97DCF" w:rsidRDefault="00A97015" w:rsidP="00632824">
            <w:pPr>
              <w:rPr>
                <w:rFonts w:ascii="Calibri" w:eastAsia="Arial Unicode MS" w:hAnsi="Calibri" w:cs="Calibri"/>
                <w:i/>
                <w:sz w:val="20"/>
                <w:szCs w:val="20"/>
              </w:rPr>
            </w:pPr>
          </w:p>
          <w:p w14:paraId="769775A3" w14:textId="04D79931" w:rsidR="00FB3658" w:rsidRPr="00E97DCF" w:rsidRDefault="00FB3658" w:rsidP="00632824">
            <w:pPr>
              <w:rPr>
                <w:rFonts w:ascii="Calibri" w:eastAsia="Arial Unicode MS" w:hAnsi="Calibri" w:cs="Calibri"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F7B6A6" w:themeFill="accent4" w:themeFillTint="99"/>
          </w:tcPr>
          <w:p w14:paraId="17445A38" w14:textId="2E818E95" w:rsidR="005856CE" w:rsidRPr="00E97DCF" w:rsidRDefault="325E7E83" w:rsidP="74A99827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W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ON’T HAVE” (</w:t>
            </w:r>
            <w:r w:rsidR="66FA50BB"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ahora </w:t>
            </w:r>
            <w:r w:rsidR="3A60A896"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no </w:t>
            </w:r>
            <w:r w:rsidR="66FA50BB"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es el momento</w:t>
            </w:r>
            <w:r w:rsidRPr="74A99827">
              <w:rPr>
                <w:rFonts w:asciiTheme="minorHAnsi" w:eastAsiaTheme="minorEastAsia" w:hAnsiTheme="minorHAnsi" w:cstheme="minorBidi"/>
                <w:sz w:val="22"/>
                <w:szCs w:val="22"/>
              </w:rPr>
              <w:t>)</w:t>
            </w:r>
          </w:p>
          <w:p w14:paraId="4AFC212F" w14:textId="663E9E1A" w:rsidR="0010694E" w:rsidRPr="00E97DCF" w:rsidRDefault="24E557C9" w:rsidP="74A9982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No se debería priorizar</w:t>
            </w:r>
            <w:r w:rsidR="5DD8884B"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ahora, pero quizás sí en el futuro</w:t>
            </w:r>
          </w:p>
          <w:p w14:paraId="283D4230" w14:textId="28131753" w:rsidR="0010694E" w:rsidRPr="00E97DCF" w:rsidRDefault="0010694E" w:rsidP="74A9982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</w:p>
          <w:p w14:paraId="4D3221A7" w14:textId="257CBA07" w:rsidR="0010694E" w:rsidRPr="00E97DCF" w:rsidRDefault="73E7408B" w:rsidP="74A99827">
            <w:pPr>
              <w:pStyle w:val="Prrafodelista"/>
              <w:numPr>
                <w:ilvl w:val="0"/>
                <w:numId w:val="3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Inteligencia artificial avanzada (predicción de tendencias)</w:t>
            </w:r>
          </w:p>
          <w:p w14:paraId="4AA6801A" w14:textId="1C1FDB13" w:rsidR="0010694E" w:rsidRPr="00E97DCF" w:rsidRDefault="73E7408B" w:rsidP="74A99827">
            <w:pPr>
              <w:pStyle w:val="Prrafodelista"/>
              <w:numPr>
                <w:ilvl w:val="0"/>
                <w:numId w:val="3"/>
              </w:numPr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Automatización compleja de producción</w:t>
            </w:r>
          </w:p>
          <w:p w14:paraId="2B88DFBC" w14:textId="2685F6F8" w:rsidR="0010694E" w:rsidRPr="00E97DCF" w:rsidRDefault="73E7408B" w:rsidP="74A99827">
            <w:pPr>
              <w:pStyle w:val="Prrafodelista"/>
              <w:numPr>
                <w:ilvl w:val="0"/>
                <w:numId w:val="3"/>
              </w:numPr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</w:pPr>
            <w:commentRangeStart w:id="0"/>
            <w:commentRangeStart w:id="1"/>
            <w:r w:rsidRPr="74A99827">
              <w:rPr>
                <w:rFonts w:asciiTheme="minorHAnsi" w:eastAsiaTheme="minorEastAsia" w:hAnsiTheme="minorHAnsi" w:cstheme="minorBidi"/>
                <w:i/>
                <w:iCs/>
                <w:sz w:val="20"/>
                <w:szCs w:val="20"/>
              </w:rPr>
              <w:t>Soluciones tecnológicas muy avanza</w:t>
            </w:r>
            <w:r w:rsidRPr="74A99827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>das o costosas</w:t>
            </w:r>
            <w:commentRangeEnd w:id="0"/>
            <w:r w:rsidR="00A97015">
              <w:commentReference w:id="0"/>
            </w:r>
            <w:commentRangeEnd w:id="1"/>
            <w:r w:rsidR="00EC5E95">
              <w:rPr>
                <w:rStyle w:val="Refdecomentario"/>
              </w:rPr>
              <w:commentReference w:id="1"/>
            </w:r>
            <w:r w:rsidR="00CF4745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para mejorar</w:t>
            </w:r>
            <w:r w:rsidR="00EC5E95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y acelerar</w:t>
            </w:r>
            <w:r w:rsidR="00CF4745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los procesos</w:t>
            </w:r>
            <w:r w:rsidR="00EC5E95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del negocio.</w:t>
            </w:r>
            <w:r w:rsidR="00CF4745"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0E6F1D7D" w14:textId="13DF375F" w:rsidR="005856CE" w:rsidRDefault="005856CE" w:rsidP="00632824"/>
    <w:p w14:paraId="47DBBDBA" w14:textId="760F630E" w:rsidR="00F34A56" w:rsidRPr="00FF196A" w:rsidRDefault="00AC39D0" w:rsidP="00F34A56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DIAGNOSTICO ORGANIZACIONAL</w:t>
      </w:r>
    </w:p>
    <w:p w14:paraId="20017491" w14:textId="77777777" w:rsidR="00D84C37" w:rsidRDefault="00D84C37" w:rsidP="00D84C37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 los sponsors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D84C37" w:rsidRPr="00FF196A" w14:paraId="55B2F588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2E1A1E2" w14:textId="77777777" w:rsidR="00D84C37" w:rsidRPr="00FF196A" w:rsidRDefault="00D84C37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C9AFD07" wp14:editId="00E9C978">
                      <wp:extent cx="141605" cy="141605"/>
                      <wp:effectExtent l="0" t="0" r="0" b="0"/>
                      <wp:docPr id="8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5" name="Rectángulo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orma libre 1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3CC474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IAawgAABIoAAAOAAAAZHJzL2Uyb0RvYy54bWzcWtuOo0YQfY+Uf0A8Rsp6mqux1rta7U2R&#10;clllJx/AYGyjYCDAjGfzN/mW/FhONY1dnnVBZ1d5yTyMsTkUdU5Vd1cX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FcKsgBrCAAAEigAAA4AAAAAAAAAAAAAAAAALgIAAGRycy9l&#10;Mm9Eb2MueG1sUEsBAi0AFAAGAAgAAAAhAAXiDD3ZAAAAAwEAAA8AAAAAAAAAAAAAAAAAxQoAAGRy&#10;cy9kb3ducmV2LnhtbFBLBQYAAAAABAAEAPMAAADLCwAAAAA=&#10;">
                      <v:rect id="Rectángulo 1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"/>
                      <v:shape id="Forma libre 16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550C58AE" w14:textId="6F738DA4" w:rsidR="00D84C37" w:rsidRPr="00656EAD" w:rsidRDefault="00D84C37" w:rsidP="00305B71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>Identificar de qué manera se perciben los propios directivos de la organización</w:t>
            </w:r>
            <w:r w:rsidRPr="00656EAD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Se sugiere </w:t>
            </w:r>
            <w:r w:rsidR="000457B7">
              <w:rPr>
                <w:rFonts w:asciiTheme="minorHAnsi" w:hAnsiTheme="minorHAnsi" w:cstheme="minorHAnsi"/>
              </w:rPr>
              <w:t>u</w:t>
            </w:r>
            <w:r>
              <w:rPr>
                <w:rFonts w:asciiTheme="minorHAnsi" w:hAnsiTheme="minorHAnsi" w:cstheme="minorHAnsi"/>
              </w:rPr>
              <w:t>tilizar como base el modelo CMM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14:paraId="4D8258F1" w14:textId="77777777" w:rsidR="00D84C37" w:rsidRPr="00FF196A" w:rsidRDefault="00D84C37" w:rsidP="00D84C37">
      <w:pPr>
        <w:rPr>
          <w:rFonts w:asciiTheme="minorHAnsi" w:hAnsiTheme="minorHAnsi" w:cstheme="minorHAnsi"/>
          <w:lang w:val="es-419"/>
        </w:rPr>
      </w:pPr>
    </w:p>
    <w:p w14:paraId="58C5FDB9" w14:textId="77777777" w:rsidR="000457B7" w:rsidRPr="00285F2A" w:rsidRDefault="000457B7" w:rsidP="000457B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inicial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son desorganizados e incluso pueden llegar a ser caóticos.</w:t>
      </w:r>
    </w:p>
    <w:p w14:paraId="3EA3838A" w14:textId="14CE0F0A" w:rsidR="000457B7" w:rsidRPr="00285F2A" w:rsidRDefault="000457B7" w:rsidP="74A99827">
      <w:pPr>
        <w:pStyle w:val="Prrafodelista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  <w:lang w:val="es-MX" w:eastAsia="ja-JP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  <w:highlight w:val="yellow"/>
          <w:lang w:val="es-MX" w:eastAsia="ja-JP"/>
        </w:rPr>
        <w:t>Nivel repetible</w:t>
      </w:r>
      <w:r w:rsidRPr="74A99827">
        <w:rPr>
          <w:rFonts w:asciiTheme="minorHAnsi" w:hAnsiTheme="minorHAnsi" w:cstheme="minorBidi"/>
          <w:sz w:val="20"/>
          <w:szCs w:val="20"/>
          <w:highlight w:val="yellow"/>
          <w:lang w:val="es-MX" w:eastAsia="ja-JP"/>
        </w:rPr>
        <w:t>: se basa en técnicas básicas de gestión de proyectos. Los procesos están definidos y documentados</w:t>
      </w:r>
      <w:r w:rsidRPr="74A99827">
        <w:rPr>
          <w:rFonts w:asciiTheme="minorHAnsi" w:hAnsiTheme="minorHAnsi" w:cstheme="minorBidi"/>
          <w:sz w:val="20"/>
          <w:szCs w:val="20"/>
          <w:lang w:val="es-MX" w:eastAsia="ja-JP"/>
        </w:rPr>
        <w:t>.</w:t>
      </w:r>
      <w:r w:rsidR="653668D4" w:rsidRPr="74A99827">
        <w:rPr>
          <w:rFonts w:asciiTheme="minorHAnsi" w:hAnsiTheme="minorHAnsi" w:cstheme="minorBidi"/>
          <w:sz w:val="20"/>
          <w:szCs w:val="20"/>
          <w:lang w:val="es-MX" w:eastAsia="ja-JP"/>
        </w:rPr>
        <w:t xml:space="preserve"> - Este es el nivel</w:t>
      </w:r>
    </w:p>
    <w:p w14:paraId="21FA1D1A" w14:textId="217CC28A" w:rsidR="000457B7" w:rsidRPr="00285F2A" w:rsidRDefault="000457B7" w:rsidP="000457B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definido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: la compañía tiene su propio proceso </w:t>
      </w:r>
      <w:r w:rsidR="008C3C6C">
        <w:rPr>
          <w:rFonts w:asciiTheme="minorHAnsi" w:hAnsiTheme="minorHAnsi" w:cstheme="minorHAnsi"/>
          <w:sz w:val="20"/>
          <w:szCs w:val="20"/>
          <w:lang w:val="es-MX" w:eastAsia="ja-JP"/>
        </w:rPr>
        <w:t>como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 estándar y cuenta con mayor atención a la documentación, integración y estandarización.</w:t>
      </w:r>
    </w:p>
    <w:p w14:paraId="133B2B5D" w14:textId="77777777" w:rsidR="000457B7" w:rsidRPr="00285F2A" w:rsidRDefault="000457B7" w:rsidP="000457B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administrado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la empresa monitorea y gestiona sus propios procesos gracias a la recolección y análisis de datos.</w:t>
      </w:r>
    </w:p>
    <w:p w14:paraId="7CF57586" w14:textId="5FFB5C1C" w:rsidR="00AC39D0" w:rsidRPr="00285F2A" w:rsidRDefault="000457B7" w:rsidP="000457B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 optimización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se mejoran de manera constante mediante la supervisión de los procedimientos actuales y la introducción de procesos innovadores.</w:t>
      </w:r>
    </w:p>
    <w:p w14:paraId="7E6D0F09" w14:textId="77777777" w:rsidR="00AC39D0" w:rsidRPr="00FF196A" w:rsidRDefault="00AC39D0" w:rsidP="00AC39D0">
      <w:pPr>
        <w:rPr>
          <w:rFonts w:asciiTheme="minorHAnsi" w:hAnsiTheme="minorHAnsi" w:cstheme="minorHAnsi"/>
          <w:lang w:eastAsia="ja-JP"/>
        </w:rPr>
      </w:pPr>
    </w:p>
    <w:p w14:paraId="15C3C850" w14:textId="695D71E8" w:rsidR="007879F1" w:rsidRDefault="007879F1" w:rsidP="007879F1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</w:t>
      </w:r>
      <w:r>
        <w:rPr>
          <w:rFonts w:asciiTheme="minorHAnsi" w:hAnsiTheme="minorHAnsi" w:cstheme="minorHAnsi"/>
        </w:rPr>
        <w:t>l equipo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7879F1" w:rsidRPr="00FF196A" w14:paraId="5F21AFC1" w14:textId="77777777" w:rsidTr="00305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12E852B2" w14:textId="77777777" w:rsidR="007879F1" w:rsidRPr="00FF196A" w:rsidRDefault="007879F1" w:rsidP="00305B71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2A60568E" wp14:editId="4CE55E73">
                      <wp:extent cx="141605" cy="141605"/>
                      <wp:effectExtent l="0" t="0" r="0" b="0"/>
                      <wp:docPr id="34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8" name="Rectángulo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orma libre 3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77E3D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3IvaQ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Dn43IvaQgAABIoAAAOAAAAAAAAAAAAAAAAAC4CAABkcnMvZTJv&#10;RG9jLnhtbFBLAQItABQABgAIAAAAIQAF4gw92QAAAAMBAAAPAAAAAAAAAAAAAAAAAMMKAABkcnMv&#10;ZG93bnJldi54bWxQSwUGAAAAAAQABADzAAAAyQsAAAAA&#10;">
                      <v:rect id="Rectángulo 38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wS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xj&#10;05f0A+TyHwAA//8DAFBLAQItABQABgAIAAAAIQDb4fbL7gAAAIUBAAATAAAAAAAAAAAAAAAAAAAA&#10;AABbQ29udGVudF9UeXBlc10ueG1sUEsBAi0AFAAGAAgAAAAhAFr0LFu/AAAAFQEAAAsAAAAAAAAA&#10;AAAAAAAAHwEAAF9yZWxzLy5yZWxzUEsBAi0AFAAGAAgAAAAhAMoXLBK+AAAA2wAAAA8AAAAAAAAA&#10;AAAAAAAABwIAAGRycy9kb3ducmV2LnhtbFBLBQYAAAAAAwADALcAAADyAgAAAAA=&#10;"/>
                      <v:shape id="Forma libre 39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5B941E4" w14:textId="74499D9C" w:rsidR="007879F1" w:rsidRPr="00656EAD" w:rsidRDefault="007879F1" w:rsidP="00305B71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6B7FD7">
              <w:rPr>
                <w:rFonts w:asciiTheme="minorHAnsi" w:hAnsiTheme="minorHAnsi" w:cstheme="minorHAnsi"/>
              </w:rPr>
              <w:t>¿Cambió la visión del equipo de consultoría respecto de la situación actual de su cliente? ¿Anticipan alguna dificultad para avanzar?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14:paraId="4268C1B3" w14:textId="77777777" w:rsidR="00F34A56" w:rsidRDefault="00F34A56" w:rsidP="0055719A">
      <w:pPr>
        <w:rPr>
          <w:rFonts w:asciiTheme="minorHAnsi" w:hAnsiTheme="minorHAnsi" w:cstheme="minorHAnsi"/>
        </w:rPr>
      </w:pPr>
    </w:p>
    <w:p w14:paraId="28A5E833" w14:textId="402C508A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Sí, la visión del equipo evolucionó a medida que se profundizó el relevamiento. Inicialmente, se percibía que las principales problemáticas estaban vinculadas a la falta de herramientas tecnológicas. Sin embargo, el análisis permitió identificar que el desafío es más amplio y estructural.</w:t>
      </w:r>
    </w:p>
    <w:p w14:paraId="70448876" w14:textId="2F672D35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70B35569" w14:textId="77255848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Se evidenció que las principales limitaciones no son solo tecnológicas, sino también organizacionales y culturales, particularmente en:</w:t>
      </w:r>
    </w:p>
    <w:p w14:paraId="2A74EAB3" w14:textId="49A65FDC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69301440" w14:textId="63F0FB1C" w:rsidR="00F34A56" w:rsidRPr="00FF196A" w:rsidRDefault="5846D2B3" w:rsidP="74A99827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falta de integración de la información</w:t>
      </w:r>
    </w:p>
    <w:p w14:paraId="0A880806" w14:textId="743194F4" w:rsidR="00F34A56" w:rsidRPr="00FF196A" w:rsidRDefault="5846D2B3" w:rsidP="74A99827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ausencia de procesos estandarizados</w:t>
      </w:r>
    </w:p>
    <w:p w14:paraId="073395C3" w14:textId="287E64C8" w:rsidR="00F34A56" w:rsidRPr="00FF196A" w:rsidRDefault="5846D2B3" w:rsidP="74A99827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dependencia de decisiones centralizadas y basadas en experiencia</w:t>
      </w:r>
    </w:p>
    <w:p w14:paraId="6BA661DF" w14:textId="78DF2760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0BF849CE" w14:textId="11E31EE5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Esto llevó al equipo a redefinir el enfoque, entendiendo que la transformación digital no debe centrarse únicamente en implementar un ERP, sino en acompañar un cambio en la forma de gestionar el negocio.</w:t>
      </w:r>
    </w:p>
    <w:p w14:paraId="23116C14" w14:textId="50D8EB61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3AE215D9" w14:textId="50C0FABD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¿Anticipan alguna dificultad para avanzar?</w:t>
      </w:r>
    </w:p>
    <w:p w14:paraId="2011B572" w14:textId="7F3141B9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0C9E13EA" w14:textId="7D28D07B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Sí, se identifican algunas dificultades potenciales:</w:t>
      </w:r>
    </w:p>
    <w:p w14:paraId="392ACB7B" w14:textId="32B51555" w:rsidR="00F34A56" w:rsidRPr="00FF196A" w:rsidRDefault="5846D2B3" w:rsidP="74A99827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7AC8ADD5" w14:textId="713F3FD5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Resistencia al cambio</w:t>
      </w:r>
    </w:p>
    <w:p w14:paraId="5C60A4AC" w14:textId="1E957CBF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Dado el peso de la experiencia y los métodos tradicionales, puede haber dificultades en la adopción de nuevas herramientas y procesos.</w:t>
      </w:r>
    </w:p>
    <w:p w14:paraId="46F4E7CD" w14:textId="7D83DA27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Baja madurez digital del equipo</w:t>
      </w:r>
    </w:p>
    <w:p w14:paraId="2A38B36D" w14:textId="6FA50F35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falta de habilidades digitales puede ralentizar la implementación y requerir capacitación.</w:t>
      </w:r>
    </w:p>
    <w:p w14:paraId="7AFFB0BA" w14:textId="78C51F92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Falta de formalización de procesos</w:t>
      </w:r>
    </w:p>
    <w:p w14:paraId="16C43E03" w14:textId="65A370C7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Antes de digitalizar, será necesario ordenar y estandarizar procesos, lo que implica un esfuerzo adicional.</w:t>
      </w:r>
    </w:p>
    <w:p w14:paraId="7C1B01E6" w14:textId="7339D7A5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Limitaciones de recursos (tiempo y presupuesto)</w:t>
      </w:r>
    </w:p>
    <w:p w14:paraId="18F96C0B" w14:textId="75071904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commentRangeStart w:id="2"/>
      <w:commentRangeStart w:id="3"/>
      <w:r w:rsidRPr="74A99827">
        <w:rPr>
          <w:rFonts w:asciiTheme="minorHAnsi" w:hAnsiTheme="minorHAnsi" w:cstheme="minorBidi"/>
          <w:sz w:val="20"/>
          <w:szCs w:val="20"/>
        </w:rPr>
        <w:t xml:space="preserve">Al ser una empresa </w:t>
      </w:r>
      <w:r w:rsidR="004A0E46">
        <w:rPr>
          <w:rFonts w:asciiTheme="minorHAnsi" w:hAnsiTheme="minorHAnsi" w:cstheme="minorBidi"/>
          <w:sz w:val="20"/>
          <w:szCs w:val="20"/>
        </w:rPr>
        <w:t>no muy desarrollada</w:t>
      </w:r>
      <w:r w:rsidR="005F424A">
        <w:rPr>
          <w:rFonts w:asciiTheme="minorHAnsi" w:hAnsiTheme="minorHAnsi" w:cstheme="minorBidi"/>
          <w:sz w:val="20"/>
          <w:szCs w:val="20"/>
        </w:rPr>
        <w:t>, suelen tener sus procesos muy arraigados a cada persona (ya que dependen de ellos cómo se hacen los procesos, no hay nada estandarizado)</w:t>
      </w:r>
      <w:r w:rsidRPr="74A99827">
        <w:rPr>
          <w:rFonts w:asciiTheme="minorHAnsi" w:hAnsiTheme="minorHAnsi" w:cstheme="minorBidi"/>
          <w:sz w:val="20"/>
          <w:szCs w:val="20"/>
        </w:rPr>
        <w:t xml:space="preserve">, </w:t>
      </w:r>
      <w:r w:rsidR="005F424A">
        <w:rPr>
          <w:rFonts w:asciiTheme="minorHAnsi" w:hAnsiTheme="minorHAnsi" w:cstheme="minorBidi"/>
          <w:sz w:val="20"/>
          <w:szCs w:val="20"/>
        </w:rPr>
        <w:t>por lo que p</w:t>
      </w:r>
      <w:r w:rsidRPr="74A99827">
        <w:rPr>
          <w:rFonts w:asciiTheme="minorHAnsi" w:hAnsiTheme="minorHAnsi" w:cstheme="minorBidi"/>
          <w:sz w:val="20"/>
          <w:szCs w:val="20"/>
        </w:rPr>
        <w:t>uede haber restricciones para implementar soluciones de forma rápida o completa.</w:t>
      </w:r>
      <w:commentRangeEnd w:id="2"/>
      <w:r w:rsidR="00F34A56">
        <w:commentReference w:id="2"/>
      </w:r>
      <w:commentRangeEnd w:id="3"/>
      <w:r w:rsidR="004A0E46">
        <w:rPr>
          <w:rStyle w:val="Refdecomentario"/>
        </w:rPr>
        <w:commentReference w:id="3"/>
      </w:r>
    </w:p>
    <w:p w14:paraId="0233B2D8" w14:textId="70061C3A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Dependencia del liderazgo</w:t>
      </w:r>
    </w:p>
    <w:p w14:paraId="59663299" w14:textId="34784ABF" w:rsidR="00F34A56" w:rsidRPr="00FF196A" w:rsidRDefault="5846D2B3" w:rsidP="74A998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Si no hay un compromiso claro de la dirección, la transformación puede perder impulso.</w:t>
      </w:r>
    </w:p>
    <w:sectPr w:rsidR="00F34A56" w:rsidRPr="00FF196A" w:rsidSect="00601442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Harari" w:date="2026-04-20T11:14:00Z" w:initials="DH">
    <w:p w14:paraId="7CD26B70" w14:textId="5238080F" w:rsidR="00000000" w:rsidRDefault="00000000">
      <w:r>
        <w:annotationRef/>
      </w:r>
      <w:r w:rsidRPr="01B2D84C">
        <w:t>en qué?</w:t>
      </w:r>
    </w:p>
  </w:comment>
  <w:comment w:id="1" w:author="Abril Malena Sztainberg" w:date="2026-04-23T01:24:00Z" w:initials="AMS">
    <w:p w14:paraId="7C605951" w14:textId="77777777" w:rsidR="00EC5E95" w:rsidRDefault="00EC5E95" w:rsidP="00EC5E95">
      <w:r>
        <w:rPr>
          <w:rStyle w:val="Refdecomentario"/>
        </w:rPr>
        <w:annotationRef/>
      </w:r>
      <w:r>
        <w:rPr>
          <w:sz w:val="20"/>
          <w:szCs w:val="20"/>
        </w:rPr>
        <w:t>Aclarado</w:t>
      </w:r>
    </w:p>
  </w:comment>
  <w:comment w:id="2" w:author="Daniela Harari" w:date="2026-04-20T11:16:00Z" w:initials="DH">
    <w:p w14:paraId="33D1527D" w14:textId="2FFBCEC2" w:rsidR="00000000" w:rsidRDefault="00000000">
      <w:r>
        <w:annotationRef/>
      </w:r>
      <w:r w:rsidRPr="028DB790">
        <w:t>este no me queda claro.. tambien si son pocas personas puede ser menos dificil implementar algo nuevo para todos</w:t>
      </w:r>
    </w:p>
  </w:comment>
  <w:comment w:id="3" w:author="Abril Malena Sztainberg" w:date="2026-04-23T01:25:00Z" w:initials="AMS">
    <w:p w14:paraId="585F0C2E" w14:textId="77777777" w:rsidR="004A0E46" w:rsidRDefault="004A0E46" w:rsidP="004A0E46">
      <w:r>
        <w:rPr>
          <w:rStyle w:val="Refdecomentario"/>
        </w:rPr>
        <w:annotationRef/>
      </w:r>
      <w:r>
        <w:rPr>
          <w:sz w:val="20"/>
          <w:szCs w:val="20"/>
        </w:rPr>
        <w:t>Tenés razón, ahí lo actualizo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D26B70" w15:done="1"/>
  <w15:commentEx w15:paraId="7C605951" w15:paraIdParent="7CD26B70" w15:done="1"/>
  <w15:commentEx w15:paraId="33D1527D" w15:done="1"/>
  <w15:commentEx w15:paraId="585F0C2E" w15:paraIdParent="33D1527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C44C06" w16cex:dateUtc="2026-04-20T14:14:00Z"/>
  <w16cex:commentExtensible w16cex:durableId="7298A056" w16cex:dateUtc="2026-04-23T04:24:00Z"/>
  <w16cex:commentExtensible w16cex:durableId="093C9F0A" w16cex:dateUtc="2026-04-20T14:16:00Z"/>
  <w16cex:commentExtensible w16cex:durableId="0EB8AD64" w16cex:dateUtc="2026-04-23T0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D26B70" w16cid:durableId="20C44C06"/>
  <w16cid:commentId w16cid:paraId="7C605951" w16cid:durableId="7298A056"/>
  <w16cid:commentId w16cid:paraId="33D1527D" w16cid:durableId="093C9F0A"/>
  <w16cid:commentId w16cid:paraId="585F0C2E" w16cid:durableId="0EB8AD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7D71" w14:textId="77777777" w:rsidR="006B4DB2" w:rsidRDefault="006B4DB2">
      <w:r>
        <w:separator/>
      </w:r>
    </w:p>
  </w:endnote>
  <w:endnote w:type="continuationSeparator" w:id="0">
    <w:p w14:paraId="7B6A2E06" w14:textId="77777777" w:rsidR="006B4DB2" w:rsidRDefault="006B4DB2">
      <w:r>
        <w:continuationSeparator/>
      </w:r>
    </w:p>
  </w:endnote>
  <w:endnote w:type="continuationNotice" w:id="1">
    <w:p w14:paraId="1A2D5DF6" w14:textId="77777777" w:rsidR="006B4DB2" w:rsidRDefault="006B4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78B0" w14:textId="60E30B7B" w:rsidR="00AD5934" w:rsidRPr="003753AF" w:rsidRDefault="00AD5934" w:rsidP="00AD5934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A50641">
      <w:rPr>
        <w:noProof/>
        <w:lang w:val="es-AR"/>
      </w:rPr>
      <w:t>02-T Diagnostico organizacional.docx</w:t>
    </w:r>
    <w:r>
      <w:rPr>
        <w:noProof/>
      </w:rPr>
      <w:fldChar w:fldCharType="end"/>
    </w:r>
  </w:p>
  <w:p w14:paraId="426C007C" w14:textId="6ABCD88F" w:rsidR="00D72B3F" w:rsidRPr="00D72B3F" w:rsidRDefault="00D72B3F" w:rsidP="00D72B3F">
    <w:pPr>
      <w:pStyle w:val="Sinespaciado"/>
      <w:jc w:val="right"/>
    </w:pPr>
    <w:r w:rsidRPr="001968C6">
      <w:rPr>
        <w:lang w:val="es-419"/>
      </w:rPr>
      <w:t xml:space="preserve">Pág. </w:t>
    </w:r>
    <w:r>
      <w:rPr>
        <w:b/>
        <w:bCs/>
      </w:rPr>
      <w:fldChar w:fldCharType="begin"/>
    </w:r>
    <w:r w:rsidRPr="001968C6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C1B1" w14:textId="11C0C6C8" w:rsidR="00D72B3F" w:rsidRPr="003753AF" w:rsidRDefault="009F63BB" w:rsidP="00D72B3F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046E4B">
      <w:rPr>
        <w:noProof/>
        <w:lang w:val="es-AR"/>
      </w:rPr>
      <w:t>02-T Requerimientos y funcionalidades críticas</w:t>
    </w:r>
    <w:r>
      <w:rPr>
        <w:noProof/>
      </w:rPr>
      <w:fldChar w:fldCharType="end"/>
    </w:r>
  </w:p>
  <w:p w14:paraId="32A7C3E6" w14:textId="092F88CE" w:rsidR="00D72B3F" w:rsidRDefault="00D72B3F" w:rsidP="00D72B3F">
    <w:pPr>
      <w:pStyle w:val="Sinespaciado"/>
      <w:jc w:val="right"/>
    </w:pPr>
    <w:r w:rsidRPr="003753AF">
      <w:rPr>
        <w:lang w:val="es-AR"/>
      </w:rPr>
      <w:t xml:space="preserve">Pág. </w:t>
    </w:r>
    <w:r>
      <w:rPr>
        <w:b/>
        <w:bCs/>
      </w:rPr>
      <w:fldChar w:fldCharType="begin"/>
    </w:r>
    <w:r w:rsidRPr="003753AF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="00C41837" w:rsidRPr="00C418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2EDC" w14:textId="77777777" w:rsidR="006B4DB2" w:rsidRDefault="006B4DB2">
      <w:r>
        <w:separator/>
      </w:r>
    </w:p>
  </w:footnote>
  <w:footnote w:type="continuationSeparator" w:id="0">
    <w:p w14:paraId="51B00927" w14:textId="77777777" w:rsidR="006B4DB2" w:rsidRDefault="006B4DB2">
      <w:r>
        <w:continuationSeparator/>
      </w:r>
    </w:p>
  </w:footnote>
  <w:footnote w:type="continuationNotice" w:id="1">
    <w:p w14:paraId="08F1AFF6" w14:textId="77777777" w:rsidR="006B4DB2" w:rsidRDefault="006B4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C2F3" w14:textId="77777777" w:rsidR="000D7C52" w:rsidRPr="000C025F" w:rsidRDefault="00E346DA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Facultad de Ciencias Económicas – Universidad de Buenos Aires</w:t>
    </w:r>
  </w:p>
  <w:p w14:paraId="070ECA55" w14:textId="57F1411C" w:rsidR="00E346DA" w:rsidRPr="000C025F" w:rsidRDefault="0045515D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2FFB" w14:textId="77777777" w:rsidR="00E346DA" w:rsidRDefault="00E346DA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AR"/>
      </w:rPr>
      <w:drawing>
        <wp:anchor distT="0" distB="0" distL="114300" distR="114300" simplePos="0" relativeHeight="251658241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edimMnyCyQM+" int2:id="t2Gino3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A3CCC"/>
    <w:multiLevelType w:val="hybridMultilevel"/>
    <w:tmpl w:val="FFFFFFFF"/>
    <w:lvl w:ilvl="0" w:tplc="4DC4E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ED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68C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CF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C9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526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8AE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26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25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C4B91"/>
    <w:multiLevelType w:val="hybridMultilevel"/>
    <w:tmpl w:val="057249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C3961"/>
    <w:multiLevelType w:val="hybridMultilevel"/>
    <w:tmpl w:val="FFFFFFFF"/>
    <w:lvl w:ilvl="0" w:tplc="F082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6B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8C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03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04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81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03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2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8D407"/>
    <w:multiLevelType w:val="hybridMultilevel"/>
    <w:tmpl w:val="FFFFFFFF"/>
    <w:lvl w:ilvl="0" w:tplc="F1C48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A3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C5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A8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6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C0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81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45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C8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6FA8A"/>
    <w:multiLevelType w:val="hybridMultilevel"/>
    <w:tmpl w:val="FFFFFFFF"/>
    <w:lvl w:ilvl="0" w:tplc="15908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22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8E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62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2B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A25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A5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C2A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149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A53BD"/>
    <w:multiLevelType w:val="hybridMultilevel"/>
    <w:tmpl w:val="C5E0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5E460"/>
    <w:multiLevelType w:val="hybridMultilevel"/>
    <w:tmpl w:val="FFFFFFFF"/>
    <w:lvl w:ilvl="0" w:tplc="46C69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0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2D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60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C9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4F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6C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8D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2E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772C9"/>
    <w:multiLevelType w:val="hybridMultilevel"/>
    <w:tmpl w:val="BC5CA5A8"/>
    <w:lvl w:ilvl="0" w:tplc="9B6AB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4E3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5E2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E8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E3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E7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47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0C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69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671A2"/>
    <w:multiLevelType w:val="hybridMultilevel"/>
    <w:tmpl w:val="25EE65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34C2A"/>
    <w:multiLevelType w:val="hybridMultilevel"/>
    <w:tmpl w:val="6480EDC2"/>
    <w:lvl w:ilvl="0" w:tplc="E0444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FA0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AC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EA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09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42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F24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483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6C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51B9A"/>
    <w:multiLevelType w:val="hybridMultilevel"/>
    <w:tmpl w:val="F1C46F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412FF"/>
    <w:multiLevelType w:val="hybridMultilevel"/>
    <w:tmpl w:val="FFFFFFFF"/>
    <w:lvl w:ilvl="0" w:tplc="AED48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88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E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580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24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12A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CB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A2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A6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5499A"/>
    <w:multiLevelType w:val="multilevel"/>
    <w:tmpl w:val="A7B8DA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B5820"/>
    <w:multiLevelType w:val="hybridMultilevel"/>
    <w:tmpl w:val="5B068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D612E"/>
    <w:multiLevelType w:val="hybridMultilevel"/>
    <w:tmpl w:val="DE0E72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E3194"/>
    <w:multiLevelType w:val="hybridMultilevel"/>
    <w:tmpl w:val="80420816"/>
    <w:lvl w:ilvl="0" w:tplc="7FB81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C5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6EA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8CB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88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C7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AC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501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4D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8936F4"/>
    <w:multiLevelType w:val="hybridMultilevel"/>
    <w:tmpl w:val="FFFFFFFF"/>
    <w:lvl w:ilvl="0" w:tplc="806E7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2D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2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A0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EC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A6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0E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0A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2B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0E5DE"/>
    <w:multiLevelType w:val="hybridMultilevel"/>
    <w:tmpl w:val="FFFFFFFF"/>
    <w:lvl w:ilvl="0" w:tplc="1B12E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C40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0B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6C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48A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C7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46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8E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00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6696F"/>
    <w:multiLevelType w:val="hybridMultilevel"/>
    <w:tmpl w:val="FFFFFFFF"/>
    <w:lvl w:ilvl="0" w:tplc="2EAC0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CC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A1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06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9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83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26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04F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8A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1114B"/>
    <w:multiLevelType w:val="hybridMultilevel"/>
    <w:tmpl w:val="CE4CE9C0"/>
    <w:lvl w:ilvl="0" w:tplc="46B6226C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5CF87"/>
    <w:multiLevelType w:val="hybridMultilevel"/>
    <w:tmpl w:val="FFFFFFFF"/>
    <w:lvl w:ilvl="0" w:tplc="CF0C8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0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CF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62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65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A2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84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62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8E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68AA7"/>
    <w:multiLevelType w:val="hybridMultilevel"/>
    <w:tmpl w:val="FFFFFFFF"/>
    <w:lvl w:ilvl="0" w:tplc="388CE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07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C7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6C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A0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48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65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A6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8E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A206E"/>
    <w:multiLevelType w:val="hybridMultilevel"/>
    <w:tmpl w:val="FFFFFFFF"/>
    <w:lvl w:ilvl="0" w:tplc="6B6CA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89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A0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88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26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E9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01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26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E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19700">
    <w:abstractNumId w:val="14"/>
  </w:num>
  <w:num w:numId="2" w16cid:durableId="1596816146">
    <w:abstractNumId w:val="5"/>
  </w:num>
  <w:num w:numId="3" w16cid:durableId="293222691">
    <w:abstractNumId w:val="4"/>
  </w:num>
  <w:num w:numId="4" w16cid:durableId="1721704634">
    <w:abstractNumId w:val="25"/>
  </w:num>
  <w:num w:numId="5" w16cid:durableId="2126725384">
    <w:abstractNumId w:val="28"/>
  </w:num>
  <w:num w:numId="6" w16cid:durableId="1163667422">
    <w:abstractNumId w:val="9"/>
  </w:num>
  <w:num w:numId="7" w16cid:durableId="273907690">
    <w:abstractNumId w:val="1"/>
  </w:num>
  <w:num w:numId="8" w16cid:durableId="290793276">
    <w:abstractNumId w:val="27"/>
  </w:num>
  <w:num w:numId="9" w16cid:durableId="53554978">
    <w:abstractNumId w:val="23"/>
  </w:num>
  <w:num w:numId="10" w16cid:durableId="893737917">
    <w:abstractNumId w:val="21"/>
  </w:num>
  <w:num w:numId="11" w16cid:durableId="1029524919">
    <w:abstractNumId w:val="6"/>
  </w:num>
  <w:num w:numId="12" w16cid:durableId="148178115">
    <w:abstractNumId w:val="22"/>
  </w:num>
  <w:num w:numId="13" w16cid:durableId="586307539">
    <w:abstractNumId w:val="20"/>
  </w:num>
  <w:num w:numId="14" w16cid:durableId="222915393">
    <w:abstractNumId w:val="12"/>
  </w:num>
  <w:num w:numId="15" w16cid:durableId="1934508245">
    <w:abstractNumId w:val="10"/>
  </w:num>
  <w:num w:numId="16" w16cid:durableId="820272143">
    <w:abstractNumId w:val="0"/>
  </w:num>
  <w:num w:numId="17" w16cid:durableId="39284895">
    <w:abstractNumId w:val="19"/>
  </w:num>
  <w:num w:numId="18" w16cid:durableId="364330337">
    <w:abstractNumId w:val="19"/>
    <w:lvlOverride w:ilvl="0">
      <w:startOverride w:val="1"/>
    </w:lvlOverride>
  </w:num>
  <w:num w:numId="19" w16cid:durableId="868572099">
    <w:abstractNumId w:val="3"/>
  </w:num>
  <w:num w:numId="20" w16cid:durableId="1286346984">
    <w:abstractNumId w:val="7"/>
  </w:num>
  <w:num w:numId="21" w16cid:durableId="1287010225">
    <w:abstractNumId w:val="26"/>
  </w:num>
  <w:num w:numId="22" w16cid:durableId="1862278013">
    <w:abstractNumId w:val="17"/>
  </w:num>
  <w:num w:numId="23" w16cid:durableId="872035193">
    <w:abstractNumId w:val="18"/>
  </w:num>
  <w:num w:numId="24" w16cid:durableId="1128010093">
    <w:abstractNumId w:val="24"/>
  </w:num>
  <w:num w:numId="25" w16cid:durableId="625238478">
    <w:abstractNumId w:val="11"/>
  </w:num>
  <w:num w:numId="26" w16cid:durableId="682248742">
    <w:abstractNumId w:val="13"/>
  </w:num>
  <w:num w:numId="27" w16cid:durableId="1548492792">
    <w:abstractNumId w:val="15"/>
  </w:num>
  <w:num w:numId="28" w16cid:durableId="565995771">
    <w:abstractNumId w:val="16"/>
  </w:num>
  <w:num w:numId="29" w16cid:durableId="732119795">
    <w:abstractNumId w:val="8"/>
  </w:num>
  <w:num w:numId="30" w16cid:durableId="24808517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Harari">
    <w15:presenceInfo w15:providerId="AD" w15:userId="S::06ha39557649@campus.economicas.uba.ar::38161511-6ace-4b0e-8d0c-effcca3ff7ad"/>
  </w15:person>
  <w15:person w15:author="Abril Malena Sztainberg">
    <w15:presenceInfo w15:providerId="AD" w15:userId="S::88SZ45013352@campus.economicas.uba.ar::d94087c6-5bdb-4f44-83e6-772e1392f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F"/>
    <w:rsid w:val="00013154"/>
    <w:rsid w:val="00016D9B"/>
    <w:rsid w:val="00045376"/>
    <w:rsid w:val="000457B7"/>
    <w:rsid w:val="00046E4B"/>
    <w:rsid w:val="000652FE"/>
    <w:rsid w:val="00081DD7"/>
    <w:rsid w:val="00082778"/>
    <w:rsid w:val="00083A57"/>
    <w:rsid w:val="000903D7"/>
    <w:rsid w:val="000A0267"/>
    <w:rsid w:val="000B41AA"/>
    <w:rsid w:val="000B5863"/>
    <w:rsid w:val="000B60B8"/>
    <w:rsid w:val="000C025F"/>
    <w:rsid w:val="000C1F13"/>
    <w:rsid w:val="000D197C"/>
    <w:rsid w:val="000D3293"/>
    <w:rsid w:val="000D7C52"/>
    <w:rsid w:val="0010694E"/>
    <w:rsid w:val="00106BEE"/>
    <w:rsid w:val="00107813"/>
    <w:rsid w:val="001141DF"/>
    <w:rsid w:val="00146F34"/>
    <w:rsid w:val="00152F8C"/>
    <w:rsid w:val="00154C19"/>
    <w:rsid w:val="0016328A"/>
    <w:rsid w:val="001858AD"/>
    <w:rsid w:val="00185912"/>
    <w:rsid w:val="00195E42"/>
    <w:rsid w:val="001968C6"/>
    <w:rsid w:val="001A3BD0"/>
    <w:rsid w:val="001A4919"/>
    <w:rsid w:val="001B40E3"/>
    <w:rsid w:val="001C4441"/>
    <w:rsid w:val="001C7532"/>
    <w:rsid w:val="001D2812"/>
    <w:rsid w:val="001D609D"/>
    <w:rsid w:val="001E7648"/>
    <w:rsid w:val="0020560C"/>
    <w:rsid w:val="00223E95"/>
    <w:rsid w:val="00226239"/>
    <w:rsid w:val="002310F8"/>
    <w:rsid w:val="00260C59"/>
    <w:rsid w:val="00285F2A"/>
    <w:rsid w:val="00291E70"/>
    <w:rsid w:val="002A41C2"/>
    <w:rsid w:val="002A62A5"/>
    <w:rsid w:val="002B1BD2"/>
    <w:rsid w:val="002B2DAB"/>
    <w:rsid w:val="002B6190"/>
    <w:rsid w:val="002C3F26"/>
    <w:rsid w:val="002C41A9"/>
    <w:rsid w:val="002D02CA"/>
    <w:rsid w:val="002E3785"/>
    <w:rsid w:val="002E7E83"/>
    <w:rsid w:val="002F0A1E"/>
    <w:rsid w:val="00305B71"/>
    <w:rsid w:val="00310248"/>
    <w:rsid w:val="0032524D"/>
    <w:rsid w:val="003274BE"/>
    <w:rsid w:val="0033471B"/>
    <w:rsid w:val="003432C5"/>
    <w:rsid w:val="003753AF"/>
    <w:rsid w:val="00382532"/>
    <w:rsid w:val="003870DC"/>
    <w:rsid w:val="003A5015"/>
    <w:rsid w:val="003D977D"/>
    <w:rsid w:val="004051E2"/>
    <w:rsid w:val="00410CF8"/>
    <w:rsid w:val="00424673"/>
    <w:rsid w:val="00441868"/>
    <w:rsid w:val="00449E6F"/>
    <w:rsid w:val="00452B8B"/>
    <w:rsid w:val="00455038"/>
    <w:rsid w:val="0045515D"/>
    <w:rsid w:val="00457EE7"/>
    <w:rsid w:val="00464880"/>
    <w:rsid w:val="004678F5"/>
    <w:rsid w:val="00472DC0"/>
    <w:rsid w:val="00492828"/>
    <w:rsid w:val="004A0E46"/>
    <w:rsid w:val="004C3DAA"/>
    <w:rsid w:val="004E3CD8"/>
    <w:rsid w:val="004F0F8F"/>
    <w:rsid w:val="005152B1"/>
    <w:rsid w:val="00520DDB"/>
    <w:rsid w:val="00521D5F"/>
    <w:rsid w:val="0053289C"/>
    <w:rsid w:val="00535E78"/>
    <w:rsid w:val="0055523D"/>
    <w:rsid w:val="0055719A"/>
    <w:rsid w:val="00566777"/>
    <w:rsid w:val="005805DD"/>
    <w:rsid w:val="00582103"/>
    <w:rsid w:val="00583DFF"/>
    <w:rsid w:val="005856CE"/>
    <w:rsid w:val="005938E2"/>
    <w:rsid w:val="005B4936"/>
    <w:rsid w:val="005B6E98"/>
    <w:rsid w:val="005D363F"/>
    <w:rsid w:val="005D3C56"/>
    <w:rsid w:val="005E755C"/>
    <w:rsid w:val="005F0744"/>
    <w:rsid w:val="005F424A"/>
    <w:rsid w:val="00601036"/>
    <w:rsid w:val="00601442"/>
    <w:rsid w:val="0063151C"/>
    <w:rsid w:val="00632824"/>
    <w:rsid w:val="006342B6"/>
    <w:rsid w:val="006371B4"/>
    <w:rsid w:val="006417D5"/>
    <w:rsid w:val="00655099"/>
    <w:rsid w:val="006565A7"/>
    <w:rsid w:val="00656EAD"/>
    <w:rsid w:val="006642AD"/>
    <w:rsid w:val="0066471E"/>
    <w:rsid w:val="00674978"/>
    <w:rsid w:val="00675C4E"/>
    <w:rsid w:val="006863F8"/>
    <w:rsid w:val="00695DE6"/>
    <w:rsid w:val="006B4DB2"/>
    <w:rsid w:val="006B7FD7"/>
    <w:rsid w:val="006D12A5"/>
    <w:rsid w:val="006D6F17"/>
    <w:rsid w:val="00701759"/>
    <w:rsid w:val="00702F9A"/>
    <w:rsid w:val="00737125"/>
    <w:rsid w:val="00751BC2"/>
    <w:rsid w:val="007608EB"/>
    <w:rsid w:val="0076734B"/>
    <w:rsid w:val="007715BB"/>
    <w:rsid w:val="00785C15"/>
    <w:rsid w:val="007879F1"/>
    <w:rsid w:val="007A32FC"/>
    <w:rsid w:val="007B249F"/>
    <w:rsid w:val="007C7062"/>
    <w:rsid w:val="007D2A43"/>
    <w:rsid w:val="007E30BF"/>
    <w:rsid w:val="007E3D74"/>
    <w:rsid w:val="007E57AD"/>
    <w:rsid w:val="007E66EC"/>
    <w:rsid w:val="007E7092"/>
    <w:rsid w:val="00815B23"/>
    <w:rsid w:val="00815DA1"/>
    <w:rsid w:val="0082795D"/>
    <w:rsid w:val="00836ED5"/>
    <w:rsid w:val="00861BE8"/>
    <w:rsid w:val="008660E6"/>
    <w:rsid w:val="008749D0"/>
    <w:rsid w:val="00874A81"/>
    <w:rsid w:val="008B2AB4"/>
    <w:rsid w:val="008B4C10"/>
    <w:rsid w:val="008C0C50"/>
    <w:rsid w:val="008C0F3D"/>
    <w:rsid w:val="008C3C6C"/>
    <w:rsid w:val="008C54FE"/>
    <w:rsid w:val="008E5F56"/>
    <w:rsid w:val="008F02A1"/>
    <w:rsid w:val="008F07FB"/>
    <w:rsid w:val="008F51D9"/>
    <w:rsid w:val="00920220"/>
    <w:rsid w:val="00922E61"/>
    <w:rsid w:val="00937B98"/>
    <w:rsid w:val="00965F37"/>
    <w:rsid w:val="00975617"/>
    <w:rsid w:val="00985939"/>
    <w:rsid w:val="009B51F4"/>
    <w:rsid w:val="009C2007"/>
    <w:rsid w:val="009C2623"/>
    <w:rsid w:val="009C364D"/>
    <w:rsid w:val="009C7344"/>
    <w:rsid w:val="009D3434"/>
    <w:rsid w:val="009E46B5"/>
    <w:rsid w:val="009F1F8C"/>
    <w:rsid w:val="009F63BB"/>
    <w:rsid w:val="00A1308C"/>
    <w:rsid w:val="00A32B27"/>
    <w:rsid w:val="00A3341C"/>
    <w:rsid w:val="00A34629"/>
    <w:rsid w:val="00A50641"/>
    <w:rsid w:val="00A53CDE"/>
    <w:rsid w:val="00A614D0"/>
    <w:rsid w:val="00A646EF"/>
    <w:rsid w:val="00A71300"/>
    <w:rsid w:val="00A73126"/>
    <w:rsid w:val="00A910C4"/>
    <w:rsid w:val="00A95F35"/>
    <w:rsid w:val="00A97015"/>
    <w:rsid w:val="00AB4D8F"/>
    <w:rsid w:val="00AC030D"/>
    <w:rsid w:val="00AC32BF"/>
    <w:rsid w:val="00AC39D0"/>
    <w:rsid w:val="00AD3F0F"/>
    <w:rsid w:val="00AD5934"/>
    <w:rsid w:val="00AD7DD3"/>
    <w:rsid w:val="00AF1BD5"/>
    <w:rsid w:val="00B167A3"/>
    <w:rsid w:val="00B57667"/>
    <w:rsid w:val="00B675F9"/>
    <w:rsid w:val="00B72818"/>
    <w:rsid w:val="00B74C16"/>
    <w:rsid w:val="00B750E7"/>
    <w:rsid w:val="00B75205"/>
    <w:rsid w:val="00B826AC"/>
    <w:rsid w:val="00B84A5F"/>
    <w:rsid w:val="00BC781C"/>
    <w:rsid w:val="00BE5310"/>
    <w:rsid w:val="00BF0987"/>
    <w:rsid w:val="00C41837"/>
    <w:rsid w:val="00C551BB"/>
    <w:rsid w:val="00C57811"/>
    <w:rsid w:val="00C62F74"/>
    <w:rsid w:val="00C658B2"/>
    <w:rsid w:val="00C75545"/>
    <w:rsid w:val="00C800D8"/>
    <w:rsid w:val="00C802BC"/>
    <w:rsid w:val="00C91564"/>
    <w:rsid w:val="00CC0037"/>
    <w:rsid w:val="00CC3B8D"/>
    <w:rsid w:val="00CE238D"/>
    <w:rsid w:val="00CE31A9"/>
    <w:rsid w:val="00CF4745"/>
    <w:rsid w:val="00D261C9"/>
    <w:rsid w:val="00D30CAF"/>
    <w:rsid w:val="00D327E1"/>
    <w:rsid w:val="00D400D6"/>
    <w:rsid w:val="00D427BB"/>
    <w:rsid w:val="00D45180"/>
    <w:rsid w:val="00D46BDD"/>
    <w:rsid w:val="00D67E7C"/>
    <w:rsid w:val="00D72B3F"/>
    <w:rsid w:val="00D74BAE"/>
    <w:rsid w:val="00D84C37"/>
    <w:rsid w:val="00D915CF"/>
    <w:rsid w:val="00D93B7F"/>
    <w:rsid w:val="00DA0C6F"/>
    <w:rsid w:val="00DA1F12"/>
    <w:rsid w:val="00DA2849"/>
    <w:rsid w:val="00DA79DD"/>
    <w:rsid w:val="00DB0A0F"/>
    <w:rsid w:val="00DC5CFA"/>
    <w:rsid w:val="00DC7AED"/>
    <w:rsid w:val="00DF4A0D"/>
    <w:rsid w:val="00DF73FB"/>
    <w:rsid w:val="00E26185"/>
    <w:rsid w:val="00E345FC"/>
    <w:rsid w:val="00E346DA"/>
    <w:rsid w:val="00E347EF"/>
    <w:rsid w:val="00E748A2"/>
    <w:rsid w:val="00E915FC"/>
    <w:rsid w:val="00E95EA8"/>
    <w:rsid w:val="00E97DCF"/>
    <w:rsid w:val="00E97F2F"/>
    <w:rsid w:val="00EA2EFE"/>
    <w:rsid w:val="00EC5E95"/>
    <w:rsid w:val="00F15DAB"/>
    <w:rsid w:val="00F2672D"/>
    <w:rsid w:val="00F34A56"/>
    <w:rsid w:val="00F401BC"/>
    <w:rsid w:val="00F4094C"/>
    <w:rsid w:val="00F40C69"/>
    <w:rsid w:val="00F41355"/>
    <w:rsid w:val="00F46689"/>
    <w:rsid w:val="00F62642"/>
    <w:rsid w:val="00F66A5F"/>
    <w:rsid w:val="00F715F7"/>
    <w:rsid w:val="00F80531"/>
    <w:rsid w:val="00F819A7"/>
    <w:rsid w:val="00F82DB2"/>
    <w:rsid w:val="00FA318C"/>
    <w:rsid w:val="00FA7880"/>
    <w:rsid w:val="00FB09AF"/>
    <w:rsid w:val="00FB1778"/>
    <w:rsid w:val="00FB3658"/>
    <w:rsid w:val="00FC5E9F"/>
    <w:rsid w:val="00FE485A"/>
    <w:rsid w:val="00FF1855"/>
    <w:rsid w:val="00FF196A"/>
    <w:rsid w:val="01901E44"/>
    <w:rsid w:val="01A3AE9D"/>
    <w:rsid w:val="0221E98A"/>
    <w:rsid w:val="0227F52B"/>
    <w:rsid w:val="030BE91A"/>
    <w:rsid w:val="037A3D81"/>
    <w:rsid w:val="045B3043"/>
    <w:rsid w:val="0485E8F4"/>
    <w:rsid w:val="053C5185"/>
    <w:rsid w:val="05D868DE"/>
    <w:rsid w:val="06E43C5D"/>
    <w:rsid w:val="06FCA30D"/>
    <w:rsid w:val="07D85320"/>
    <w:rsid w:val="08C8C453"/>
    <w:rsid w:val="09A27DCA"/>
    <w:rsid w:val="0A62EF12"/>
    <w:rsid w:val="0B546829"/>
    <w:rsid w:val="0CF6B560"/>
    <w:rsid w:val="0D9C9A79"/>
    <w:rsid w:val="0E9031FE"/>
    <w:rsid w:val="0FF65940"/>
    <w:rsid w:val="10274186"/>
    <w:rsid w:val="11503AC0"/>
    <w:rsid w:val="1207B9E9"/>
    <w:rsid w:val="139B70C9"/>
    <w:rsid w:val="13F5D8F0"/>
    <w:rsid w:val="148A0A52"/>
    <w:rsid w:val="14A01E98"/>
    <w:rsid w:val="14D9B5FA"/>
    <w:rsid w:val="151D4915"/>
    <w:rsid w:val="15F75F06"/>
    <w:rsid w:val="16EF2488"/>
    <w:rsid w:val="16FE0C20"/>
    <w:rsid w:val="18B15407"/>
    <w:rsid w:val="19181DF3"/>
    <w:rsid w:val="198A4E32"/>
    <w:rsid w:val="19E64303"/>
    <w:rsid w:val="1B49F5EC"/>
    <w:rsid w:val="1CD34859"/>
    <w:rsid w:val="1D39B01E"/>
    <w:rsid w:val="1DA818B6"/>
    <w:rsid w:val="1F35DA1B"/>
    <w:rsid w:val="20F9AD85"/>
    <w:rsid w:val="2125723B"/>
    <w:rsid w:val="2167EDDD"/>
    <w:rsid w:val="2299F78A"/>
    <w:rsid w:val="23D8C15F"/>
    <w:rsid w:val="23E52B75"/>
    <w:rsid w:val="2471BBDA"/>
    <w:rsid w:val="24E557C9"/>
    <w:rsid w:val="25806FD8"/>
    <w:rsid w:val="266C2FDC"/>
    <w:rsid w:val="26D65C0F"/>
    <w:rsid w:val="289CB9C6"/>
    <w:rsid w:val="28F72A0E"/>
    <w:rsid w:val="29F3E710"/>
    <w:rsid w:val="2B52DD38"/>
    <w:rsid w:val="2B817864"/>
    <w:rsid w:val="2D978D05"/>
    <w:rsid w:val="2E6B21F7"/>
    <w:rsid w:val="2EAB4D49"/>
    <w:rsid w:val="325E7E83"/>
    <w:rsid w:val="33357031"/>
    <w:rsid w:val="3499B002"/>
    <w:rsid w:val="34C6CB72"/>
    <w:rsid w:val="35AF93D9"/>
    <w:rsid w:val="3690517B"/>
    <w:rsid w:val="36973404"/>
    <w:rsid w:val="369C1051"/>
    <w:rsid w:val="36C35949"/>
    <w:rsid w:val="37AF9E71"/>
    <w:rsid w:val="3805C58F"/>
    <w:rsid w:val="396D446C"/>
    <w:rsid w:val="3A60A896"/>
    <w:rsid w:val="3B41A35A"/>
    <w:rsid w:val="3B7F2731"/>
    <w:rsid w:val="3B9F8B48"/>
    <w:rsid w:val="3E033E27"/>
    <w:rsid w:val="3E27CEEA"/>
    <w:rsid w:val="3E78A855"/>
    <w:rsid w:val="3F578DEF"/>
    <w:rsid w:val="3F733AB0"/>
    <w:rsid w:val="3FCB1B8F"/>
    <w:rsid w:val="402FBAA0"/>
    <w:rsid w:val="403020CB"/>
    <w:rsid w:val="4057E094"/>
    <w:rsid w:val="407A18B9"/>
    <w:rsid w:val="4081B730"/>
    <w:rsid w:val="4193F2B3"/>
    <w:rsid w:val="41DD0FF9"/>
    <w:rsid w:val="41F6A75E"/>
    <w:rsid w:val="44355A43"/>
    <w:rsid w:val="44F99276"/>
    <w:rsid w:val="47F63E5A"/>
    <w:rsid w:val="4823202B"/>
    <w:rsid w:val="4834CC9C"/>
    <w:rsid w:val="48CB4761"/>
    <w:rsid w:val="48D2AEC8"/>
    <w:rsid w:val="48F16A00"/>
    <w:rsid w:val="496693A8"/>
    <w:rsid w:val="4A6937E1"/>
    <w:rsid w:val="4AB69A13"/>
    <w:rsid w:val="4B1DB997"/>
    <w:rsid w:val="4BAA091F"/>
    <w:rsid w:val="4D571D1C"/>
    <w:rsid w:val="4D7B70D9"/>
    <w:rsid w:val="4F4617F5"/>
    <w:rsid w:val="4FCF6217"/>
    <w:rsid w:val="5047706C"/>
    <w:rsid w:val="505FD15D"/>
    <w:rsid w:val="519FCE9F"/>
    <w:rsid w:val="51BABB7E"/>
    <w:rsid w:val="522CC313"/>
    <w:rsid w:val="537FB126"/>
    <w:rsid w:val="54353B7D"/>
    <w:rsid w:val="554E9000"/>
    <w:rsid w:val="5565C8C6"/>
    <w:rsid w:val="561BC5DA"/>
    <w:rsid w:val="56ABB042"/>
    <w:rsid w:val="56B8A632"/>
    <w:rsid w:val="5846D2B3"/>
    <w:rsid w:val="59BA185C"/>
    <w:rsid w:val="59F27B51"/>
    <w:rsid w:val="5A91A078"/>
    <w:rsid w:val="5BC26810"/>
    <w:rsid w:val="5CD41DFE"/>
    <w:rsid w:val="5DD3AF30"/>
    <w:rsid w:val="5DD8884B"/>
    <w:rsid w:val="5E33DAA1"/>
    <w:rsid w:val="5E352A29"/>
    <w:rsid w:val="5F0B99F9"/>
    <w:rsid w:val="5F1D97EB"/>
    <w:rsid w:val="5F6FEA8F"/>
    <w:rsid w:val="5F92C92A"/>
    <w:rsid w:val="5FF518A3"/>
    <w:rsid w:val="613EE033"/>
    <w:rsid w:val="618D9C4E"/>
    <w:rsid w:val="62D9E856"/>
    <w:rsid w:val="6343AB89"/>
    <w:rsid w:val="63545331"/>
    <w:rsid w:val="65047233"/>
    <w:rsid w:val="653668D4"/>
    <w:rsid w:val="659313FF"/>
    <w:rsid w:val="6617AD5F"/>
    <w:rsid w:val="66C8C68D"/>
    <w:rsid w:val="66FA50BB"/>
    <w:rsid w:val="68BB22B3"/>
    <w:rsid w:val="69B43744"/>
    <w:rsid w:val="6A1CE119"/>
    <w:rsid w:val="6A514DF3"/>
    <w:rsid w:val="6A532C8B"/>
    <w:rsid w:val="6A71F6F6"/>
    <w:rsid w:val="6C37C44A"/>
    <w:rsid w:val="6D879AE8"/>
    <w:rsid w:val="6DCC2F5D"/>
    <w:rsid w:val="6E125720"/>
    <w:rsid w:val="6F72B913"/>
    <w:rsid w:val="707089D2"/>
    <w:rsid w:val="715194A4"/>
    <w:rsid w:val="720E9069"/>
    <w:rsid w:val="7270F970"/>
    <w:rsid w:val="72C3300F"/>
    <w:rsid w:val="73E7408B"/>
    <w:rsid w:val="74A99827"/>
    <w:rsid w:val="761D9B89"/>
    <w:rsid w:val="76598088"/>
    <w:rsid w:val="77BC4F31"/>
    <w:rsid w:val="799EBA4C"/>
    <w:rsid w:val="79AAED4A"/>
    <w:rsid w:val="7AE4AB56"/>
    <w:rsid w:val="7AF407DD"/>
    <w:rsid w:val="7BFCFA9C"/>
    <w:rsid w:val="7DA70005"/>
    <w:rsid w:val="7DE486D3"/>
    <w:rsid w:val="7F48DD9A"/>
    <w:rsid w:val="7FA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EB8C1"/>
  <w15:docId w15:val="{E9EEE09D-4F30-487B-88F0-2AFD149E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F8F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AR" w:eastAsia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19"/>
      </w:numPr>
      <w:spacing w:before="360" w:after="120"/>
      <w:outlineLvl w:val="1"/>
    </w:pPr>
    <w:rPr>
      <w:b/>
      <w:bCs/>
      <w:color w:val="5B9BD5" w:themeColor="accen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0F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line="280" w:lineRule="exact"/>
    </w:pPr>
    <w:rPr>
      <w:b/>
      <w:bCs/>
      <w:color w:val="5B9BD5" w:themeColor="accent1"/>
    </w:rPr>
  </w:style>
  <w:style w:type="character" w:customStyle="1" w:styleId="SubttuloCar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18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/>
    </w:pPr>
    <w:rPr>
      <w:i/>
      <w:iCs/>
      <w:sz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customStyle="1" w:styleId="ProjectTable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E709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7092"/>
    <w:rPr>
      <w:rFonts w:ascii="Tahoma" w:hAnsi="Tahoma" w:cs="Tahoma"/>
      <w:sz w:val="16"/>
      <w:szCs w:val="16"/>
    </w:rPr>
  </w:style>
  <w:style w:type="table" w:customStyle="1" w:styleId="Tabladesugerencia">
    <w:name w:val="Tabla de sugerencia"/>
    <w:basedOn w:val="Tablanormal"/>
    <w:uiPriority w:val="99"/>
    <w:rsid w:val="007E7092"/>
    <w:pPr>
      <w:spacing w:after="0" w:line="240" w:lineRule="auto"/>
    </w:pPr>
    <w:rPr>
      <w:lang w:val="es-ES" w:eastAsia="es-ES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7E7092"/>
    <w:pPr>
      <w:spacing w:after="160" w:line="264" w:lineRule="auto"/>
      <w:ind w:right="576"/>
    </w:pPr>
    <w:rPr>
      <w:i/>
      <w:iCs/>
      <w:color w:val="7F7F7F" w:themeColor="text1" w:themeTint="80"/>
      <w:sz w:val="16"/>
      <w:lang w:val="es-ES" w:eastAsia="es-ES"/>
    </w:rPr>
  </w:style>
  <w:style w:type="paragraph" w:customStyle="1" w:styleId="paragraph">
    <w:name w:val="paragraph"/>
    <w:basedOn w:val="Normal"/>
    <w:rsid w:val="007C7062"/>
    <w:pPr>
      <w:spacing w:before="100" w:beforeAutospacing="1" w:after="100" w:afterAutospacing="1"/>
    </w:pPr>
    <w:rPr>
      <w:lang w:eastAsia="es-AR"/>
    </w:rPr>
  </w:style>
  <w:style w:type="character" w:customStyle="1" w:styleId="eop">
    <w:name w:val="eop"/>
    <w:basedOn w:val="Fuentedeprrafopredeter"/>
    <w:rsid w:val="007C7062"/>
  </w:style>
  <w:style w:type="character" w:customStyle="1" w:styleId="normaltextrun">
    <w:name w:val="normaltextrun"/>
    <w:basedOn w:val="Fuentedeprrafopredeter"/>
    <w:rsid w:val="007C7062"/>
  </w:style>
  <w:style w:type="character" w:customStyle="1" w:styleId="spellingerror">
    <w:name w:val="spellingerror"/>
    <w:basedOn w:val="Fuentedeprrafopredeter"/>
    <w:rsid w:val="007C7062"/>
  </w:style>
  <w:style w:type="character" w:styleId="Fuerte">
    <w:name w:val="Strong"/>
    <w:basedOn w:val="Fuentedeprrafopredeter"/>
    <w:uiPriority w:val="22"/>
    <w:qFormat/>
    <w:rsid w:val="000903D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A1F12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F0F8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AR" w:eastAsia="es-MX"/>
    </w:rPr>
  </w:style>
  <w:style w:type="paragraph" w:styleId="NormalWeb">
    <w:name w:val="Normal (Web)"/>
    <w:basedOn w:val="Normal"/>
    <w:uiPriority w:val="99"/>
    <w:semiHidden/>
    <w:unhideWhenUsed/>
    <w:rsid w:val="004F0F8F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DA2849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color w:val="auto"/>
      <w:sz w:val="20"/>
      <w:lang w:val="es-AR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5E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5E95"/>
    <w:rPr>
      <w:rFonts w:ascii="Times New Roman" w:eastAsia="Times New Roman" w:hAnsi="Times New Roman" w:cs="Times New Roman"/>
      <w:b/>
      <w:bCs/>
      <w:color w:val="auto"/>
      <w:sz w:val="20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0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3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8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9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microsoft.com/office/2018/08/relationships/commentsExtensible" Target="commentsExtensible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hyperlink" Target="https://economicasuba.sharepoint.com/sites/Sistemas/CATEDRA-1422/Material%20practica/APLSI%20-%20T02%20-%20Diagno%CC%81stico%20de%20la%20organizacio%CC%81n.mp4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blog.pad.edu/cual-es-la-importancia-del-diagnostico-organizacional" TargetMode="External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F8B8D051DA4B6D9704E5780794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655-167D-460E-ABBA-4FFDAAF6DFE6}"/>
      </w:docPartPr>
      <w:docPartBody>
        <w:p w:rsidR="008900C3" w:rsidRDefault="00E748A2">
          <w:pPr>
            <w:pStyle w:val="52F8B8D051DA4B6D9704E57807948B1B"/>
          </w:pPr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738AC"/>
    <w:rsid w:val="000D3293"/>
    <w:rsid w:val="000F299B"/>
    <w:rsid w:val="00112D1D"/>
    <w:rsid w:val="0042449D"/>
    <w:rsid w:val="00456A6E"/>
    <w:rsid w:val="005413DF"/>
    <w:rsid w:val="006A0A8A"/>
    <w:rsid w:val="006E01EE"/>
    <w:rsid w:val="00723B47"/>
    <w:rsid w:val="007403A1"/>
    <w:rsid w:val="007F16E7"/>
    <w:rsid w:val="00815DA1"/>
    <w:rsid w:val="008900C3"/>
    <w:rsid w:val="009145B5"/>
    <w:rsid w:val="00A50E53"/>
    <w:rsid w:val="00AA2244"/>
    <w:rsid w:val="00C41862"/>
    <w:rsid w:val="00D8677C"/>
    <w:rsid w:val="00DB2836"/>
    <w:rsid w:val="00E748A2"/>
    <w:rsid w:val="00F123A6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413DF"/>
    <w:rPr>
      <w:color w:val="808080"/>
    </w:rPr>
  </w:style>
  <w:style w:type="paragraph" w:customStyle="1" w:styleId="52F8B8D051DA4B6D9704E57807948B1B">
    <w:name w:val="52F8B8D051DA4B6D9704E57807948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BAF736F-CA08-4111-98E6-1D45321CAC41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Template%203%20Mapa%20Procesos.dotx</Template>
  <TotalTime>4</TotalTime>
  <Pages>1</Pages>
  <Words>2678</Words>
  <Characters>14733</Characters>
  <Application>Microsoft Office Word</Application>
  <DocSecurity>0</DocSecurity>
  <Lines>122</Lines>
  <Paragraphs>34</Paragraphs>
  <ScaleCrop>false</ScaleCrop>
  <Company/>
  <LinksUpToDate>false</LinksUpToDate>
  <CharactersWithSpaces>17377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cp:lastModifiedBy>Abril Malena Sztainberg</cp:lastModifiedBy>
  <cp:revision>147</cp:revision>
  <dcterms:created xsi:type="dcterms:W3CDTF">2024-03-20T23:33:00Z</dcterms:created>
  <dcterms:modified xsi:type="dcterms:W3CDTF">2026-04-23T04:26:00Z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