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09A68105" w:rsidP="5CE96EE2" w:rsidRDefault="09A68105" w14:paraId="1BEBCC07" w14:textId="7C6F5507">
      <w:pPr>
        <w:pStyle w:val="Ttulo"/>
        <w:pBdr>
          <w:left w:val="single" w:color="1F4E79" w:sz="18" w:space="4"/>
        </w:pBdr>
        <w:spacing w:before="0" w:beforeAutospacing="off" w:after="0" w:afterAutospacing="off" w:line="420" w:lineRule="auto"/>
        <w:ind w:left="0" w:right="0"/>
        <w:jc w:val="left"/>
        <w:rPr>
          <w:rFonts w:ascii="Arial Black" w:hAnsi="Arial Black" w:eastAsia="Arial Black" w:cs="Arial Black"/>
          <w:b w:val="0"/>
          <w:bCs w:val="0"/>
          <w:i w:val="0"/>
          <w:iCs w:val="0"/>
          <w:smallCaps w:val="1"/>
          <w:noProof w:val="0"/>
          <w:color w:val="1F4E79" w:themeColor="accent1" w:themeTint="FF" w:themeShade="80"/>
          <w:sz w:val="38"/>
          <w:szCs w:val="38"/>
          <w:lang w:val="es-AR"/>
        </w:rPr>
      </w:pPr>
      <w:r w:rsidRPr="5CE96EE2" w:rsidR="09A68105">
        <w:rPr>
          <w:rFonts w:ascii="Arial Black" w:hAnsi="Arial Black" w:eastAsia="Arial Black" w:cs="Arial Black"/>
          <w:b w:val="0"/>
          <w:bCs w:val="0"/>
          <w:i w:val="0"/>
          <w:iCs w:val="0"/>
          <w:smallCaps w:val="1"/>
          <w:noProof w:val="0"/>
          <w:color w:val="1F4E79" w:themeColor="accent1" w:themeTint="FF" w:themeShade="80"/>
          <w:sz w:val="38"/>
          <w:szCs w:val="38"/>
          <w:lang w:val="es-AR"/>
        </w:rPr>
        <w:t>FULL BASICS</w:t>
      </w:r>
    </w:p>
    <w:p w:rsidR="5CE96EE2" w:rsidP="5CE96EE2" w:rsidRDefault="5CE96EE2" w14:paraId="5C8D4DA8" w14:textId="6375632C">
      <w:pPr>
        <w:pStyle w:val="Normal"/>
      </w:pPr>
    </w:p>
    <w:p w:rsidRPr="00FF196A" w:rsidR="000D7C52" w:rsidP="6F72B913" w:rsidRDefault="00000000" w14:paraId="300984E4" w14:textId="3FD0B105">
      <w:pPr>
        <w:pStyle w:val="Subttulo"/>
        <w:pBdr>
          <w:left w:val="double" w:color="1F4E79" w:themeColor="accent1" w:themeShade="80" w:sz="18" w:space="7"/>
        </w:pBdr>
        <w:ind w:left="-284" w:right="-188"/>
        <w:rPr>
          <w:rFonts w:asciiTheme="minorHAnsi" w:hAnsiTheme="minorHAnsi" w:cstheme="minorHAnsi"/>
          <w:lang w:val="es-419"/>
        </w:rPr>
      </w:pPr>
      <w:sdt>
        <w:sdtPr>
          <w:rPr>
            <w:rFonts w:asciiTheme="minorHAnsi" w:hAnsiTheme="minorHAnsi" w:cstheme="minorHAnsi"/>
          </w:rPr>
          <w:id w:val="492833740"/>
          <w:placeholder>
            <w:docPart w:val="52F8B8D051DA4B6D9704E57807948B1B"/>
          </w:placeholder>
        </w:sdtPr>
        <w:sdtContent>
          <w:r w:rsidRPr="00FF196A" w:rsidR="19181DF3">
            <w:rPr>
              <w:rStyle w:val="TtuloCar"/>
              <w:rFonts w:asciiTheme="minorHAnsi" w:hAnsiTheme="minorHAnsi" w:cstheme="minorHAnsi"/>
            </w:rPr>
            <w:t>DIAGNOSTICO ORGANIZACIONAL</w:t>
          </w:r>
        </w:sdtContent>
      </w:sdt>
    </w:p>
    <w:p w:rsidRPr="00FF196A" w:rsidR="000D7C52" w:rsidP="74A99827" w:rsidRDefault="00E346DA" w14:paraId="0A5F1A79" w14:textId="6BE5C8FB">
      <w:pPr>
        <w:pStyle w:val="Subttulo"/>
        <w:pBdr>
          <w:left w:val="double" w:color="1F4E79" w:themeColor="accent1" w:themeShade="80" w:sz="18" w:space="7"/>
        </w:pBdr>
        <w:ind w:left="-284" w:right="-188"/>
        <w:rPr>
          <w:rFonts w:asciiTheme="minorHAnsi" w:hAnsiTheme="minorHAnsi" w:cstheme="minorBidi"/>
          <w:lang w:val="es-419"/>
        </w:rPr>
      </w:pPr>
      <w:r w:rsidRPr="74A99827">
        <w:rPr>
          <w:rFonts w:asciiTheme="minorHAnsi" w:hAnsiTheme="minorHAnsi" w:cstheme="minorBidi"/>
        </w:rPr>
        <w:t xml:space="preserve">Grupo </w:t>
      </w:r>
      <w:r w:rsidRPr="74A99827" w:rsidR="407A18B9">
        <w:rPr>
          <w:rFonts w:asciiTheme="minorHAnsi" w:hAnsiTheme="minorHAnsi" w:cstheme="minorBidi"/>
        </w:rPr>
        <w:t>2</w:t>
      </w:r>
      <w:r w:rsidRPr="74A99827">
        <w:rPr>
          <w:rFonts w:asciiTheme="minorHAnsi" w:hAnsiTheme="minorHAnsi" w:cstheme="minorBidi"/>
        </w:rPr>
        <w:t xml:space="preserve"> - </w:t>
      </w:r>
      <w:r w:rsidRPr="74A99827" w:rsidR="003D977D">
        <w:rPr>
          <w:rFonts w:asciiTheme="minorHAnsi" w:hAnsiTheme="minorHAnsi" w:cstheme="minorBidi"/>
          <w:lang w:val="es-419"/>
        </w:rPr>
        <w:t>Sprint 2</w:t>
      </w:r>
    </w:p>
    <w:p w:rsidR="007E7092" w:rsidP="007E7092" w:rsidRDefault="002F0A1E" w14:paraId="2814AAD9" w14:textId="5399135C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  <w:noProof/>
          <w:lang w:eastAsia="es-AR"/>
        </w:rPr>
        <mc:AlternateContent>
          <mc:Choice Requires="wpg">
            <w:drawing>
              <wp:inline distT="0" distB="0" distL="0" distR="0" wp14:anchorId="3288962D" wp14:editId="3CF60973">
                <wp:extent cx="141605" cy="141605"/>
                <wp:effectExtent l="0" t="0" r="0" b="0"/>
                <wp:docPr id="9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0" name="Rectángulo 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orma libre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<w:pict>
              <v:group id="Grupo 5" style="width:11.15pt;height:11.15pt;mso-position-horizontal-relative:char;mso-position-vertical-relative:line" coordsize="141605,141605" o:spid="_x0000_s1026" w14:anchorId="33C15A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/LFbwgAABIoAAAOAAAAZHJzL2Uyb0RvYy54bWzcWtuOo0YQfY+Uf0A8Rsp6uBtrvavV3hQp&#10;l1V28gEMxjYKBgLMeDZ/k2/Jj+VUd2OXZ13Q2VVeMg9jbA5FnVPV3dUF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">
                <v:rect id="Rectángulo 1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"/>
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FF196A">
        <w:rPr>
          <w:rFonts w:asciiTheme="minorHAnsi" w:hAnsiTheme="minorHAnsi" w:cstheme="minorHAnsi"/>
        </w:rPr>
        <w:t xml:space="preserve"> </w:t>
      </w:r>
      <w:r w:rsidRPr="00FF196A" w:rsidR="19181DF3">
        <w:rPr>
          <w:rFonts w:asciiTheme="minorHAnsi" w:hAnsiTheme="minorHAnsi" w:cstheme="minorHAnsi"/>
        </w:rPr>
        <w:t>Introducción al Entregable</w:t>
      </w:r>
    </w:p>
    <w:p w:rsidR="002E7E83" w:rsidP="5A91A078" w:rsidRDefault="002E7E83" w14:paraId="74C87C45" w14:textId="48BC3C4E">
      <w:pPr>
        <w:rPr>
          <w:rFonts w:asciiTheme="minorHAnsi" w:hAnsiTheme="minorHAnsi" w:cstheme="minorBidi"/>
          <w:sz w:val="20"/>
          <w:szCs w:val="20"/>
        </w:rPr>
      </w:pPr>
      <w:r w:rsidRPr="5A91A078">
        <w:rPr>
          <w:rFonts w:asciiTheme="minorHAnsi" w:hAnsiTheme="minorHAnsi" w:cstheme="minorBidi"/>
          <w:sz w:val="20"/>
          <w:szCs w:val="20"/>
        </w:rPr>
        <w:t xml:space="preserve">El diagnóstico organizacional se utiliza para poder evaluar a una empresa más allá de lo visible o </w:t>
      </w:r>
      <w:r w:rsidRPr="5A91A078" w:rsidR="005F0744">
        <w:rPr>
          <w:rFonts w:asciiTheme="minorHAnsi" w:hAnsiTheme="minorHAnsi" w:cstheme="minorBidi"/>
          <w:sz w:val="20"/>
          <w:szCs w:val="20"/>
        </w:rPr>
        <w:t xml:space="preserve">lo </w:t>
      </w:r>
      <w:r w:rsidRPr="5A91A078">
        <w:rPr>
          <w:rFonts w:asciiTheme="minorHAnsi" w:hAnsiTheme="minorHAnsi" w:cstheme="minorBidi"/>
          <w:sz w:val="20"/>
          <w:szCs w:val="20"/>
        </w:rPr>
        <w:t xml:space="preserve">expuesto al público. Dentro de una organización hay muchos indicadores que indican el </w:t>
      </w:r>
      <w:r w:rsidRPr="5A91A078" w:rsidR="005F0744">
        <w:rPr>
          <w:rFonts w:asciiTheme="minorHAnsi" w:hAnsiTheme="minorHAnsi" w:cstheme="minorBidi"/>
          <w:sz w:val="20"/>
          <w:szCs w:val="20"/>
        </w:rPr>
        <w:t>desempeño</w:t>
      </w:r>
      <w:r w:rsidRPr="5A91A078">
        <w:rPr>
          <w:rFonts w:asciiTheme="minorHAnsi" w:hAnsiTheme="minorHAnsi" w:cstheme="minorBidi"/>
          <w:sz w:val="20"/>
          <w:szCs w:val="20"/>
        </w:rPr>
        <w:t xml:space="preserve"> del negocio —estados financieros, activos, </w:t>
      </w:r>
      <w:r w:rsidRPr="5A91A078" w:rsidR="005F0744">
        <w:rPr>
          <w:rFonts w:asciiTheme="minorHAnsi" w:hAnsiTheme="minorHAnsi" w:cstheme="minorBidi"/>
          <w:sz w:val="20"/>
          <w:szCs w:val="20"/>
        </w:rPr>
        <w:t>KPIs</w:t>
      </w:r>
      <w:r w:rsidRPr="5A91A078">
        <w:rPr>
          <w:rFonts w:asciiTheme="minorHAnsi" w:hAnsiTheme="minorHAnsi" w:cstheme="minorBidi"/>
          <w:sz w:val="20"/>
          <w:szCs w:val="20"/>
        </w:rPr>
        <w:t xml:space="preserve">, etc.— y dan mucha información sobre </w:t>
      </w:r>
      <w:r w:rsidRPr="5A91A078" w:rsidR="26D65C0F">
        <w:rPr>
          <w:rFonts w:asciiTheme="minorHAnsi" w:hAnsiTheme="minorHAnsi" w:cstheme="minorBidi"/>
          <w:sz w:val="20"/>
          <w:szCs w:val="20"/>
        </w:rPr>
        <w:t>cómo</w:t>
      </w:r>
      <w:r w:rsidRPr="5A91A078">
        <w:rPr>
          <w:rFonts w:asciiTheme="minorHAnsi" w:hAnsiTheme="minorHAnsi" w:cstheme="minorBidi"/>
          <w:sz w:val="20"/>
          <w:szCs w:val="20"/>
        </w:rPr>
        <w:t xml:space="preserve"> operan internamente</w:t>
      </w:r>
      <w:r w:rsidRPr="5A91A078" w:rsidR="00C57811">
        <w:rPr>
          <w:rFonts w:asciiTheme="minorHAnsi" w:hAnsiTheme="minorHAnsi" w:cstheme="minorBidi"/>
          <w:sz w:val="20"/>
          <w:szCs w:val="20"/>
        </w:rPr>
        <w:t xml:space="preserve">. Pero esto </w:t>
      </w:r>
      <w:r w:rsidRPr="5A91A078">
        <w:rPr>
          <w:rFonts w:asciiTheme="minorHAnsi" w:hAnsiTheme="minorHAnsi" w:cstheme="minorBidi"/>
          <w:sz w:val="20"/>
          <w:szCs w:val="20"/>
        </w:rPr>
        <w:t>no es suficiente para realizar un buen diagnóstico, pues también es necesario evaluar otras realidades relevantes, que son casi imposibles de cuantificar, como las estructuras de poder, cómo y dónde se concentra el saber, y la alineación de parte de los colaboradores a la misión de la organización.</w:t>
      </w:r>
    </w:p>
    <w:p w:rsidRPr="002E7E83" w:rsidR="002E7E83" w:rsidP="002E7E83" w:rsidRDefault="002E7E83" w14:paraId="5D5C491C" w14:textId="77777777">
      <w:pPr>
        <w:rPr>
          <w:rFonts w:asciiTheme="minorHAnsi" w:hAnsiTheme="minorHAnsi" w:cstheme="minorHAnsi"/>
          <w:sz w:val="20"/>
          <w:szCs w:val="20"/>
        </w:rPr>
      </w:pPr>
    </w:p>
    <w:p w:rsidR="002E7E83" w:rsidP="002E7E83" w:rsidRDefault="002E7E83" w14:paraId="4A545315" w14:textId="77777777">
      <w:pPr>
        <w:rPr>
          <w:rFonts w:asciiTheme="minorHAnsi" w:hAnsiTheme="minorHAnsi" w:cstheme="minorHAnsi"/>
          <w:sz w:val="20"/>
          <w:szCs w:val="20"/>
        </w:rPr>
      </w:pPr>
      <w:r w:rsidRPr="002E7E83">
        <w:rPr>
          <w:rFonts w:asciiTheme="minorHAnsi" w:hAnsiTheme="minorHAnsi" w:cstheme="minorHAnsi"/>
          <w:sz w:val="20"/>
          <w:szCs w:val="20"/>
        </w:rPr>
        <w:t>El diagnóstico empresarial evidencia problemas y trae al frente necesidades u oportunidades de mejora, que los altos mandos deben ser capaces de analizar con una mirada global para priorizarlos y tomar decisiones.</w:t>
      </w:r>
    </w:p>
    <w:p w:rsidRPr="002E7E83" w:rsidR="002E7E83" w:rsidP="002E7E83" w:rsidRDefault="002E7E83" w14:paraId="20A9A1E0" w14:textId="77777777">
      <w:pPr>
        <w:rPr>
          <w:rFonts w:asciiTheme="minorHAnsi" w:hAnsiTheme="minorHAnsi" w:cstheme="minorHAnsi"/>
          <w:sz w:val="20"/>
          <w:szCs w:val="20"/>
        </w:rPr>
      </w:pPr>
    </w:p>
    <w:p w:rsidR="002E7E83" w:rsidP="002E7E83" w:rsidRDefault="002E7E83" w14:paraId="20043BC0" w14:textId="4305DA68">
      <w:pPr>
        <w:rPr>
          <w:rFonts w:asciiTheme="minorHAnsi" w:hAnsiTheme="minorHAnsi" w:cstheme="minorHAnsi"/>
          <w:sz w:val="20"/>
          <w:szCs w:val="20"/>
        </w:rPr>
      </w:pPr>
      <w:r w:rsidRPr="002E7E83">
        <w:rPr>
          <w:rFonts w:asciiTheme="minorHAnsi" w:hAnsiTheme="minorHAnsi" w:cstheme="minorHAnsi"/>
          <w:sz w:val="20"/>
          <w:szCs w:val="20"/>
        </w:rPr>
        <w:t xml:space="preserve">Antes de dar comienzo al proceso de diagnóstico organizacional, </w:t>
      </w:r>
      <w:r>
        <w:rPr>
          <w:rFonts w:asciiTheme="minorHAnsi" w:hAnsiTheme="minorHAnsi" w:cstheme="minorHAnsi"/>
          <w:sz w:val="20"/>
          <w:szCs w:val="20"/>
        </w:rPr>
        <w:t xml:space="preserve">se debe validar que se cumplan </w:t>
      </w:r>
      <w:r w:rsidRPr="002E7E83">
        <w:rPr>
          <w:rFonts w:asciiTheme="minorHAnsi" w:hAnsiTheme="minorHAnsi" w:cstheme="minorHAnsi"/>
          <w:sz w:val="20"/>
          <w:szCs w:val="20"/>
        </w:rPr>
        <w:t>tres requisitos</w:t>
      </w:r>
      <w:r>
        <w:rPr>
          <w:rFonts w:asciiTheme="minorHAnsi" w:hAnsiTheme="minorHAnsi" w:cstheme="minorHAnsi"/>
          <w:sz w:val="20"/>
          <w:szCs w:val="20"/>
        </w:rPr>
        <w:t xml:space="preserve"> fundamentales:</w:t>
      </w:r>
    </w:p>
    <w:p w:rsidRPr="002E7E83" w:rsidR="00F62642" w:rsidP="002E7E83" w:rsidRDefault="00F62642" w14:paraId="0824D551" w14:textId="77777777">
      <w:pPr>
        <w:rPr>
          <w:rFonts w:asciiTheme="minorHAnsi" w:hAnsiTheme="minorHAnsi" w:cstheme="minorHAnsi"/>
          <w:sz w:val="20"/>
          <w:szCs w:val="20"/>
        </w:rPr>
      </w:pPr>
    </w:p>
    <w:p w:rsidRPr="00C57811" w:rsidR="002E7E83" w:rsidP="74A99827" w:rsidRDefault="002E7E83" w14:paraId="5D74F689" w14:textId="2D3A6C5C">
      <w:pPr>
        <w:ind w:left="720"/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</w:pPr>
      <w:r w:rsidRPr="74A99827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>1. Tener interés en cambiar</w:t>
      </w:r>
      <w:r w:rsidRPr="74A99827" w:rsidR="00695DE6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 xml:space="preserve">: </w:t>
      </w:r>
      <w:r w:rsidRPr="74A99827" w:rsidR="00F62642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>El punto de partida debe ser una mirada autocrítica y realista de la propia organización. Es necesario que los directivos tengan la apertura para aceptar los problemas que se logren identificar para poder aplicar soluciones.</w:t>
      </w:r>
    </w:p>
    <w:p w:rsidRPr="00C57811" w:rsidR="002E7E83" w:rsidP="74A99827" w:rsidRDefault="002E7E83" w14:paraId="6B22D20A" w14:textId="44574D48">
      <w:pPr>
        <w:ind w:left="720"/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</w:pPr>
      <w:r w:rsidRPr="74A99827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>2. Aceptar ser diagnosticado</w:t>
      </w:r>
      <w:r w:rsidRPr="74A99827" w:rsidR="00695DE6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 xml:space="preserve">: </w:t>
      </w:r>
      <w:r w:rsidRPr="74A99827" w:rsidR="00DA2849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>A veces las organizaciones perciben los síntomas, pero no encuentran el diagnóstico acertado. En esos casos, se debe recurrir a expertos en la realización de diagnósticos. Estos pueden ser liderados por directivos con mayor experiencia en el tema, consultores externos o académicos que ofrezcan una mirada de mayor distancia sobre la organización.</w:t>
      </w:r>
    </w:p>
    <w:p w:rsidRPr="00F62642" w:rsidR="00DA2849" w:rsidP="74A99827" w:rsidRDefault="002E7E83" w14:paraId="69008882" w14:textId="66535317">
      <w:pPr>
        <w:ind w:left="720"/>
        <w:rPr>
          <w:rFonts w:asciiTheme="minorHAnsi" w:hAnsiTheme="minorHAnsi" w:cstheme="minorBidi"/>
          <w:color w:val="BFBFBF" w:themeColor="background1" w:themeShade="BF"/>
          <w:sz w:val="16"/>
          <w:szCs w:val="16"/>
        </w:rPr>
      </w:pPr>
      <w:r w:rsidRPr="74A99827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>3. Saber escuchar a la organización</w:t>
      </w:r>
      <w:r w:rsidRPr="74A99827" w:rsidR="00695DE6">
        <w:rPr>
          <w:rFonts w:asciiTheme="minorHAnsi" w:hAnsiTheme="minorHAnsi" w:cstheme="minorBidi"/>
          <w:i/>
          <w:iCs/>
          <w:color w:val="BFBFBF" w:themeColor="background1" w:themeShade="BF"/>
          <w:sz w:val="18"/>
          <w:szCs w:val="18"/>
        </w:rPr>
        <w:t>: cuando se escucha a más personas o se conoce su punto de vista sobre los dolores de la empresa, mejor será el diagnóstico. Se debe escuchar a todos los niveles para tener una mirada más aguda de lo que ocurre.</w:t>
      </w:r>
    </w:p>
    <w:p w:rsidRPr="00F62642" w:rsidR="00DA2849" w:rsidP="74A99827" w:rsidRDefault="00DA2849" w14:paraId="3758B97D" w14:textId="04F0844E">
      <w:pPr>
        <w:ind w:left="720"/>
        <w:rPr>
          <w:rFonts w:asciiTheme="minorHAnsi" w:hAnsiTheme="minorHAnsi" w:cstheme="minorBidi"/>
          <w:color w:val="BFBFBF" w:themeColor="background1" w:themeShade="BF"/>
          <w:sz w:val="16"/>
          <w:szCs w:val="16"/>
        </w:rPr>
      </w:pPr>
      <w:r w:rsidRPr="74A99827">
        <w:rPr>
          <w:rFonts w:asciiTheme="minorHAnsi" w:hAnsiTheme="minorHAnsi" w:cstheme="minorBidi"/>
          <w:color w:val="BFBFBF" w:themeColor="background1" w:themeShade="BF"/>
          <w:sz w:val="16"/>
          <w:szCs w:val="16"/>
        </w:rPr>
        <w:t xml:space="preserve">(Fuente: </w:t>
      </w:r>
      <w:hyperlink r:id="rId9">
        <w:r w:rsidRPr="74A99827">
          <w:rPr>
            <w:rStyle w:val="Hipervnculo"/>
            <w:rFonts w:asciiTheme="minorHAnsi" w:hAnsiTheme="minorHAnsi" w:cstheme="minorBidi"/>
            <w:color w:val="BFBFBF" w:themeColor="background1" w:themeShade="BF"/>
            <w:sz w:val="16"/>
            <w:szCs w:val="16"/>
          </w:rPr>
          <w:t>https://blog.pad.edu/cual-es-la-importancia-del-diagnostico-organizacional</w:t>
        </w:r>
      </w:hyperlink>
      <w:r w:rsidRPr="74A99827">
        <w:rPr>
          <w:rFonts w:asciiTheme="minorHAnsi" w:hAnsiTheme="minorHAnsi" w:cstheme="minorBidi"/>
          <w:color w:val="BFBFBF" w:themeColor="background1" w:themeShade="BF"/>
          <w:sz w:val="16"/>
          <w:szCs w:val="16"/>
        </w:rPr>
        <w:t xml:space="preserve">) </w:t>
      </w:r>
    </w:p>
    <w:p w:rsidRPr="00FF196A" w:rsidR="008C0C50" w:rsidRDefault="002F0A1E" w14:paraId="1BD528E4" w14:textId="5C9EBF07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  <w:noProof/>
          <w:lang w:eastAsia="es-AR"/>
        </w:rPr>
        <mc:AlternateContent>
          <mc:Choice Requires="wpg">
            <w:drawing>
              <wp:inline distT="0" distB="0" distL="0" distR="0" wp14:anchorId="5F5AB728" wp14:editId="36315159">
                <wp:extent cx="141605" cy="141605"/>
                <wp:effectExtent l="0" t="0" r="0" b="0"/>
                <wp:docPr id="12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3" name="Rectángulo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orma libre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<w:pict>
              <v:group id="Grupo 5" style="width:11.15pt;height:11.15pt;mso-position-horizontal-relative:char;mso-position-vertical-relative:line" coordsize="141605,141605" o:spid="_x0000_s1026" w14:anchorId="70F83F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">
                <v:rect id="Rectángulo 13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"/>
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FF196A">
        <w:rPr>
          <w:rFonts w:asciiTheme="minorHAnsi" w:hAnsiTheme="minorHAnsi" w:cstheme="minorHAnsi"/>
        </w:rPr>
        <w:t xml:space="preserve">  O</w:t>
      </w:r>
      <w:r w:rsidRPr="00FF196A" w:rsidR="00457EE7">
        <w:rPr>
          <w:rFonts w:asciiTheme="minorHAnsi" w:hAnsiTheme="minorHAnsi" w:cstheme="minorHAnsi"/>
        </w:rPr>
        <w:t>bjetivo del Entregable</w:t>
      </w:r>
    </w:p>
    <w:p w:rsidRPr="00FF196A" w:rsidR="002F0A1E" w:rsidP="006342B6" w:rsidRDefault="19181DF3" w14:paraId="3FCBDFCB" w14:textId="38F64087">
      <w:pPr>
        <w:jc w:val="both"/>
        <w:rPr>
          <w:rFonts w:asciiTheme="minorHAnsi" w:hAnsiTheme="minorHAnsi" w:cstheme="minorHAnsi"/>
        </w:rPr>
      </w:pPr>
      <w:r w:rsidRPr="34C6CB72">
        <w:rPr>
          <w:rFonts w:asciiTheme="minorHAnsi" w:hAnsiTheme="minorHAnsi" w:cstheme="minorBidi"/>
          <w:sz w:val="20"/>
          <w:szCs w:val="20"/>
        </w:rPr>
        <w:t xml:space="preserve">El objetivo del entregable es relevar </w:t>
      </w:r>
      <w:r w:rsidRPr="34C6CB72" w:rsidR="00472DC0">
        <w:rPr>
          <w:rFonts w:asciiTheme="minorHAnsi" w:hAnsiTheme="minorHAnsi" w:cstheme="minorBidi"/>
          <w:sz w:val="20"/>
          <w:szCs w:val="20"/>
        </w:rPr>
        <w:t xml:space="preserve">el </w:t>
      </w:r>
      <w:r w:rsidRPr="34C6CB72" w:rsidR="002A41C2">
        <w:rPr>
          <w:rFonts w:asciiTheme="minorHAnsi" w:hAnsiTheme="minorHAnsi" w:cstheme="minorBidi"/>
          <w:sz w:val="20"/>
          <w:szCs w:val="20"/>
        </w:rPr>
        <w:t>estadio</w:t>
      </w:r>
      <w:r w:rsidRPr="34C6CB72" w:rsidR="00472DC0">
        <w:rPr>
          <w:rFonts w:asciiTheme="minorHAnsi" w:hAnsiTheme="minorHAnsi" w:cstheme="minorBidi"/>
          <w:sz w:val="20"/>
          <w:szCs w:val="20"/>
        </w:rPr>
        <w:t xml:space="preserve"> de madurez organizacional y </w:t>
      </w:r>
      <w:r w:rsidRPr="34C6CB72" w:rsidR="00583DFF">
        <w:rPr>
          <w:rFonts w:asciiTheme="minorHAnsi" w:hAnsiTheme="minorHAnsi" w:cstheme="minorBidi"/>
          <w:sz w:val="20"/>
          <w:szCs w:val="20"/>
        </w:rPr>
        <w:t>los</w:t>
      </w:r>
      <w:r w:rsidRPr="34C6CB72">
        <w:rPr>
          <w:rFonts w:asciiTheme="minorHAnsi" w:hAnsiTheme="minorHAnsi" w:cstheme="minorBidi"/>
          <w:sz w:val="20"/>
          <w:szCs w:val="20"/>
        </w:rPr>
        <w:t xml:space="preserve"> requerimientos del</w:t>
      </w:r>
      <w:r w:rsidRPr="34C6CB72" w:rsidR="00C62F74">
        <w:rPr>
          <w:rFonts w:asciiTheme="minorHAnsi" w:hAnsiTheme="minorHAnsi" w:cstheme="minorBidi"/>
          <w:sz w:val="20"/>
          <w:szCs w:val="20"/>
        </w:rPr>
        <w:t xml:space="preserve"> caso de estudio. </w:t>
      </w:r>
      <w:r w:rsidRPr="34C6CB72" w:rsidR="00B750E7">
        <w:rPr>
          <w:rFonts w:asciiTheme="minorHAnsi" w:hAnsiTheme="minorHAnsi" w:cstheme="minorBidi"/>
          <w:sz w:val="20"/>
          <w:szCs w:val="20"/>
        </w:rPr>
        <w:t>Conocer l</w:t>
      </w:r>
      <w:r w:rsidRPr="34C6CB72" w:rsidR="00C62F74">
        <w:rPr>
          <w:rFonts w:asciiTheme="minorHAnsi" w:hAnsiTheme="minorHAnsi" w:cstheme="minorBidi"/>
          <w:sz w:val="20"/>
          <w:szCs w:val="20"/>
        </w:rPr>
        <w:t xml:space="preserve">os requerimientos </w:t>
      </w:r>
      <w:r w:rsidRPr="34C6CB72" w:rsidR="00B750E7">
        <w:rPr>
          <w:rFonts w:asciiTheme="minorHAnsi" w:hAnsiTheme="minorHAnsi" w:cstheme="minorBidi"/>
          <w:sz w:val="20"/>
          <w:szCs w:val="20"/>
        </w:rPr>
        <w:t>desde la perspectiva del cliente s</w:t>
      </w:r>
      <w:r w:rsidRPr="34C6CB72" w:rsidR="006342B6">
        <w:rPr>
          <w:rFonts w:asciiTheme="minorHAnsi" w:hAnsiTheme="minorHAnsi" w:cstheme="minorBidi"/>
          <w:sz w:val="20"/>
          <w:szCs w:val="20"/>
        </w:rPr>
        <w:t xml:space="preserve">erán </w:t>
      </w:r>
      <w:r w:rsidRPr="34C6CB72" w:rsidR="00C62F74">
        <w:rPr>
          <w:rFonts w:asciiTheme="minorHAnsi" w:hAnsiTheme="minorHAnsi" w:cstheme="minorBidi"/>
          <w:sz w:val="20"/>
          <w:szCs w:val="20"/>
        </w:rPr>
        <w:t>fundamentales para comenzar a visualizar la brecha entre la situación actual y deseada, y facilitarán la</w:t>
      </w:r>
      <w:r w:rsidRPr="34C6CB72" w:rsidR="00D327E1">
        <w:rPr>
          <w:rFonts w:asciiTheme="minorHAnsi" w:hAnsiTheme="minorHAnsi" w:cstheme="minorBidi"/>
          <w:sz w:val="20"/>
          <w:szCs w:val="20"/>
        </w:rPr>
        <w:t xml:space="preserve"> posterior</w:t>
      </w:r>
      <w:r w:rsidRPr="34C6CB72" w:rsidR="00C62F74">
        <w:rPr>
          <w:rFonts w:asciiTheme="minorHAnsi" w:hAnsiTheme="minorHAnsi" w:cstheme="minorBidi"/>
          <w:sz w:val="20"/>
          <w:szCs w:val="20"/>
        </w:rPr>
        <w:t xml:space="preserve"> definición de</w:t>
      </w:r>
      <w:r w:rsidRPr="34C6CB72" w:rsidR="00B750E7">
        <w:rPr>
          <w:rFonts w:asciiTheme="minorHAnsi" w:hAnsiTheme="minorHAnsi" w:cstheme="minorBidi"/>
          <w:sz w:val="20"/>
          <w:szCs w:val="20"/>
        </w:rPr>
        <w:t xml:space="preserve"> la arquitectura empresarial </w:t>
      </w:r>
      <w:r w:rsidRPr="34C6CB72" w:rsidR="00B84A5F">
        <w:rPr>
          <w:rFonts w:asciiTheme="minorHAnsi" w:hAnsiTheme="minorHAnsi" w:cstheme="minorBidi"/>
          <w:sz w:val="20"/>
          <w:szCs w:val="20"/>
        </w:rPr>
        <w:t>de destino como también del</w:t>
      </w:r>
      <w:r w:rsidRPr="34C6CB72" w:rsidR="00C62F74">
        <w:rPr>
          <w:rFonts w:asciiTheme="minorHAnsi" w:hAnsiTheme="minorHAnsi" w:cstheme="minorBidi"/>
          <w:sz w:val="20"/>
          <w:szCs w:val="20"/>
        </w:rPr>
        <w:t xml:space="preserve"> alcance </w:t>
      </w:r>
      <w:r w:rsidRPr="34C6CB72" w:rsidR="00B84A5F">
        <w:rPr>
          <w:rFonts w:asciiTheme="minorHAnsi" w:hAnsiTheme="minorHAnsi" w:cstheme="minorBidi"/>
          <w:sz w:val="20"/>
          <w:szCs w:val="20"/>
        </w:rPr>
        <w:t>de la propuesta</w:t>
      </w:r>
      <w:r w:rsidRPr="34C6CB72" w:rsidR="00C62F74">
        <w:rPr>
          <w:rFonts w:asciiTheme="minorHAnsi" w:hAnsiTheme="minorHAnsi" w:cstheme="minorBidi"/>
          <w:sz w:val="20"/>
          <w:szCs w:val="20"/>
        </w:rPr>
        <w:t>.</w:t>
      </w:r>
    </w:p>
    <w:p w:rsidR="34C6CB72" w:rsidP="34C6CB72" w:rsidRDefault="34C6CB72" w14:paraId="3A2240B7" w14:textId="2E80EE51">
      <w:pPr>
        <w:spacing w:after="180" w:line="288" w:lineRule="auto"/>
        <w:jc w:val="both"/>
        <w:rPr>
          <w:rFonts w:ascii="Arial" w:hAnsi="Arial" w:eastAsia="Arial" w:cs="Arial"/>
          <w:color w:val="000000" w:themeColor="text1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51B970" wp14:editId="42D1D9D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541074749" name="picture" title="Vídeo titulado:APLSI - T02 - Diagnóstico de la organización.mp4">
              <a:hlinkClick xmlns:a="http://schemas.openxmlformats.org/drawingml/2006/main" r:id="rId1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economicasuba.sharepoint.com/sites/Sistemas/CATEDRA-1422/Material%20practica/APLSI%20-%20T02%20-%20Diagno%CC%81stico%20de%20la%20organizacio%CC%81n.mp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15194A4" w:rsidP="7DA70005" w:rsidRDefault="715194A4" w14:paraId="769BBA5D" w14:textId="15FE4E80">
      <w:pPr>
        <w:spacing w:after="180" w:line="288" w:lineRule="auto"/>
        <w:jc w:val="both"/>
        <w:rPr>
          <w:rFonts w:ascii="Arial" w:hAnsi="Arial" w:eastAsia="Arial" w:cs="Arial"/>
          <w:sz w:val="16"/>
          <w:szCs w:val="16"/>
        </w:rPr>
      </w:pPr>
      <w:r w:rsidRPr="34C6CB72">
        <w:rPr>
          <w:rFonts w:ascii="Arial" w:hAnsi="Arial" w:eastAsia="Arial" w:cs="Arial"/>
          <w:color w:val="000000" w:themeColor="text1"/>
          <w:sz w:val="18"/>
          <w:szCs w:val="18"/>
        </w:rPr>
        <w:t xml:space="preserve">Video explicativo del template: </w:t>
      </w:r>
      <w:r>
        <w:fldChar w:fldCharType="begin"/>
      </w:r>
      <w:r>
        <w:instrText>HYPERLINK "https://economicasuba.sharepoint.com/sites/Sistemas/CATEDRA-1422/Material%20practica/APLSI%20-%20T02%20-%20Diagno%CC%81stico%20de%20la%20organizacio%CC%81n.mp4" \h</w:instrText>
      </w:r>
      <w:r>
        <w:fldChar w:fldCharType="separate"/>
      </w:r>
      <w:r w:rsidRPr="34C6CB72">
        <w:rPr>
          <w:rStyle w:val="Hipervnculo"/>
          <w:rFonts w:ascii="Arial" w:hAnsi="Arial" w:eastAsia="Arial" w:cs="Arial"/>
          <w:sz w:val="18"/>
          <w:szCs w:val="18"/>
        </w:rPr>
        <w:t>APLSI - T02 - Diagnóstico Organizacional</w:t>
      </w:r>
      <w:r>
        <w:fldChar w:fldCharType="end"/>
      </w:r>
    </w:p>
    <w:p w:rsidRPr="00FF196A" w:rsidR="002F0A1E" w:rsidP="19181DF3" w:rsidRDefault="002F0A1E" w14:paraId="4EF91FD9" w14:textId="35B3B420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  <w:noProof/>
          <w:lang w:eastAsia="es-AR"/>
        </w:rPr>
        <mc:AlternateContent>
          <mc:Choice Requires="wpg">
            <w:drawing>
              <wp:inline distT="0" distB="0" distL="0" distR="0" wp14:anchorId="6A5A870E" wp14:editId="2DFC1168">
                <wp:extent cx="141605" cy="141605"/>
                <wp:effectExtent l="0" t="0" r="0" b="0"/>
                <wp:docPr id="24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5" name="Rectángulo 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<w:pict>
              <v:group id="Grupo 5" style="width:11.15pt;height:11.15pt;mso-position-horizontal-relative:char;mso-position-vertical-relative:line" coordsize="141605,141605" o:spid="_x0000_s1026" w14:anchorId="3D7A0D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bnlbQgAABIoAAAOAAAAZHJzL2Uyb0RvYy54bWzcWtuOo0YQfY+Uf0A8Rsp6uBtrvavV3hQp&#10;l1V28gEMxjYKBgLMeDZ/k2/Jj+VUd2OXZ13Q2VVeMg9jbA5FnVPV3dUF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">
                <v:rect id="Rectángulo 25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"/>
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FF196A">
        <w:rPr>
          <w:rFonts w:asciiTheme="minorHAnsi" w:hAnsiTheme="minorHAnsi" w:cstheme="minorHAnsi"/>
        </w:rPr>
        <w:t xml:space="preserve"> ARTEFACTO ENTREGABLE</w:t>
      </w:r>
    </w:p>
    <w:p w:rsidR="00B72818" w:rsidP="00920220" w:rsidRDefault="6A1CE119" w14:paraId="59D0694C" w14:textId="147BD8C7">
      <w:p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 xml:space="preserve">Es habitual que en las </w:t>
      </w:r>
      <w:r w:rsidR="00B72818">
        <w:rPr>
          <w:rFonts w:asciiTheme="minorHAnsi" w:hAnsiTheme="minorHAnsi" w:cstheme="minorHAnsi"/>
          <w:sz w:val="20"/>
        </w:rPr>
        <w:t xml:space="preserve">consultoras o empresas </w:t>
      </w:r>
      <w:r w:rsidRPr="00FF196A" w:rsidR="47F63E5A">
        <w:rPr>
          <w:rFonts w:asciiTheme="minorHAnsi" w:hAnsiTheme="minorHAnsi" w:cstheme="minorHAnsi"/>
          <w:sz w:val="20"/>
        </w:rPr>
        <w:t xml:space="preserve">de desarrollo </w:t>
      </w:r>
      <w:r w:rsidRPr="00FF196A">
        <w:rPr>
          <w:rFonts w:asciiTheme="minorHAnsi" w:hAnsiTheme="minorHAnsi" w:cstheme="minorHAnsi"/>
          <w:sz w:val="20"/>
        </w:rPr>
        <w:t>haya un</w:t>
      </w:r>
      <w:r w:rsidRPr="00FF196A" w:rsidR="51BABB7E">
        <w:rPr>
          <w:rFonts w:asciiTheme="minorHAnsi" w:hAnsiTheme="minorHAnsi" w:cstheme="minorHAnsi"/>
          <w:sz w:val="20"/>
        </w:rPr>
        <w:t xml:space="preserve"> </w:t>
      </w:r>
      <w:r w:rsidRPr="00FF196A" w:rsidR="2B817864">
        <w:rPr>
          <w:rFonts w:asciiTheme="minorHAnsi" w:hAnsiTheme="minorHAnsi" w:cstheme="minorHAnsi"/>
          <w:sz w:val="20"/>
        </w:rPr>
        <w:t>D</w:t>
      </w:r>
      <w:r w:rsidRPr="00FF196A" w:rsidR="51BABB7E">
        <w:rPr>
          <w:rFonts w:asciiTheme="minorHAnsi" w:hAnsiTheme="minorHAnsi" w:cstheme="minorHAnsi"/>
          <w:sz w:val="20"/>
        </w:rPr>
        <w:t xml:space="preserve">irector de </w:t>
      </w:r>
      <w:r w:rsidRPr="00FF196A" w:rsidR="14D9B5FA">
        <w:rPr>
          <w:rFonts w:asciiTheme="minorHAnsi" w:hAnsiTheme="minorHAnsi" w:cstheme="minorHAnsi"/>
          <w:sz w:val="20"/>
        </w:rPr>
        <w:t>Proyectos</w:t>
      </w:r>
      <w:r w:rsidRPr="00FF196A" w:rsidR="51BABB7E">
        <w:rPr>
          <w:rFonts w:asciiTheme="minorHAnsi" w:hAnsiTheme="minorHAnsi" w:cstheme="minorHAnsi"/>
          <w:sz w:val="20"/>
        </w:rPr>
        <w:t>, un</w:t>
      </w:r>
      <w:r w:rsidRPr="00FF196A">
        <w:rPr>
          <w:rFonts w:asciiTheme="minorHAnsi" w:hAnsiTheme="minorHAnsi" w:cstheme="minorHAnsi"/>
          <w:sz w:val="20"/>
        </w:rPr>
        <w:t xml:space="preserve">a PMO, </w:t>
      </w:r>
      <w:r w:rsidRPr="00FF196A" w:rsidR="4D7B70D9">
        <w:rPr>
          <w:rFonts w:asciiTheme="minorHAnsi" w:hAnsiTheme="minorHAnsi" w:cstheme="minorHAnsi"/>
          <w:sz w:val="20"/>
        </w:rPr>
        <w:t xml:space="preserve">un </w:t>
      </w:r>
      <w:r w:rsidRPr="00FF196A" w:rsidR="5F92C92A">
        <w:rPr>
          <w:rFonts w:asciiTheme="minorHAnsi" w:hAnsiTheme="minorHAnsi" w:cstheme="minorHAnsi"/>
          <w:sz w:val="20"/>
        </w:rPr>
        <w:t>Líder</w:t>
      </w:r>
      <w:r w:rsidRPr="00FF196A">
        <w:rPr>
          <w:rFonts w:asciiTheme="minorHAnsi" w:hAnsiTheme="minorHAnsi" w:cstheme="minorHAnsi"/>
          <w:sz w:val="20"/>
        </w:rPr>
        <w:t xml:space="preserve"> </w:t>
      </w:r>
      <w:r w:rsidRPr="00FF196A" w:rsidR="4B1DB997">
        <w:rPr>
          <w:rFonts w:asciiTheme="minorHAnsi" w:hAnsiTheme="minorHAnsi" w:cstheme="minorHAnsi"/>
          <w:sz w:val="20"/>
        </w:rPr>
        <w:t>T</w:t>
      </w:r>
      <w:r w:rsidRPr="00FF196A">
        <w:rPr>
          <w:rFonts w:asciiTheme="minorHAnsi" w:hAnsiTheme="minorHAnsi" w:cstheme="minorHAnsi"/>
          <w:sz w:val="20"/>
        </w:rPr>
        <w:t xml:space="preserve">écnico, </w:t>
      </w:r>
      <w:r w:rsidRPr="00FF196A" w:rsidR="14A01E98">
        <w:rPr>
          <w:rFonts w:asciiTheme="minorHAnsi" w:hAnsiTheme="minorHAnsi" w:cstheme="minorHAnsi"/>
          <w:sz w:val="20"/>
        </w:rPr>
        <w:t>A</w:t>
      </w:r>
      <w:r w:rsidRPr="00FF196A">
        <w:rPr>
          <w:rFonts w:asciiTheme="minorHAnsi" w:hAnsiTheme="minorHAnsi" w:cstheme="minorHAnsi"/>
          <w:sz w:val="20"/>
        </w:rPr>
        <w:t>rquitecto de soluciones o alguna otra figura</w:t>
      </w:r>
      <w:r w:rsidRPr="00FF196A" w:rsidR="4AB69A13">
        <w:rPr>
          <w:rFonts w:asciiTheme="minorHAnsi" w:hAnsiTheme="minorHAnsi" w:cstheme="minorHAnsi"/>
          <w:sz w:val="20"/>
        </w:rPr>
        <w:t xml:space="preserve"> </w:t>
      </w:r>
      <w:r w:rsidR="00C802BC">
        <w:rPr>
          <w:rFonts w:asciiTheme="minorHAnsi" w:hAnsiTheme="minorHAnsi" w:cstheme="minorHAnsi"/>
          <w:sz w:val="20"/>
        </w:rPr>
        <w:t>experimentada que</w:t>
      </w:r>
      <w:r w:rsidRPr="00FF196A">
        <w:rPr>
          <w:rFonts w:asciiTheme="minorHAnsi" w:hAnsiTheme="minorHAnsi" w:cstheme="minorHAnsi"/>
          <w:sz w:val="20"/>
        </w:rPr>
        <w:t xml:space="preserve"> d</w:t>
      </w:r>
      <w:r w:rsidR="00C802BC">
        <w:rPr>
          <w:rFonts w:asciiTheme="minorHAnsi" w:hAnsiTheme="minorHAnsi" w:cstheme="minorHAnsi"/>
          <w:sz w:val="20"/>
        </w:rPr>
        <w:t>é</w:t>
      </w:r>
      <w:r w:rsidRPr="00FF196A">
        <w:rPr>
          <w:rFonts w:asciiTheme="minorHAnsi" w:hAnsiTheme="minorHAnsi" w:cstheme="minorHAnsi"/>
          <w:sz w:val="20"/>
        </w:rPr>
        <w:t xml:space="preserve"> soporte </w:t>
      </w:r>
      <w:r w:rsidRPr="00FF196A" w:rsidR="36973404">
        <w:rPr>
          <w:rFonts w:asciiTheme="minorHAnsi" w:hAnsiTheme="minorHAnsi" w:cstheme="minorHAnsi"/>
          <w:sz w:val="20"/>
        </w:rPr>
        <w:t xml:space="preserve">con herramientas, técnicas y conocimiento. </w:t>
      </w:r>
    </w:p>
    <w:p w:rsidRPr="00FF196A" w:rsidR="001968C6" w:rsidP="00920220" w:rsidRDefault="15F75F06" w14:paraId="3EB5C7E7" w14:textId="69EA3A6D">
      <w:p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Para que es</w:t>
      </w:r>
      <w:r w:rsidRPr="00FF196A" w:rsidR="3E033E27">
        <w:rPr>
          <w:rFonts w:asciiTheme="minorHAnsi" w:hAnsiTheme="minorHAnsi" w:cstheme="minorHAnsi"/>
          <w:sz w:val="20"/>
        </w:rPr>
        <w:t>t</w:t>
      </w:r>
      <w:r w:rsidRPr="00FF196A">
        <w:rPr>
          <w:rFonts w:asciiTheme="minorHAnsi" w:hAnsiTheme="minorHAnsi" w:cstheme="minorHAnsi"/>
          <w:sz w:val="20"/>
        </w:rPr>
        <w:t>o suced</w:t>
      </w:r>
      <w:r w:rsidRPr="00FF196A" w:rsidR="1DA818B6">
        <w:rPr>
          <w:rFonts w:asciiTheme="minorHAnsi" w:hAnsiTheme="minorHAnsi" w:cstheme="minorHAnsi"/>
          <w:sz w:val="20"/>
        </w:rPr>
        <w:t>a</w:t>
      </w:r>
      <w:r w:rsidRPr="00FF196A">
        <w:rPr>
          <w:rFonts w:asciiTheme="minorHAnsi" w:hAnsiTheme="minorHAnsi" w:cstheme="minorHAnsi"/>
          <w:sz w:val="20"/>
        </w:rPr>
        <w:t>, es necesario</w:t>
      </w:r>
      <w:r w:rsidRPr="00FF196A" w:rsidR="0A62EF12">
        <w:rPr>
          <w:rFonts w:asciiTheme="minorHAnsi" w:hAnsiTheme="minorHAnsi" w:cstheme="minorHAnsi"/>
          <w:sz w:val="20"/>
        </w:rPr>
        <w:t xml:space="preserve"> que el equipo esté preparado para explicar quién es el cliente, cuál es su necesidad manifiesta, qué requerimientos expresaron y qué visión inicial tiene el equipo al respecto.</w:t>
      </w:r>
    </w:p>
    <w:p w:rsidRPr="00FF196A" w:rsidR="5E352A29" w:rsidP="77BC4F31" w:rsidRDefault="5E352A29" w14:paraId="3474F2B0" w14:textId="75EAF629">
      <w:p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Por lo tanto, e</w:t>
      </w:r>
      <w:r w:rsidRPr="00FF196A" w:rsidR="369C1051">
        <w:rPr>
          <w:rFonts w:asciiTheme="minorHAnsi" w:hAnsiTheme="minorHAnsi" w:cstheme="minorHAnsi"/>
          <w:sz w:val="20"/>
        </w:rPr>
        <w:t xml:space="preserve">n esta oportunidad, el equipo debe estar preparado para </w:t>
      </w:r>
      <w:r w:rsidRPr="00FF196A" w:rsidR="16EF2488">
        <w:rPr>
          <w:rFonts w:asciiTheme="minorHAnsi" w:hAnsiTheme="minorHAnsi" w:cstheme="minorHAnsi"/>
          <w:sz w:val="20"/>
        </w:rPr>
        <w:t>asistir a una reunión con</w:t>
      </w:r>
      <w:r w:rsidRPr="00FF196A" w:rsidR="369C1051">
        <w:rPr>
          <w:rFonts w:asciiTheme="minorHAnsi" w:hAnsiTheme="minorHAnsi" w:cstheme="minorHAnsi"/>
          <w:sz w:val="20"/>
        </w:rPr>
        <w:t xml:space="preserve"> un miembro superior de la consultora</w:t>
      </w:r>
      <w:r w:rsidRPr="00FF196A" w:rsidR="0227F52B">
        <w:rPr>
          <w:rFonts w:asciiTheme="minorHAnsi" w:hAnsiTheme="minorHAnsi" w:cstheme="minorHAnsi"/>
          <w:sz w:val="20"/>
        </w:rPr>
        <w:t xml:space="preserve"> </w:t>
      </w:r>
      <w:r w:rsidRPr="00FF196A" w:rsidR="3F578DEF">
        <w:rPr>
          <w:rFonts w:asciiTheme="minorHAnsi" w:hAnsiTheme="minorHAnsi" w:cstheme="minorHAnsi"/>
          <w:sz w:val="20"/>
        </w:rPr>
        <w:t xml:space="preserve">y responder </w:t>
      </w:r>
      <w:r w:rsidRPr="00FF196A" w:rsidR="0227F52B">
        <w:rPr>
          <w:rFonts w:asciiTheme="minorHAnsi" w:hAnsiTheme="minorHAnsi" w:cstheme="minorHAnsi"/>
          <w:sz w:val="20"/>
        </w:rPr>
        <w:t>al menos las siguientes preguntas</w:t>
      </w:r>
      <w:r w:rsidRPr="00FF196A" w:rsidR="369C1051">
        <w:rPr>
          <w:rFonts w:asciiTheme="minorHAnsi" w:hAnsiTheme="minorHAnsi" w:cstheme="minorHAnsi"/>
          <w:sz w:val="20"/>
        </w:rPr>
        <w:t>:</w:t>
      </w:r>
    </w:p>
    <w:p w:rsidRPr="00FF196A" w:rsidR="369C1051" w:rsidP="77BC4F31" w:rsidRDefault="369C1051" w14:paraId="3484A73E" w14:textId="62EA6EFA">
      <w:pPr>
        <w:pStyle w:val="Prrafodelista"/>
        <w:numPr>
          <w:ilvl w:val="0"/>
          <w:numId w:val="15"/>
        </w:numPr>
      </w:pPr>
      <w:r w:rsidRPr="74A99827">
        <w:rPr>
          <w:rFonts w:asciiTheme="minorHAnsi" w:hAnsiTheme="minorHAnsi" w:cstheme="minorBidi"/>
          <w:b/>
          <w:bCs/>
          <w:sz w:val="20"/>
          <w:szCs w:val="20"/>
        </w:rPr>
        <w:t>¿Quién es el cliente?</w:t>
      </w:r>
      <w:r w:rsidRPr="74A99827" w:rsidR="1B49F5EC">
        <w:rPr>
          <w:rFonts w:asciiTheme="minorHAnsi" w:hAnsiTheme="minorHAnsi" w:cstheme="minorBidi"/>
          <w:b/>
          <w:bCs/>
          <w:sz w:val="20"/>
          <w:szCs w:val="20"/>
        </w:rPr>
        <w:t xml:space="preserve"> </w:t>
      </w:r>
      <w:r w:rsidRPr="74A99827" w:rsidR="1B49F5EC">
        <w:rPr>
          <w:rFonts w:asciiTheme="minorHAnsi" w:hAnsiTheme="minorHAnsi" w:cstheme="minorBidi"/>
          <w:sz w:val="20"/>
          <w:szCs w:val="20"/>
        </w:rPr>
        <w:t>- Full Basics es una PyME de indumentaria y textil con sede en CABA, dedicada a la producción y comercialización de ropa lisa de confección integral. Opera con un equipo de 12 a 15 personas, local comercial propio y talleres de confección centralizados, con capital 100% nacional y clientela establecida.</w:t>
      </w:r>
    </w:p>
    <w:p w:rsidRPr="00FF196A" w:rsidR="369C1051" w:rsidP="74A99827" w:rsidRDefault="369C1051" w14:paraId="71FAD554" w14:textId="19641D0F">
      <w:pPr>
        <w:pStyle w:val="Prrafodelista"/>
        <w:numPr>
          <w:ilvl w:val="0"/>
          <w:numId w:val="15"/>
        </w:numPr>
        <w:rPr>
          <w:rFonts w:asciiTheme="minorHAnsi" w:hAnsiTheme="minorHAnsi" w:eastAsiaTheme="minorEastAsia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b/>
          <w:bCs/>
          <w:sz w:val="20"/>
          <w:szCs w:val="20"/>
        </w:rPr>
        <w:t>¿</w:t>
      </w:r>
      <w:r w:rsidRPr="74A99827" w:rsidR="4BAA091F">
        <w:rPr>
          <w:rFonts w:asciiTheme="minorHAnsi" w:hAnsiTheme="minorHAnsi" w:cstheme="minorBidi"/>
          <w:b/>
          <w:bCs/>
          <w:sz w:val="20"/>
          <w:szCs w:val="20"/>
        </w:rPr>
        <w:t>Q</w:t>
      </w:r>
      <w:r w:rsidRPr="74A99827">
        <w:rPr>
          <w:rFonts w:asciiTheme="minorHAnsi" w:hAnsiTheme="minorHAnsi" w:cstheme="minorBidi"/>
          <w:b/>
          <w:bCs/>
          <w:sz w:val="20"/>
          <w:szCs w:val="20"/>
        </w:rPr>
        <w:t>uién, dónde y cómo se toman las decisiones de inversión en la empresa?</w:t>
      </w:r>
      <w:r w:rsidRPr="74A99827" w:rsidR="7F48DD9A">
        <w:rPr>
          <w:rFonts w:asciiTheme="minorHAnsi" w:hAnsiTheme="minorHAnsi" w:cstheme="minorBidi"/>
          <w:b/>
          <w:bCs/>
          <w:sz w:val="20"/>
          <w:szCs w:val="20"/>
        </w:rPr>
        <w:t xml:space="preserve"> </w:t>
      </w:r>
      <w:r w:rsidRPr="74A99827" w:rsidR="7F48DD9A">
        <w:rPr>
          <w:rFonts w:asciiTheme="minorHAnsi" w:hAnsiTheme="minorHAnsi" w:cstheme="minorBidi"/>
          <w:sz w:val="20"/>
          <w:szCs w:val="20"/>
        </w:rPr>
        <w:t>El dueño las toma, depende qué tan bien le fue al negocio. Invierte ya sea en más stock o en maquinaria nueva.</w:t>
      </w:r>
    </w:p>
    <w:p w:rsidRPr="00FF196A" w:rsidR="369C1051" w:rsidP="74A99827" w:rsidRDefault="369C1051" w14:paraId="324D4B41" w14:textId="17A2E069">
      <w:pPr>
        <w:pStyle w:val="Prrafodelista"/>
        <w:numPr>
          <w:ilvl w:val="0"/>
          <w:numId w:val="15"/>
        </w:numPr>
        <w:rPr>
          <w:rFonts w:asciiTheme="minorHAnsi" w:hAnsiTheme="minorHAnsi" w:cstheme="minorBidi"/>
          <w:b/>
          <w:bCs/>
          <w:sz w:val="20"/>
          <w:szCs w:val="20"/>
        </w:rPr>
      </w:pPr>
      <w:r w:rsidRPr="74A99827">
        <w:rPr>
          <w:rFonts w:asciiTheme="minorHAnsi" w:hAnsiTheme="minorHAnsi" w:cstheme="minorBidi"/>
          <w:b/>
          <w:bCs/>
          <w:sz w:val="20"/>
          <w:szCs w:val="20"/>
        </w:rPr>
        <w:t>¿Qué actores expresaron requerimientos y de qué tipo?</w:t>
      </w:r>
    </w:p>
    <w:p w:rsidR="3E27CEEA" w:rsidP="74A99827" w:rsidRDefault="3E27CEEA" w14:paraId="2E521214" w14:textId="74136B70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Centralización y digitalización de la información</w:t>
      </w:r>
      <w:r w:rsidRPr="74A99827" w:rsidR="396D446C">
        <w:rPr>
          <w:rFonts w:asciiTheme="minorHAnsi" w:hAnsiTheme="minorHAnsi" w:cstheme="minorBidi"/>
          <w:sz w:val="20"/>
          <w:szCs w:val="20"/>
        </w:rPr>
        <w:t xml:space="preserve">. </w:t>
      </w:r>
      <w:r w:rsidRPr="74A99827">
        <w:rPr>
          <w:rFonts w:asciiTheme="minorHAnsi" w:hAnsiTheme="minorHAnsi" w:cstheme="minorBidi"/>
          <w:sz w:val="20"/>
          <w:szCs w:val="20"/>
        </w:rPr>
        <w:t xml:space="preserve">Es clave porque actualmente la información está dispersa, lo que genera errores, retrabajos y falta de control. </w:t>
      </w:r>
    </w:p>
    <w:p w:rsidR="3E27CEEA" w:rsidP="74A99827" w:rsidRDefault="3E27CEEA" w14:paraId="72323815" w14:textId="1503F1EC">
      <w:pPr>
        <w:pStyle w:val="Prrafodelista"/>
        <w:numPr>
          <w:ilvl w:val="1"/>
          <w:numId w:val="15"/>
        </w:numPr>
        <w:rPr>
          <w:rFonts w:asciiTheme="minorHAnsi" w:hAnsiTheme="minorHAnsi" w:eastAsiaTheme="minorEastAsia" w:cstheme="minorBidi"/>
          <w:sz w:val="20"/>
          <w:szCs w:val="20"/>
        </w:rPr>
      </w:pPr>
      <w:r w:rsidRPr="74A99827">
        <w:rPr>
          <w:rFonts w:asciiTheme="minorHAnsi" w:hAnsiTheme="minorHAnsi" w:eastAsiaTheme="minorEastAsia" w:cstheme="minorBidi"/>
          <w:sz w:val="20"/>
          <w:szCs w:val="20"/>
        </w:rPr>
        <w:t>Gestión de stock en tiempo real</w:t>
      </w:r>
      <w:r w:rsidRPr="74A99827" w:rsidR="2EAB4D49">
        <w:rPr>
          <w:rFonts w:asciiTheme="minorHAnsi" w:hAnsiTheme="minorHAnsi" w:eastAsiaTheme="minorEastAsia" w:cstheme="minorBidi"/>
          <w:sz w:val="20"/>
          <w:szCs w:val="20"/>
        </w:rPr>
        <w:t xml:space="preserve">. </w:t>
      </w:r>
      <w:r w:rsidRPr="74A99827">
        <w:rPr>
          <w:rFonts w:asciiTheme="minorHAnsi" w:hAnsiTheme="minorHAnsi" w:eastAsiaTheme="minorEastAsia" w:cstheme="minorBidi"/>
          <w:sz w:val="20"/>
          <w:szCs w:val="20"/>
        </w:rPr>
        <w:t xml:space="preserve">Impacta directamente en ventas (evitar quiebres o sobrestock) y en la eficiencia operativa. </w:t>
      </w:r>
    </w:p>
    <w:p w:rsidR="3E27CEEA" w:rsidP="74A99827" w:rsidRDefault="3E27CEEA" w14:paraId="633ACA02" w14:textId="65674642">
      <w:pPr>
        <w:pStyle w:val="Prrafodelista"/>
        <w:numPr>
          <w:ilvl w:val="1"/>
          <w:numId w:val="15"/>
        </w:numPr>
        <w:rPr>
          <w:rFonts w:asciiTheme="minorHAnsi" w:hAnsiTheme="minorHAnsi" w:eastAsiaTheme="minorEastAsia" w:cstheme="minorBidi"/>
          <w:sz w:val="20"/>
          <w:szCs w:val="20"/>
        </w:rPr>
      </w:pPr>
      <w:r w:rsidRPr="74A99827">
        <w:rPr>
          <w:rFonts w:asciiTheme="minorHAnsi" w:hAnsiTheme="minorHAnsi" w:eastAsiaTheme="minorEastAsia" w:cstheme="minorBidi"/>
          <w:sz w:val="20"/>
          <w:szCs w:val="20"/>
        </w:rPr>
        <w:t>Estandarización de procesos de producción</w:t>
      </w:r>
      <w:r w:rsidRPr="74A99827" w:rsidR="36C35949">
        <w:rPr>
          <w:rFonts w:asciiTheme="minorHAnsi" w:hAnsiTheme="minorHAnsi" w:eastAsiaTheme="minorEastAsia" w:cstheme="minorBidi"/>
          <w:sz w:val="20"/>
          <w:szCs w:val="20"/>
        </w:rPr>
        <w:t xml:space="preserve">. </w:t>
      </w:r>
      <w:r w:rsidRPr="74A99827">
        <w:rPr>
          <w:rFonts w:asciiTheme="minorHAnsi" w:hAnsiTheme="minorHAnsi" w:eastAsiaTheme="minorEastAsia" w:cstheme="minorBidi"/>
          <w:sz w:val="20"/>
          <w:szCs w:val="20"/>
        </w:rPr>
        <w:t xml:space="preserve">Fundamental para asegurar calidad y escalabilidad del negocio. </w:t>
      </w:r>
    </w:p>
    <w:p w:rsidR="3E27CEEA" w:rsidP="74A99827" w:rsidRDefault="3E27CEEA" w14:paraId="1573E1BB" w14:textId="30F3AB42">
      <w:pPr>
        <w:pStyle w:val="Prrafodelista"/>
        <w:numPr>
          <w:ilvl w:val="1"/>
          <w:numId w:val="15"/>
        </w:numPr>
        <w:rPr>
          <w:rFonts w:asciiTheme="minorHAnsi" w:hAnsiTheme="minorHAnsi" w:eastAsiaTheme="minorEastAsia" w:cstheme="minorBidi"/>
          <w:sz w:val="20"/>
          <w:szCs w:val="20"/>
        </w:rPr>
      </w:pPr>
      <w:r w:rsidRPr="74A99827">
        <w:rPr>
          <w:rFonts w:asciiTheme="minorHAnsi" w:hAnsiTheme="minorHAnsi" w:eastAsiaTheme="minorEastAsia" w:cstheme="minorBidi"/>
          <w:sz w:val="20"/>
          <w:szCs w:val="20"/>
        </w:rPr>
        <w:t>Visibilidad para la toma de decisiones (datos confiables)</w:t>
      </w:r>
      <w:r w:rsidRPr="74A99827" w:rsidR="554E9000">
        <w:rPr>
          <w:rFonts w:asciiTheme="minorHAnsi" w:hAnsiTheme="minorHAnsi" w:eastAsiaTheme="minorEastAsia" w:cstheme="minorBidi"/>
          <w:sz w:val="20"/>
          <w:szCs w:val="20"/>
        </w:rPr>
        <w:t xml:space="preserve">. </w:t>
      </w:r>
      <w:r w:rsidRPr="74A99827">
        <w:rPr>
          <w:rFonts w:asciiTheme="minorHAnsi" w:hAnsiTheme="minorHAnsi" w:eastAsiaTheme="minorEastAsia" w:cstheme="minorBidi"/>
          <w:sz w:val="20"/>
          <w:szCs w:val="20"/>
        </w:rPr>
        <w:t>Permite pasar de decisiones intuitivas a decisiones basadas en información.</w:t>
      </w:r>
    </w:p>
    <w:p w:rsidRPr="00FF196A" w:rsidR="369C1051" w:rsidP="77BC4F31" w:rsidRDefault="369C1051" w14:paraId="125A8CB1" w14:textId="4CC84FC7">
      <w:pPr>
        <w:pStyle w:val="Prrafodelista"/>
        <w:numPr>
          <w:ilvl w:val="0"/>
          <w:numId w:val="15"/>
        </w:numPr>
      </w:pPr>
      <w:r w:rsidRPr="74A99827">
        <w:rPr>
          <w:rFonts w:asciiTheme="minorHAnsi" w:hAnsiTheme="minorHAnsi" w:cstheme="minorBidi"/>
          <w:b/>
          <w:bCs/>
          <w:sz w:val="20"/>
          <w:szCs w:val="20"/>
        </w:rPr>
        <w:t>¿Qué requerimientos son los más importantes para la empresa y por qué?</w:t>
      </w:r>
      <w:r w:rsidRPr="74A99827" w:rsidR="0FF65940">
        <w:rPr>
          <w:rFonts w:asciiTheme="minorHAnsi" w:hAnsiTheme="minorHAnsi" w:cstheme="minorBidi"/>
          <w:b/>
          <w:bCs/>
          <w:sz w:val="20"/>
          <w:szCs w:val="20"/>
        </w:rPr>
        <w:t xml:space="preserve"> </w:t>
      </w:r>
      <w:r w:rsidRPr="74A99827" w:rsidR="0FF65940">
        <w:rPr>
          <w:rFonts w:asciiTheme="minorHAnsi" w:hAnsiTheme="minorHAnsi" w:cstheme="minorBidi"/>
          <w:sz w:val="20"/>
          <w:szCs w:val="20"/>
        </w:rPr>
        <w:t>Los 4 especificados. Estos requerimientos son prioritarios porque habilitan el crecimiento ordenado y la eficiencia, además de ser base para cualquier transformación digital posterior.</w:t>
      </w:r>
    </w:p>
    <w:p w:rsidRPr="00FF196A" w:rsidR="369C1051" w:rsidP="74A99827" w:rsidRDefault="369C1051" w14:paraId="6E3BED30" w14:textId="674E6A0D">
      <w:pPr>
        <w:pStyle w:val="Prrafodelista"/>
        <w:numPr>
          <w:ilvl w:val="0"/>
          <w:numId w:val="15"/>
        </w:numPr>
        <w:rPr>
          <w:rFonts w:asciiTheme="minorHAnsi" w:hAnsiTheme="minorHAnsi" w:cstheme="minorBidi"/>
          <w:b/>
          <w:bCs/>
          <w:sz w:val="20"/>
          <w:szCs w:val="20"/>
        </w:rPr>
      </w:pPr>
      <w:r w:rsidRPr="74A99827">
        <w:rPr>
          <w:rFonts w:asciiTheme="minorHAnsi" w:hAnsiTheme="minorHAnsi" w:cstheme="minorBidi"/>
          <w:b/>
          <w:bCs/>
          <w:sz w:val="20"/>
          <w:szCs w:val="20"/>
        </w:rPr>
        <w:t>¿Qué opina el equipo de consultores sobre los requerimientos relevados? ¿Existe coherencia con la visión estratégica y el plan táctico de las áreas que los solicitan?</w:t>
      </w:r>
    </w:p>
    <w:p w:rsidR="522CC313" w:rsidP="74A99827" w:rsidRDefault="522CC313" w14:paraId="0D33387C" w14:textId="31FF82CE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Desde la perspectiva del equipo de consultores, los requerimientos relevados son consistentes con las principales problemáticas operativas de la empresa, especialmente en términos de desorganización de la información y falta de integración entre áreas.</w:t>
      </w:r>
    </w:p>
    <w:p w:rsidR="522CC313" w:rsidP="74A99827" w:rsidRDefault="522CC313" w14:paraId="0339008E" w14:textId="766FAD98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En líneas generales, existe una coherencia parcial con la visión estratégica, ya que los actores reconocen la necesidad de crecer, mejorar la eficiencia y profesionalizar la gestión. Sin embargo:</w:t>
      </w:r>
    </w:p>
    <w:p w:rsidR="522CC313" w:rsidP="74A99827" w:rsidRDefault="522CC313" w14:paraId="326E870D" w14:textId="380FF042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Los requerimientos están en muchos casos enfocados en resolver problemas operativos inmediatos, más que en una visión digital de largo plazo.</w:t>
      </w:r>
    </w:p>
    <w:p w:rsidR="522CC313" w:rsidP="74A99827" w:rsidRDefault="522CC313" w14:paraId="5B94BDC8" w14:textId="47EC1F5F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No siempre hay una priorización clara ni alineación entre áreas (cada sector tiende a pedir soluciones puntuales).</w:t>
      </w:r>
    </w:p>
    <w:p w:rsidR="522CC313" w:rsidP="74A99827" w:rsidRDefault="522CC313" w14:paraId="37242F08" w14:textId="13F3A95E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Falta una visión integral de transformación digital, que articule los esfuerzos en un plan común.</w:t>
      </w:r>
    </w:p>
    <w:p w:rsidR="522CC313" w:rsidP="74A99827" w:rsidRDefault="522CC313" w14:paraId="76F0A0BA" w14:textId="0C57CD20">
      <w:pPr>
        <w:pStyle w:val="Prrafodelista"/>
        <w:numPr>
          <w:ilvl w:val="1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Por lo tanto, se recomienda alinear los requerimientos dentro de una estrategia unificada, priorizando iniciativas que generen impacto transversal (como la digitalización y centralización de la información).</w:t>
      </w:r>
    </w:p>
    <w:p w:rsidR="369C1051" w:rsidP="74A99827" w:rsidRDefault="369C1051" w14:paraId="7C861C2D" w14:textId="0AE9E130">
      <w:pPr>
        <w:pStyle w:val="Prrafodelista"/>
        <w:numPr>
          <w:ilvl w:val="0"/>
          <w:numId w:val="15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b/>
          <w:bCs/>
          <w:sz w:val="20"/>
          <w:szCs w:val="20"/>
        </w:rPr>
        <w:t>¿El equipo requiere de algún tipo de asistencia específica/profesional para poder seguir adelante?</w:t>
      </w:r>
      <w:r w:rsidRPr="74A99827" w:rsidR="3805C58F">
        <w:rPr>
          <w:rFonts w:asciiTheme="minorHAnsi" w:hAnsiTheme="minorHAnsi" w:cstheme="minorBidi"/>
          <w:sz w:val="20"/>
          <w:szCs w:val="20"/>
        </w:rPr>
        <w:t xml:space="preserve"> - No, con nuestros conocimientos podríamos lograr resolver los conflictos del cliente. </w:t>
      </w:r>
    </w:p>
    <w:p w:rsidRPr="00FF196A" w:rsidR="19181DF3" w:rsidP="19181DF3" w:rsidRDefault="00F34A56" w14:paraId="66F2064E" w14:textId="6DB3EC14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RELEVAMIENTO</w:t>
      </w:r>
      <w:r w:rsidRPr="00FF196A" w:rsidR="00B826AC">
        <w:rPr>
          <w:rFonts w:asciiTheme="minorHAnsi" w:hAnsiTheme="minorHAnsi" w:cstheme="minorHAnsi"/>
        </w:rPr>
        <w:t xml:space="preserve"> </w:t>
      </w:r>
      <w:r w:rsidRPr="00FF196A">
        <w:rPr>
          <w:rFonts w:asciiTheme="minorHAnsi" w:hAnsiTheme="minorHAnsi" w:cstheme="minorHAnsi"/>
        </w:rPr>
        <w:t>INICIAL</w:t>
      </w:r>
    </w:p>
    <w:p w:rsidRPr="00FF196A" w:rsidR="007E7092" w:rsidP="007E7092" w:rsidRDefault="00582103" w14:paraId="583EBBC9" w14:textId="19861899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Personas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2310F8" w:rsidTr="00305B71" w14:paraId="64F6FE8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FF196A" w:rsidR="002310F8" w:rsidP="00305B71" w:rsidRDefault="002310F8" w14:paraId="052FB8E0" w14:textId="77777777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728E64D1" wp14:editId="5BBE8A7A">
                      <wp:extent cx="141605" cy="141605"/>
                      <wp:effectExtent l="0" t="0" r="0" b="0"/>
                      <wp:docPr id="19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Rectángulo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orma libre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013859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8vObggAABIoAAAOAAAAZHJzL2Uyb0RvYy54bWzcWtuOo0YQfY+Uf0A8Rsp6uBtrvavV3hQp&#10;l1V28gEMxjYKBgLMeDZ/k2/Jj+VUd2OXZ13Q2VVeMg9jbA5FnVPV3dUF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">
                      <v:rect id="Rectángulo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"/>
      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FF196A" w:rsidR="00FF1855" w:rsidP="00FF1855" w:rsidRDefault="002310F8" w14:paraId="6D1BF79C" w14:textId="59CC15E9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</w:rPr>
              <w:t>[</w:t>
            </w:r>
            <w:r w:rsidR="00FF1855">
              <w:rPr>
                <w:rFonts w:asciiTheme="minorHAnsi" w:hAnsiTheme="minorHAnsi" w:cstheme="minorHAnsi"/>
              </w:rPr>
              <w:t>T</w:t>
            </w:r>
            <w:r w:rsidRPr="00FF1855" w:rsidR="00FF1855">
              <w:rPr>
                <w:rFonts w:asciiTheme="minorHAnsi" w:hAnsiTheme="minorHAnsi" w:cstheme="minorHAnsi"/>
              </w:rPr>
              <w:t>odo empieza por conocer bien la cultura (real) de la compañía. Es importante empezar entendiendo cuáles son los valores</w:t>
            </w:r>
            <w:r w:rsidR="00CC0037">
              <w:rPr>
                <w:rFonts w:asciiTheme="minorHAnsi" w:hAnsiTheme="minorHAnsi" w:cstheme="minorHAnsi"/>
              </w:rPr>
              <w:t>, estilos y habilidades</w:t>
            </w:r>
            <w:r w:rsidRPr="00FF1855" w:rsidR="00FF1855">
              <w:rPr>
                <w:rFonts w:asciiTheme="minorHAnsi" w:hAnsiTheme="minorHAnsi" w:cstheme="minorHAnsi"/>
              </w:rPr>
              <w:t xml:space="preserve"> actuales de la empresa, y no sólo los que aparecen en su </w:t>
            </w:r>
            <w:proofErr w:type="spellStart"/>
            <w:r w:rsidRPr="00FF1855" w:rsidR="00FF1855">
              <w:rPr>
                <w:rFonts w:asciiTheme="minorHAnsi" w:hAnsiTheme="minorHAnsi" w:cstheme="minorHAnsi"/>
              </w:rPr>
              <w:t>intranet</w:t>
            </w:r>
            <w:proofErr w:type="spellEnd"/>
            <w:r w:rsidRPr="00FF1855" w:rsidR="00FF1855">
              <w:rPr>
                <w:rFonts w:asciiTheme="minorHAnsi" w:hAnsiTheme="minorHAnsi" w:cstheme="minorHAnsi"/>
              </w:rPr>
              <w:t>, sino también los informales</w:t>
            </w:r>
            <w:r w:rsidR="00FF1855">
              <w:rPr>
                <w:rFonts w:asciiTheme="minorHAnsi" w:hAnsiTheme="minorHAnsi" w:cstheme="minorHAnsi"/>
              </w:rPr>
              <w:t>.</w:t>
            </w:r>
            <w:r w:rsidR="00CC0037">
              <w:rPr>
                <w:rFonts w:asciiTheme="minorHAnsi" w:hAnsiTheme="minorHAnsi" w:cstheme="minorHAnsi"/>
              </w:rPr>
              <w:t>]</w:t>
            </w:r>
          </w:p>
        </w:tc>
      </w:tr>
    </w:tbl>
    <w:p w:rsidRPr="00FA318C" w:rsidR="00582103" w:rsidP="007E7092" w:rsidRDefault="00582103" w14:paraId="4E5FDB2C" w14:textId="08C61B61">
      <w:pPr>
        <w:rPr>
          <w:rFonts w:asciiTheme="minorHAnsi" w:hAnsiTheme="minorHAnsi" w:cstheme="minorHAnsi"/>
        </w:rPr>
      </w:pPr>
    </w:p>
    <w:p w:rsidRPr="00FA318C" w:rsidR="00FA318C" w:rsidP="00D45180" w:rsidRDefault="00FA318C" w14:paraId="783FAD70" w14:textId="091502FF">
      <w:pPr>
        <w:rPr>
          <w:rFonts w:asciiTheme="minorHAnsi" w:hAnsiTheme="minorHAnsi" w:cstheme="minorHAnsi"/>
          <w:color w:val="000000" w:themeColor="text1"/>
          <w:sz w:val="20"/>
        </w:rPr>
      </w:pPr>
      <w:r w:rsidRPr="00FA318C">
        <w:rPr>
          <w:rFonts w:asciiTheme="minorHAnsi" w:hAnsiTheme="minorHAnsi" w:cstheme="minorHAnsi"/>
          <w:color w:val="000000" w:themeColor="text1"/>
          <w:sz w:val="20"/>
        </w:rPr>
        <w:t>Preguntas de referencia:</w:t>
      </w:r>
    </w:p>
    <w:p w:rsidR="00FA318C" w:rsidP="00D45180" w:rsidRDefault="00FA318C" w14:paraId="2EB4ADA8" w14:textId="77777777">
      <w:pPr>
        <w:rPr>
          <w:rFonts w:asciiTheme="minorHAnsi" w:hAnsiTheme="minorHAnsi" w:cstheme="minorHAnsi"/>
          <w:b/>
          <w:bCs/>
          <w:color w:val="000000" w:themeColor="text1"/>
          <w:sz w:val="20"/>
        </w:rPr>
      </w:pPr>
    </w:p>
    <w:p w:rsidRPr="00A646EF" w:rsidR="00D45180" w:rsidP="00D45180" w:rsidRDefault="000903D7" w14:paraId="50CE0F91" w14:textId="766ABF74"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Cultura</w:t>
      </w: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: </w:t>
      </w:r>
      <w:r w:rsidRPr="74A99827" w:rsidR="00CC003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¿C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uáles son los valores actuales de la empresa</w:t>
      </w:r>
      <w:r w:rsidRPr="74A99827" w:rsidR="00CC003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?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 ¿son limitantes para </w:t>
      </w:r>
      <w:r w:rsidRPr="74A99827" w:rsidR="00D46BDD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su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 transformación digital?</w:t>
      </w:r>
    </w:p>
    <w:p w:rsidR="59BA185C" w:rsidP="74A99827" w:rsidRDefault="59BA185C" w14:paraId="4E2E9AC9" w14:textId="2D8E5FBE">
      <w:pPr>
        <w:pStyle w:val="Prrafodelista"/>
        <w:numPr>
          <w:ilvl w:val="0"/>
          <w:numId w:val="12"/>
        </w:numPr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La empresa presenta una cultura orientada a la experiencia práctica, la cercanía con el cliente y la flexibilidad operativa, con fuerte foco en la resolución rápida de problemas del día a día. Predominan valores como el compromiso, la confianza interpersonal y el conocimiento del oficio. </w:t>
      </w:r>
    </w:p>
    <w:p w:rsidR="59BA185C" w:rsidP="74A99827" w:rsidRDefault="59BA185C" w14:paraId="061735DC" w14:textId="742AE5B8">
      <w:pPr>
        <w:pStyle w:val="Prrafodelista"/>
        <w:numPr>
          <w:ilvl w:val="0"/>
          <w:numId w:val="12"/>
        </w:numPr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Sin embargo, esta cultura puede resultar parcialmente limitante para la transformación digital, ya que existe cierta resistencia al cambio, preferencia por procesos manuales y baja formalización de la información. La toma de decisiones suele basarse más en la experiencia que en datos, lo que dificulta la adopción de herramientas digitales.</w:t>
      </w:r>
    </w:p>
    <w:p w:rsidRPr="00A646EF" w:rsidR="000903D7" w:rsidP="00D45180" w:rsidRDefault="000903D7" w14:paraId="652C73F0" w14:textId="0C3817ED">
      <w:pPr>
        <w:shd w:val="clear" w:color="auto" w:fill="FFFFFF"/>
        <w:textAlignment w:val="baseline"/>
        <w:rPr>
          <w:rFonts w:asciiTheme="minorHAnsi" w:hAnsiTheme="minorHAnsi" w:cstheme="minorHAnsi"/>
          <w:color w:val="000000" w:themeColor="text1"/>
        </w:rPr>
      </w:pPr>
    </w:p>
    <w:p w:rsidRPr="00A646EF" w:rsidR="000903D7" w:rsidP="74A99827" w:rsidRDefault="000903D7" w14:paraId="7568B16D" w14:textId="2C5B6694">
      <w:pPr>
        <w:shd w:val="clear" w:color="auto" w:fill="FFFFFF" w:themeFill="background1"/>
        <w:textAlignment w:val="baseline"/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bdr w:val="none" w:color="auto" w:sz="0" w:space="0" w:frame="1"/>
        </w:rPr>
        <w:t>Liderazgo</w:t>
      </w: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: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¿Qué estilo de liderazgo </w:t>
      </w:r>
      <w:r w:rsidRPr="74A99827" w:rsidR="00A646EF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tiene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 la compañía? ¿</w:t>
      </w:r>
      <w:r w:rsidRPr="74A99827" w:rsidR="00D46BDD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Este ha permitido comenzar a transitar su t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ransformación </w:t>
      </w:r>
      <w:r w:rsidRPr="74A99827" w:rsidR="00D46BDD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d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igital? ¿Qué estilo </w:t>
      </w:r>
      <w:r w:rsidRPr="74A99827" w:rsidR="00D46BDD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desearían tener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 en el futuro? </w:t>
      </w:r>
    </w:p>
    <w:p w:rsidR="618D9C4E" w:rsidP="74A99827" w:rsidRDefault="618D9C4E" w14:paraId="7F68BE52" w14:textId="1C3A5737">
      <w:pPr>
        <w:pStyle w:val="Prrafodelista"/>
        <w:numPr>
          <w:ilvl w:val="0"/>
          <w:numId w:val="11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El estilo de liderazgo actual es principalmente centralizado y operativo, con decisiones concentradas en los dueños o mandos principales. Este enfoque ha sido efectivo para el control del negocio en etapas iniciales, pero limita la escalabilidad y la innovación.</w:t>
      </w:r>
    </w:p>
    <w:p w:rsidR="618D9C4E" w:rsidP="74A99827" w:rsidRDefault="618D9C4E" w14:paraId="49053F3B" w14:textId="5400444B">
      <w:pPr>
        <w:pStyle w:val="Prrafodelista"/>
        <w:numPr>
          <w:ilvl w:val="0"/>
          <w:numId w:val="11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Si bien ha permitido algunos avances puntuales (como uso básico de herramientas digitales), no ha impulsado de forma estructurada una transformación digital.</w:t>
      </w:r>
    </w:p>
    <w:p w:rsidR="618D9C4E" w:rsidP="74A99827" w:rsidRDefault="618D9C4E" w14:paraId="4E8C0771" w14:textId="74F4525F">
      <w:pPr>
        <w:pStyle w:val="Prrafodelista"/>
        <w:numPr>
          <w:ilvl w:val="0"/>
          <w:numId w:val="11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A futuro, la empresa debería evolucionar hacia un liderazgo más estratégico, participativo y orientado a datos, que fomente la innovación, delegue responsabilidades y promueva el uso de tecnología en la toma de decisiones.</w:t>
      </w:r>
    </w:p>
    <w:p w:rsidRPr="00A646EF" w:rsidR="00D45180" w:rsidP="00D45180" w:rsidRDefault="00D45180" w14:paraId="0D391D96" w14:textId="77777777">
      <w:pPr>
        <w:shd w:val="clear" w:color="auto" w:fill="FFFFFF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Pr="00A646EF" w:rsidR="000903D7" w:rsidP="74A99827" w:rsidRDefault="000903D7" w14:paraId="4C6B8A5F" w14:textId="0C5E8AE5">
      <w:pPr>
        <w:shd w:val="clear" w:color="auto" w:fill="FFFFFF" w:themeFill="background1"/>
        <w:textAlignment w:val="baseline"/>
      </w:pP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bdr w:val="none" w:color="auto" w:sz="0" w:space="0" w:frame="1"/>
        </w:rPr>
        <w:t>Habilidades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: ¿Cuáles son las fortalezas de</w:t>
      </w:r>
      <w:r w:rsidRPr="74A99827" w:rsidR="00D46BDD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l 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personal? ¿</w:t>
      </w:r>
      <w:r w:rsidRPr="74A99827" w:rsidR="00D46BDD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y sus d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ebilidades? ¿</w:t>
      </w:r>
      <w:r w:rsidRPr="74A99827" w:rsidR="00D46BDD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poseen el 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conocimiento y las habilidades necesarias para </w:t>
      </w:r>
      <w:r w:rsidRPr="74A99827" w:rsidR="00D46BDD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la t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ransformación </w:t>
      </w:r>
      <w:r w:rsidRPr="74A99827" w:rsidR="00D46BDD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d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igital? ¿Cuáles </w:t>
      </w:r>
      <w:r w:rsidRPr="74A99827" w:rsidR="00D46BDD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 xml:space="preserve">le </w:t>
      </w:r>
      <w:r w:rsidRPr="74A99827">
        <w:rPr>
          <w:rFonts w:asciiTheme="minorHAnsi" w:hAnsiTheme="minorHAnsi" w:cstheme="minorBidi"/>
          <w:b/>
          <w:bCs/>
          <w:color w:val="000000" w:themeColor="text1"/>
          <w:sz w:val="20"/>
          <w:szCs w:val="20"/>
        </w:rPr>
        <w:t>faltan?</w:t>
      </w:r>
    </w:p>
    <w:p w:rsidR="23D8C15F" w:rsidP="74A99827" w:rsidRDefault="23D8C15F" w14:paraId="4914060A" w14:textId="52817354">
      <w:pPr>
        <w:pStyle w:val="Prrafodelista"/>
        <w:numPr>
          <w:ilvl w:val="0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El personal cuenta con fortalezas importantes como:</w:t>
      </w:r>
    </w:p>
    <w:p w:rsidR="23D8C15F" w:rsidP="74A99827" w:rsidRDefault="23D8C15F" w14:paraId="733B2CAE" w14:textId="7DAB14AE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Conocimiento técnico del rubro textil</w:t>
      </w:r>
    </w:p>
    <w:p w:rsidR="23D8C15F" w:rsidP="74A99827" w:rsidRDefault="23D8C15F" w14:paraId="361C53E3" w14:textId="0D79696B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Experiencia en producción y gestión operativa</w:t>
      </w:r>
    </w:p>
    <w:p w:rsidR="23D8C15F" w:rsidP="74A99827" w:rsidRDefault="23D8C15F" w14:paraId="74C66201" w14:textId="79B01BCB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Adaptabilidad y resolución práctica de problemas</w:t>
      </w:r>
    </w:p>
    <w:p w:rsidR="23D8C15F" w:rsidP="74A99827" w:rsidRDefault="23D8C15F" w14:paraId="544156EF" w14:textId="1B969427">
      <w:pPr>
        <w:pStyle w:val="Prrafodelista"/>
        <w:numPr>
          <w:ilvl w:val="0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Sin embargo, presenta debilidades en:</w:t>
      </w:r>
    </w:p>
    <w:p w:rsidR="23D8C15F" w:rsidP="74A99827" w:rsidRDefault="23D8C15F" w14:paraId="1F97D18C" w14:textId="572B2CFC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Uso de herramientas digitales y sistemas de gestión</w:t>
      </w:r>
    </w:p>
    <w:p w:rsidR="23D8C15F" w:rsidP="74A99827" w:rsidRDefault="23D8C15F" w14:paraId="457BD6B5" w14:textId="37F398C8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Análisis de datos para la toma de decisiones</w:t>
      </w:r>
    </w:p>
    <w:p w:rsidR="23D8C15F" w:rsidP="74A99827" w:rsidRDefault="23D8C15F" w14:paraId="7F7CA29B" w14:textId="2A05020A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Formalización de procesos y documentación </w:t>
      </w:r>
    </w:p>
    <w:p w:rsidR="23D8C15F" w:rsidP="74A99827" w:rsidRDefault="23D8C15F" w14:paraId="4AA12F99" w14:textId="4876DB78">
      <w:pPr>
        <w:pStyle w:val="Prrafodelista"/>
        <w:numPr>
          <w:ilvl w:val="0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En general, no poseen aún todas las habilidades necesarias para una transformación digital completa.</w:t>
      </w:r>
    </w:p>
    <w:p w:rsidR="23D8C15F" w:rsidP="74A99827" w:rsidRDefault="23D8C15F" w14:paraId="1BE3222A" w14:textId="0F6120CB">
      <w:pPr>
        <w:pStyle w:val="Prrafodelista"/>
        <w:numPr>
          <w:ilvl w:val="0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Las principales capacidades a desarrollar son:</w:t>
      </w:r>
    </w:p>
    <w:p w:rsidR="23D8C15F" w:rsidP="74A99827" w:rsidRDefault="23D8C15F" w14:paraId="37CBB543" w14:textId="4F50BE31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Manejo de sistemas (ERP, stock, ventas)</w:t>
      </w:r>
    </w:p>
    <w:p w:rsidR="23D8C15F" w:rsidP="74A99827" w:rsidRDefault="23D8C15F" w14:paraId="2E9EFCCE" w14:textId="11330DA6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Alfabetización digital básica</w:t>
      </w:r>
    </w:p>
    <w:p w:rsidR="23D8C15F" w:rsidP="74A99827" w:rsidRDefault="23D8C15F" w14:paraId="72FD9FBC" w14:textId="3FA38EA6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Uso de datos para gestión</w:t>
      </w:r>
    </w:p>
    <w:p w:rsidR="23D8C15F" w:rsidP="74A99827" w:rsidRDefault="23D8C15F" w14:paraId="282F642F" w14:textId="481DD3B8">
      <w:pPr>
        <w:pStyle w:val="Prrafodelista"/>
        <w:numPr>
          <w:ilvl w:val="1"/>
          <w:numId w:val="10"/>
        </w:numPr>
        <w:shd w:val="clear" w:color="auto" w:fill="FFFFFF" w:themeFill="background1"/>
        <w:rPr>
          <w:rFonts w:asciiTheme="minorHAnsi" w:hAnsiTheme="minorHAnsi" w:cstheme="minorBidi"/>
          <w:color w:val="000000" w:themeColor="text1"/>
          <w:sz w:val="20"/>
          <w:szCs w:val="20"/>
        </w:rPr>
      </w:pPr>
      <w:r w:rsidRPr="74A99827">
        <w:rPr>
          <w:rFonts w:asciiTheme="minorHAnsi" w:hAnsiTheme="minorHAnsi" w:cstheme="minorBidi"/>
          <w:color w:val="000000" w:themeColor="text1"/>
          <w:sz w:val="20"/>
          <w:szCs w:val="20"/>
        </w:rPr>
        <w:t>Estandarización de procesos</w:t>
      </w:r>
    </w:p>
    <w:p w:rsidRPr="00FF196A" w:rsidR="00D915CF" w:rsidP="007E7092" w:rsidRDefault="00D915CF" w14:paraId="7B282230" w14:textId="77777777">
      <w:pPr>
        <w:rPr>
          <w:rFonts w:asciiTheme="minorHAnsi" w:hAnsiTheme="minorHAnsi" w:cstheme="minorHAnsi"/>
        </w:rPr>
      </w:pPr>
    </w:p>
    <w:p w:rsidRPr="00FF196A" w:rsidR="007E7092" w:rsidP="007E7092" w:rsidRDefault="00582103" w14:paraId="5F78A59C" w14:textId="44E38FFC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Nuevos Modelos de Negocio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2310F8" w:rsidTr="00305B71" w14:paraId="757FE92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FF196A" w:rsidR="002310F8" w:rsidP="00305B71" w:rsidRDefault="002310F8" w14:paraId="7A655001" w14:textId="77777777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47202960" wp14:editId="37E0284F">
                      <wp:extent cx="141605" cy="141605"/>
                      <wp:effectExtent l="0" t="0" r="0" b="0"/>
                      <wp:docPr id="35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6" name="Rectángulo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Forma libre 3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7F0612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GEFnr1rCAAAEigAAA4AAAAAAAAAAAAAAAAALgIAAGRycy9l&#10;Mm9Eb2MueG1sUEsBAi0AFAAGAAgAAAAhAAXiDD3ZAAAAAwEAAA8AAAAAAAAAAAAAAAAAxQoAAGRy&#10;cy9kb3ducmV2LnhtbFBLBQYAAAAABAAEAPMAAADLCwAAAAA=&#10;">
                      <v:rect id="Rectángulo 36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"/>
                      <v:shape id="Forma libre 37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hD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vocoQ8MAAADbAAAADwAA&#10;AAAAAAAAAAAAAAAHAgAAZHJzL2Rvd25yZXYueG1sUEsFBgAAAAADAAMAtwAAAPc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656EAD" w:rsidR="00656EAD" w:rsidP="00656EAD" w:rsidRDefault="002310F8" w14:paraId="1BBB24CF" w14:textId="5615C184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 w:rsidRPr="00656EAD" w:rsidR="00656EAD">
              <w:rPr>
                <w:rFonts w:asciiTheme="minorHAnsi" w:hAnsiTheme="minorHAnsi" w:cstheme="minorHAnsi"/>
              </w:rPr>
              <w:t xml:space="preserve">Aquí es importante entender la cadena de valor de la industria en que se desarrolla y la posición que ocupa en ella. Cuál es el modelo de negocio típico en esa industria y que utilizan sus competidores. </w:t>
            </w:r>
            <w:r w:rsidR="00FF1855">
              <w:rPr>
                <w:rFonts w:asciiTheme="minorHAnsi" w:hAnsiTheme="minorHAnsi" w:cstheme="minorHAnsi"/>
              </w:rPr>
              <w:t>También</w:t>
            </w:r>
            <w:r w:rsidRPr="00656EAD" w:rsidR="00656EAD">
              <w:rPr>
                <w:rFonts w:asciiTheme="minorHAnsi" w:hAnsiTheme="minorHAnsi" w:cstheme="minorHAnsi"/>
              </w:rPr>
              <w:t xml:space="preserve">, identificar y entender los modelos de negocio que están utilizando las </w:t>
            </w:r>
            <w:proofErr w:type="spellStart"/>
            <w:r w:rsidRPr="00656EAD" w:rsidR="00656EAD">
              <w:rPr>
                <w:rFonts w:asciiTheme="minorHAnsi" w:hAnsiTheme="minorHAnsi" w:cstheme="minorHAnsi"/>
              </w:rPr>
              <w:t>start</w:t>
            </w:r>
            <w:r w:rsidR="00FF1855">
              <w:rPr>
                <w:rFonts w:asciiTheme="minorHAnsi" w:hAnsiTheme="minorHAnsi" w:cstheme="minorHAnsi"/>
              </w:rPr>
              <w:t>-</w:t>
            </w:r>
            <w:r w:rsidRPr="00656EAD" w:rsidR="00656EAD">
              <w:rPr>
                <w:rFonts w:asciiTheme="minorHAnsi" w:hAnsiTheme="minorHAnsi" w:cstheme="minorHAnsi"/>
              </w:rPr>
              <w:t>ups</w:t>
            </w:r>
            <w:proofErr w:type="spellEnd"/>
            <w:r w:rsidRPr="00656EAD" w:rsidR="00656EAD">
              <w:rPr>
                <w:rFonts w:asciiTheme="minorHAnsi" w:hAnsiTheme="minorHAnsi" w:cstheme="minorHAnsi"/>
              </w:rPr>
              <w:t xml:space="preserve"> que están intentando irrumpir</w:t>
            </w:r>
            <w:r w:rsidR="00FF1855">
              <w:rPr>
                <w:rFonts w:asciiTheme="minorHAnsi" w:hAnsiTheme="minorHAnsi" w:cstheme="minorHAnsi"/>
              </w:rPr>
              <w:t xml:space="preserve"> en la industria</w:t>
            </w:r>
            <w:r w:rsidRPr="00656EAD" w:rsidR="00656EAD">
              <w:rPr>
                <w:rFonts w:asciiTheme="minorHAnsi" w:hAnsiTheme="minorHAnsi" w:cstheme="minorHAnsi"/>
              </w:rPr>
              <w:t>.]</w:t>
            </w:r>
          </w:p>
        </w:tc>
      </w:tr>
    </w:tbl>
    <w:p w:rsidRPr="00FF196A" w:rsidR="0016328A" w:rsidP="74A99827" w:rsidRDefault="0016328A" w14:paraId="0C1CE1C3" w14:textId="4E196C94">
      <w:pPr>
        <w:rPr>
          <w:rFonts w:asciiTheme="minorHAnsi" w:hAnsiTheme="minorHAnsi" w:cstheme="minorBidi"/>
          <w:sz w:val="20"/>
          <w:szCs w:val="20"/>
          <w:lang w:val="es-419"/>
        </w:rPr>
      </w:pPr>
    </w:p>
    <w:p w:rsidRPr="00FF1855" w:rsidR="00045376" w:rsidP="74A99827" w:rsidRDefault="06FCA30D" w14:paraId="64F5F568" w14:textId="1CD92CDD">
      <w:pPr>
        <w:pStyle w:val="Prrafodelista"/>
        <w:numPr>
          <w:ilvl w:val="0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La empresa se desarrolla dentro de la industria textil/indumentaria, cuya cadena de valor incluye: diseño → abastecimiento de insumos → producción (propia o tercerizada) → distribución → comercialización (mayorista y minorista).</w:t>
      </w:r>
    </w:p>
    <w:p w:rsidRPr="00FF1855" w:rsidR="00045376" w:rsidP="74A99827" w:rsidRDefault="06FCA30D" w14:paraId="0620F954" w14:textId="470167EF">
      <w:pPr>
        <w:pStyle w:val="Prrafodelista"/>
        <w:numPr>
          <w:ilvl w:val="0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En este caso, la empresa ocupa una posición mixta, participando en:</w:t>
      </w:r>
    </w:p>
    <w:p w:rsidRPr="00FF1855" w:rsidR="00045376" w:rsidP="74A99827" w:rsidRDefault="06FCA30D" w14:paraId="70B388BE" w14:textId="0FFF38D0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Diseño y definición de productos</w:t>
      </w:r>
    </w:p>
    <w:p w:rsidRPr="00FF1855" w:rsidR="00045376" w:rsidP="74A99827" w:rsidRDefault="06FCA30D" w14:paraId="01481734" w14:textId="6EA17485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Coordinación de producción (muchas veces tercerizada en talleres)</w:t>
      </w:r>
    </w:p>
    <w:p w:rsidRPr="00FF1855" w:rsidR="00045376" w:rsidP="74A99827" w:rsidRDefault="06FCA30D" w14:paraId="76026883" w14:textId="4D17F816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Comercialización tanto mayorista (revendedores) como minorista (consumidor final)</w:t>
      </w:r>
    </w:p>
    <w:p w:rsidRPr="00FF1855" w:rsidR="00045376" w:rsidP="74A99827" w:rsidRDefault="06FCA30D" w14:paraId="169260C2" w14:textId="13B2D156">
      <w:pPr>
        <w:pStyle w:val="Prrafodelista"/>
        <w:numPr>
          <w:ilvl w:val="0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 El modelo de negocio típico del sector se basa en:</w:t>
      </w:r>
    </w:p>
    <w:p w:rsidRPr="00FF1855" w:rsidR="00045376" w:rsidP="74A99827" w:rsidRDefault="06FCA30D" w14:paraId="3E34D96B" w14:textId="520782FE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Volumen de ventas y rotación de stock</w:t>
      </w:r>
    </w:p>
    <w:p w:rsidRPr="00FF1855" w:rsidR="00045376" w:rsidP="74A99827" w:rsidRDefault="06FCA30D" w14:paraId="0440C3F0" w14:textId="29366FC5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Diferenciación por precio, calidad o diseño</w:t>
      </w:r>
    </w:p>
    <w:p w:rsidRPr="00FF1855" w:rsidR="00045376" w:rsidP="74A99827" w:rsidRDefault="06FCA30D" w14:paraId="529EF536" w14:textId="4785A05C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Uso intensivo de canales físicos (locales) y, cada vez más, digitales</w:t>
      </w:r>
    </w:p>
    <w:p w:rsidRPr="00FF1855" w:rsidR="00045376" w:rsidP="74A99827" w:rsidRDefault="06FCA30D" w14:paraId="5E8F95A0" w14:textId="434415A9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Relación directa con talleres y proveedores</w:t>
      </w:r>
    </w:p>
    <w:p w:rsidRPr="00FF1855" w:rsidR="00045376" w:rsidP="74A99827" w:rsidRDefault="06FCA30D" w14:paraId="38315EF7" w14:textId="7348D03A">
      <w:pPr>
        <w:pStyle w:val="Prrafodelista"/>
        <w:numPr>
          <w:ilvl w:val="0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Los competidores más consolidados están incorporando:</w:t>
      </w:r>
    </w:p>
    <w:p w:rsidRPr="00FF1855" w:rsidR="00045376" w:rsidP="74A99827" w:rsidRDefault="06FCA30D" w14:paraId="2800FF6C" w14:textId="7830C0AD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Canales digitales (e-commerce, redes sociales)</w:t>
      </w:r>
    </w:p>
    <w:p w:rsidRPr="00FF1855" w:rsidR="00045376" w:rsidP="74A99827" w:rsidRDefault="06FCA30D" w14:paraId="509AF221" w14:textId="160A01F7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Sistemas de gestión para stock y ventas</w:t>
      </w:r>
    </w:p>
    <w:p w:rsidRPr="00FF1855" w:rsidR="00045376" w:rsidP="74A99827" w:rsidRDefault="06FCA30D" w14:paraId="09701079" w14:textId="403AFD94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Mayor integración de la cadena de suministro</w:t>
      </w:r>
    </w:p>
    <w:p w:rsidRPr="00FF1855" w:rsidR="00045376" w:rsidP="74A99827" w:rsidRDefault="06FCA30D" w14:paraId="674C8F46" w14:textId="67F931BD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Estrategias omnicanal</w:t>
      </w:r>
    </w:p>
    <w:p w:rsidRPr="00FF1855" w:rsidR="00045376" w:rsidP="74A99827" w:rsidRDefault="06FCA30D" w14:paraId="2BE4A6FF" w14:textId="1E43D099">
      <w:pPr>
        <w:pStyle w:val="Prrafodelista"/>
        <w:numPr>
          <w:ilvl w:val="1"/>
          <w:numId w:val="9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Nuevos modelos y start-ups</w:t>
      </w:r>
    </w:p>
    <w:p w:rsidRPr="00FF1855" w:rsidR="00045376" w:rsidP="74A99827" w:rsidRDefault="06FCA30D" w14:paraId="7D7C5D05" w14:textId="3EBD3FD0">
      <w:p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 </w:t>
      </w:r>
    </w:p>
    <w:p w:rsidRPr="00FF1855" w:rsidR="00045376" w:rsidP="74A99827" w:rsidRDefault="06FCA30D" w14:paraId="463247CF" w14:textId="4A59A741">
      <w:p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Las start-ups que están irrumpiendo en la industria están introduciendo modelos más ágiles y digitales, como:</w:t>
      </w:r>
    </w:p>
    <w:p w:rsidRPr="00FF1855" w:rsidR="00045376" w:rsidP="74A99827" w:rsidRDefault="28F72A0E" w14:paraId="14926F78" w14:textId="533B2212">
      <w:pPr>
        <w:pStyle w:val="Prrafodelista"/>
        <w:numPr>
          <w:ilvl w:val="0"/>
          <w:numId w:val="8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M</w:t>
      </w:r>
      <w:r w:rsidRPr="74A99827" w:rsidR="06FCA30D">
        <w:rPr>
          <w:rFonts w:asciiTheme="minorHAnsi" w:hAnsiTheme="minorHAnsi" w:cstheme="minorBidi"/>
          <w:sz w:val="20"/>
          <w:szCs w:val="20"/>
          <w:lang w:val="es-419"/>
        </w:rPr>
        <w:t>arcas 100% digitales (D2C – Direct to Consumer): venden directamente al cliente vía e-commerce, reduciendo intermediarios</w:t>
      </w:r>
    </w:p>
    <w:p w:rsidRPr="00FF1855" w:rsidR="00045376" w:rsidP="74A99827" w:rsidRDefault="06FCA30D" w14:paraId="4FA7C20B" w14:textId="10A9255E">
      <w:pPr>
        <w:pStyle w:val="Prrafodelista"/>
        <w:numPr>
          <w:ilvl w:val="0"/>
          <w:numId w:val="8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Producción bajo demanda o en pequeñas tiradas: minimizan stock y riesgos</w:t>
      </w:r>
    </w:p>
    <w:p w:rsidRPr="00FF1855" w:rsidR="00045376" w:rsidP="74A99827" w:rsidRDefault="06FCA30D" w14:paraId="0EF15937" w14:textId="00A2AFF4">
      <w:pPr>
        <w:pStyle w:val="Prrafodelista"/>
        <w:numPr>
          <w:ilvl w:val="0"/>
          <w:numId w:val="8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Uso intensivo de datos para predecir tendencias y demanda</w:t>
      </w:r>
    </w:p>
    <w:p w:rsidRPr="00FF1855" w:rsidR="00045376" w:rsidP="74A99827" w:rsidRDefault="06FCA30D" w14:paraId="22579434" w14:textId="0893D02D">
      <w:pPr>
        <w:pStyle w:val="Prrafodelista"/>
        <w:numPr>
          <w:ilvl w:val="0"/>
          <w:numId w:val="8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Estrategias fuertes en marketing digital e influencers</w:t>
      </w:r>
    </w:p>
    <w:p w:rsidRPr="00FF1855" w:rsidR="00045376" w:rsidP="74A99827" w:rsidRDefault="06FCA30D" w14:paraId="0BE298BF" w14:textId="140DE0A1">
      <w:pPr>
        <w:pStyle w:val="Prrafodelista"/>
        <w:numPr>
          <w:ilvl w:val="0"/>
          <w:numId w:val="8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Integración tecnológica (plataformas, automatización, logística eficiente)</w:t>
      </w:r>
    </w:p>
    <w:p w:rsidRPr="002B2DAB" w:rsidR="002B2DAB" w:rsidP="002B2DAB" w:rsidRDefault="0055719A" w14:paraId="09B12E62" w14:textId="6D0193E2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Tecnologías emergentes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2B2DAB" w:rsidTr="74A99827" w14:paraId="0F8AF5F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0D197C" w:rsidR="002B2DAB" w:rsidP="00305B71" w:rsidRDefault="002B2DAB" w14:paraId="6D4D0DD6" w14:textId="77777777">
            <w:pPr>
              <w:rPr>
                <w:rFonts w:asciiTheme="minorHAnsi" w:hAnsiTheme="minorHAnsi" w:cstheme="minorHAnsi"/>
              </w:rPr>
            </w:pPr>
            <w:r w:rsidRPr="000D197C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0B9EA2AE" wp14:editId="5FD3A88D">
                      <wp:extent cx="141605" cy="141605"/>
                      <wp:effectExtent l="0" t="0" r="0" b="0"/>
                      <wp:docPr id="5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" name="Rectángulo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orma libre 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6AEA3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">
                      <v:rect id="Rectángulo 6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"/>
                      <v:shape id="Forma libre 7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0D197C" w:rsidR="000652FE" w:rsidP="000C025F" w:rsidRDefault="002B2DAB" w14:paraId="4018B956" w14:textId="74CE7D98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0D197C">
              <w:rPr>
                <w:rFonts w:asciiTheme="minorHAnsi" w:hAnsiTheme="minorHAnsi" w:cstheme="minorHAnsi"/>
              </w:rPr>
              <w:t>[</w:t>
            </w:r>
            <w:r w:rsidRPr="000C025F" w:rsidR="000C025F">
              <w:rPr>
                <w:rFonts w:asciiTheme="minorHAnsi" w:hAnsiTheme="minorHAnsi" w:cstheme="minorHAnsi"/>
              </w:rPr>
              <w:t xml:space="preserve">Identificar a priori qué tecnologías son importantes para la transformación digital en esta industria o de tecnologías emergentes más importantes, elegir cuáles pueden tener mayor impacto en esta organización. Por ejemplo, revisando el Hype </w:t>
            </w:r>
            <w:proofErr w:type="spellStart"/>
            <w:r w:rsidRPr="000C025F" w:rsidR="000C025F">
              <w:rPr>
                <w:rFonts w:asciiTheme="minorHAnsi" w:hAnsiTheme="minorHAnsi" w:cstheme="minorHAnsi"/>
              </w:rPr>
              <w:t>Cycle</w:t>
            </w:r>
            <w:proofErr w:type="spellEnd"/>
            <w:r w:rsidRPr="000C025F" w:rsidR="000C025F">
              <w:rPr>
                <w:rFonts w:asciiTheme="minorHAnsi" w:hAnsiTheme="minorHAnsi" w:cstheme="minorHAnsi"/>
              </w:rPr>
              <w:t>.]</w:t>
            </w:r>
          </w:p>
        </w:tc>
      </w:tr>
    </w:tbl>
    <w:p w:rsidR="6343AB89" w:rsidP="74A99827" w:rsidRDefault="6343AB89" w14:paraId="6E0D838C" w14:textId="7D5293BF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highlight w:val="yellow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highlight w:val="yellow"/>
          <w:lang w:val="es-419"/>
        </w:rPr>
        <w:t>Amarillo - Más relevantes para nuestro cliente</w:t>
      </w:r>
    </w:p>
    <w:p w:rsidRPr="00FF196A" w:rsidR="002B2DAB" w:rsidP="74A99827" w:rsidRDefault="0D9C9A79" w14:paraId="0A8D80BF" w14:textId="2840A9A8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highlight w:val="yellow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highlight w:val="yellow"/>
          <w:lang w:val="es-419"/>
        </w:rPr>
        <w:t>Sistemas ERP (Enterprise Resource Planning)</w:t>
      </w:r>
    </w:p>
    <w:p w:rsidRPr="00FF196A" w:rsidR="002B2DAB" w:rsidP="74A99827" w:rsidRDefault="0D9C9A79" w14:paraId="79A77245" w14:textId="36522C48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Para integrar áreas clave como ventas, stock, compras y finanzas. </w:t>
      </w:r>
    </w:p>
    <w:p w:rsidRPr="00FF196A" w:rsidR="002B2DAB" w:rsidP="74A99827" w:rsidRDefault="0D9C9A79" w14:paraId="0F07C665" w14:textId="43EC2586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highlight w:val="yellow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highlight w:val="yellow"/>
          <w:lang w:val="es-419"/>
        </w:rPr>
        <w:t>E-commerce y plataformas omnicanal</w:t>
      </w:r>
    </w:p>
    <w:p w:rsidRPr="00FF196A" w:rsidR="002B2DAB" w:rsidP="74A99827" w:rsidRDefault="0D9C9A79" w14:paraId="78042705" w14:textId="0A32FF6A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Permiten vender directamente al consumidor y unificar la experiencia entre canales. </w:t>
      </w:r>
    </w:p>
    <w:p w:rsidRPr="00FF196A" w:rsidR="002B2DAB" w:rsidP="74A99827" w:rsidRDefault="48D2AEC8" w14:paraId="28A5FE22" w14:textId="14143F7F">
      <w:pPr>
        <w:pStyle w:val="Prrafodelista"/>
        <w:numPr>
          <w:ilvl w:val="0"/>
          <w:numId w:val="7"/>
        </w:numPr>
        <w:rPr>
          <w:highlight w:val="yellow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highlight w:val="yellow"/>
          <w:lang w:val="es-419"/>
        </w:rPr>
        <w:t>Sistema de gestión de stock en tiempo real</w:t>
      </w:r>
    </w:p>
    <w:p w:rsidRPr="00FF196A" w:rsidR="002B2DAB" w:rsidP="74A99827" w:rsidRDefault="48D2AEC8" w14:paraId="0EC1E62B" w14:textId="5402E44C">
      <w:pPr>
        <w:pStyle w:val="Prrafodelista"/>
        <w:numPr>
          <w:ilvl w:val="1"/>
          <w:numId w:val="7"/>
        </w:numPr>
        <w:rPr>
          <w:rFonts w:asciiTheme="minorHAnsi" w:hAnsiTheme="minorHAnsi" w:eastAsiaTheme="minorEastAsia" w:cstheme="minorBidi"/>
          <w:sz w:val="20"/>
          <w:szCs w:val="20"/>
          <w:lang w:val="es-419"/>
        </w:rPr>
      </w:pPr>
      <w:r w:rsidRPr="74A99827">
        <w:rPr>
          <w:rFonts w:asciiTheme="minorHAnsi" w:hAnsiTheme="minorHAnsi" w:eastAsiaTheme="minorEastAsia" w:cstheme="minorBidi"/>
          <w:sz w:val="20"/>
          <w:szCs w:val="20"/>
          <w:lang w:val="es-419"/>
        </w:rPr>
        <w:t>Crítico para mejorar ventas y evitar pérdidas.</w:t>
      </w:r>
    </w:p>
    <w:p w:rsidRPr="00FF196A" w:rsidR="002B2DAB" w:rsidP="74A99827" w:rsidRDefault="0D9C9A79" w14:paraId="56BE16C6" w14:textId="397DC5C9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Business Intelligence (BI) y analítica de datos</w:t>
      </w:r>
    </w:p>
    <w:p w:rsidRPr="00FF196A" w:rsidR="002B2DAB" w:rsidP="74A99827" w:rsidRDefault="0D9C9A79" w14:paraId="2E55E038" w14:textId="709C2B0C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Para mejorar la toma de decisiones basada en datos (ventas, demanda, rentabilidad). </w:t>
      </w:r>
    </w:p>
    <w:p w:rsidRPr="00FF196A" w:rsidR="002B2DAB" w:rsidP="74A99827" w:rsidRDefault="0D9C9A79" w14:paraId="55D63835" w14:textId="10B7A446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Automatización de procesos (RPA / digitalización)</w:t>
      </w:r>
    </w:p>
    <w:p w:rsidRPr="00FF196A" w:rsidR="002B2DAB" w:rsidP="74A99827" w:rsidRDefault="0D9C9A79" w14:paraId="57C1BBA7" w14:textId="3AB18A12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Reduce tareas manuales y errores administrativos. </w:t>
      </w:r>
    </w:p>
    <w:p w:rsidRPr="00FF196A" w:rsidR="002B2DAB" w:rsidP="74A99827" w:rsidRDefault="0D9C9A79" w14:paraId="156534DD" w14:textId="5BFC015D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Gestión digital de la cadena de suministro (Supply Chain Tech)</w:t>
      </w:r>
    </w:p>
    <w:p w:rsidRPr="00FF196A" w:rsidR="002B2DAB" w:rsidP="74A99827" w:rsidRDefault="0D9C9A79" w14:paraId="602109E6" w14:textId="07EF04B6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Mejora la planificación, trazabilidad y relación con proveedores/talleres. </w:t>
      </w:r>
    </w:p>
    <w:p w:rsidRPr="00FF196A" w:rsidR="002B2DAB" w:rsidP="74A99827" w:rsidRDefault="0D9C9A79" w14:paraId="56A7A5A4" w14:textId="27A33750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Inteligencia Artificial (IA) aplicada a demanda y tendencias (emergente)</w:t>
      </w:r>
    </w:p>
    <w:p w:rsidRPr="00FF196A" w:rsidR="002B2DAB" w:rsidP="74A99827" w:rsidRDefault="0D9C9A79" w14:paraId="2D15F02F" w14:textId="76AC3301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 xml:space="preserve">Para predicción de ventas, optimización de stock y análisis de comportamiento del cliente. </w:t>
      </w:r>
    </w:p>
    <w:p w:rsidRPr="00FF196A" w:rsidR="002B2DAB" w:rsidP="74A99827" w:rsidRDefault="0D9C9A79" w14:paraId="11886DBA" w14:textId="71E30E50">
      <w:pPr>
        <w:pStyle w:val="Prrafodelista"/>
        <w:numPr>
          <w:ilvl w:val="0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Diseño digital y prototipado (CAD / 3D) (más avanzado)</w:t>
      </w:r>
    </w:p>
    <w:p w:rsidRPr="00FF196A" w:rsidR="002B2DAB" w:rsidP="74A99827" w:rsidRDefault="0D9C9A79" w14:paraId="3FC0EC0C" w14:textId="7A590B3F">
      <w:pPr>
        <w:pStyle w:val="Prrafodelista"/>
        <w:numPr>
          <w:ilvl w:val="1"/>
          <w:numId w:val="7"/>
        </w:numPr>
        <w:rPr>
          <w:rFonts w:asciiTheme="minorHAnsi" w:hAnsiTheme="minorHAnsi" w:cstheme="minorBidi"/>
          <w:sz w:val="20"/>
          <w:szCs w:val="20"/>
          <w:lang w:val="es-419"/>
        </w:rPr>
      </w:pPr>
      <w:r w:rsidRPr="74A99827">
        <w:rPr>
          <w:rFonts w:asciiTheme="minorHAnsi" w:hAnsiTheme="minorHAnsi" w:cstheme="minorBidi"/>
          <w:sz w:val="20"/>
          <w:szCs w:val="20"/>
          <w:lang w:val="es-419"/>
        </w:rPr>
        <w:t>Reduce tiempos de desarrollo de producto.</w:t>
      </w:r>
    </w:p>
    <w:p w:rsidRPr="00FF196A" w:rsidR="002B2DAB" w:rsidP="74A99827" w:rsidRDefault="002B2DAB" w14:paraId="610B5A93" w14:textId="6496367D">
      <w:pPr>
        <w:rPr>
          <w:rFonts w:asciiTheme="minorHAnsi" w:hAnsiTheme="minorHAnsi" w:cstheme="minorBidi"/>
          <w:lang w:val="es-419"/>
        </w:rPr>
      </w:pPr>
    </w:p>
    <w:p w:rsidRPr="00FF196A" w:rsidR="0055719A" w:rsidRDefault="001858AD" w14:paraId="6715D5A5" w14:textId="25316D0A">
      <w:pPr>
        <w:spacing w:after="180" w:line="28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BF0987" w:rsidP="00F34A56" w:rsidRDefault="00BF0987" w14:paraId="40436F3E" w14:textId="0FB567FE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 xml:space="preserve">REQUERIMIENTOS </w:t>
      </w:r>
      <w:r w:rsidRPr="00FF196A" w:rsidR="007E57AD">
        <w:rPr>
          <w:rFonts w:asciiTheme="minorHAnsi" w:hAnsiTheme="minorHAnsi" w:cstheme="minorHAnsi"/>
        </w:rPr>
        <w:t>DEL NEGOCIO</w:t>
      </w:r>
    </w:p>
    <w:p w:rsidRPr="00FF196A" w:rsidR="00A910C4" w:rsidP="00A910C4" w:rsidRDefault="00A910C4" w14:paraId="2D418708" w14:textId="753A724E">
      <w:pPr>
        <w:jc w:val="both"/>
        <w:rPr>
          <w:rFonts w:asciiTheme="minorHAnsi" w:hAnsiTheme="minorHAnsi" w:cstheme="minorBidi"/>
          <w:sz w:val="20"/>
          <w:szCs w:val="20"/>
        </w:rPr>
      </w:pPr>
      <w:r w:rsidRPr="5F0B99F9">
        <w:rPr>
          <w:rFonts w:asciiTheme="minorHAnsi" w:hAnsiTheme="minorHAnsi" w:cstheme="minorBidi"/>
          <w:sz w:val="20"/>
          <w:szCs w:val="20"/>
        </w:rPr>
        <w:t xml:space="preserve">Las historias de usuario se usan, en el contexto de la ingeniería de </w:t>
      </w:r>
      <w:r w:rsidRPr="5F0B99F9" w:rsidR="000B60B8">
        <w:rPr>
          <w:rFonts w:asciiTheme="minorHAnsi" w:hAnsiTheme="minorHAnsi" w:cstheme="minorBidi"/>
          <w:sz w:val="20"/>
          <w:szCs w:val="20"/>
        </w:rPr>
        <w:t>requ</w:t>
      </w:r>
      <w:r w:rsidR="000B60B8">
        <w:rPr>
          <w:rFonts w:asciiTheme="minorHAnsi" w:hAnsiTheme="minorHAnsi" w:cstheme="minorBidi"/>
          <w:sz w:val="20"/>
          <w:szCs w:val="20"/>
        </w:rPr>
        <w:t>erimientos</w:t>
      </w:r>
      <w:r w:rsidRPr="5F0B99F9">
        <w:rPr>
          <w:rFonts w:asciiTheme="minorHAnsi" w:hAnsiTheme="minorHAnsi" w:cstheme="minorBidi"/>
          <w:sz w:val="20"/>
          <w:szCs w:val="20"/>
        </w:rPr>
        <w:t xml:space="preserve"> ágil, como una herramienta de comunicación que </w:t>
      </w:r>
      <w:r w:rsidR="000B60B8">
        <w:rPr>
          <w:rFonts w:asciiTheme="minorHAnsi" w:hAnsiTheme="minorHAnsi" w:cstheme="minorBidi"/>
          <w:sz w:val="20"/>
          <w:szCs w:val="20"/>
        </w:rPr>
        <w:t>d</w:t>
      </w:r>
      <w:r w:rsidRPr="5F0B99F9">
        <w:rPr>
          <w:rFonts w:asciiTheme="minorHAnsi" w:hAnsiTheme="minorHAnsi" w:cstheme="minorBidi"/>
          <w:sz w:val="20"/>
          <w:szCs w:val="20"/>
        </w:rPr>
        <w:t>escriben, en una o dos frases, una funcionalidad de software desde el punto de vista del usuario, con el lenguaje que éste emplearía. El foco está puesto en qué necesidades o problemas soluciona lo que se va a construir.</w:t>
      </w:r>
    </w:p>
    <w:p w:rsidRPr="00A910C4" w:rsidR="00A910C4" w:rsidP="00A910C4" w:rsidRDefault="00A910C4" w14:paraId="51DFAD6C" w14:textId="77777777"/>
    <w:p w:rsidRPr="00FF196A" w:rsidR="007E57AD" w:rsidP="007E57AD" w:rsidRDefault="008F51D9" w14:paraId="51FCA5BA" w14:textId="45ED7307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Historias de usuario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285F2A" w:rsidTr="00305B71" w14:paraId="67AFD42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FF196A" w:rsidR="00285F2A" w:rsidP="00305B71" w:rsidRDefault="00285F2A" w14:paraId="1159D484" w14:textId="77777777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5F6BD02F" wp14:editId="461E955B">
                      <wp:extent cx="141605" cy="141605"/>
                      <wp:effectExtent l="0" t="0" r="0" b="0"/>
                      <wp:docPr id="23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7" name="Rectángulo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Forma libre 2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754EF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kjdaQgAABIoAAAOAAAAZHJzL2Uyb0RvYy54bWzcWtuOo0YQfY+Uf0A8Rsp6uBtrvavV3hQp&#10;l1V28gEMxjYKBgLMeDZ/k2/Jj+VUd2OXZ13Q2VVeMg9jbA5FnVPV1dUN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CJykjdaQgAABIoAAAOAAAAAAAAAAAAAAAAAC4CAABkcnMvZTJv&#10;RG9jLnhtbFBLAQItABQABgAIAAAAIQAF4gw92QAAAAMBAAAPAAAAAAAAAAAAAAAAAMMKAABkcnMv&#10;ZG93bnJldi54bWxQSwUGAAAAAAQABADzAAAAyQsAAAAA&#10;">
                      <v:rect id="Rectángulo 27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"/>
                      <v:shape id="Forma libre 28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656EAD" w:rsidR="00285F2A" w:rsidP="00305B71" w:rsidRDefault="00285F2A" w14:paraId="3E3A8FEA" w14:textId="4EADA15B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 w:rsidR="000B60B8">
              <w:rPr>
                <w:rFonts w:asciiTheme="minorHAnsi" w:hAnsiTheme="minorHAnsi" w:cstheme="minorHAnsi"/>
              </w:rPr>
              <w:t xml:space="preserve">Releven cuáles son las principales historias de usuarios que </w:t>
            </w:r>
            <w:r w:rsidR="006863F8">
              <w:rPr>
                <w:rFonts w:asciiTheme="minorHAnsi" w:hAnsiTheme="minorHAnsi" w:cstheme="minorHAnsi"/>
              </w:rPr>
              <w:t>plantean los sponsors</w:t>
            </w:r>
            <w:r w:rsidRPr="00656EAD">
              <w:rPr>
                <w:rFonts w:asciiTheme="minorHAnsi" w:hAnsiTheme="minorHAnsi" w:cstheme="minorHAnsi"/>
              </w:rPr>
              <w:t>.]</w:t>
            </w:r>
          </w:p>
        </w:tc>
      </w:tr>
    </w:tbl>
    <w:p w:rsidR="008F51D9" w:rsidP="008F51D9" w:rsidRDefault="008F51D9" w14:paraId="23872679" w14:textId="77777777">
      <w:pPr>
        <w:rPr>
          <w:rFonts w:asciiTheme="minorHAnsi" w:hAnsiTheme="minorHAnsi" w:cstheme="minorHAnsi"/>
          <w:lang w:eastAsia="ja-JP"/>
        </w:rPr>
      </w:pPr>
    </w:p>
    <w:p w:rsidR="00A50641" w:rsidP="008F51D9" w:rsidRDefault="00A50641" w14:paraId="7E89007B" w14:textId="3E4072B9">
      <w:pPr>
        <w:rPr>
          <w:rFonts w:asciiTheme="minorHAnsi" w:hAnsiTheme="minorHAnsi" w:cstheme="minorHAnsi"/>
          <w:lang w:eastAsia="ja-JP"/>
        </w:rPr>
      </w:pPr>
      <w:r>
        <w:rPr>
          <w:rFonts w:asciiTheme="minorHAnsi" w:hAnsiTheme="minorHAnsi" w:cstheme="minorHAnsi"/>
          <w:lang w:eastAsia="ja-JP"/>
        </w:rPr>
        <w:t>Ejemplo:</w:t>
      </w:r>
    </w:p>
    <w:p w:rsidR="00A50641" w:rsidP="008F51D9" w:rsidRDefault="00A50641" w14:paraId="7DEF0EBB" w14:textId="77777777">
      <w:pPr>
        <w:rPr>
          <w:rFonts w:asciiTheme="minorHAnsi" w:hAnsiTheme="minorHAnsi" w:cstheme="minorHAnsi"/>
          <w:lang w:eastAsia="ja-JP"/>
        </w:rPr>
      </w:pPr>
    </w:p>
    <w:p w:rsidRPr="006B7FD7" w:rsidR="00A50641" w:rsidP="006B7FD7" w:rsidRDefault="00A50641" w14:paraId="2B21B0BB" w14:textId="223C4DFF">
      <w:pPr>
        <w:jc w:val="center"/>
        <w:rPr>
          <w:rFonts w:asciiTheme="minorHAnsi" w:hAnsiTheme="minorHAnsi" w:cstheme="minorHAnsi"/>
          <w:b/>
          <w:bCs/>
          <w:lang w:eastAsia="ja-JP"/>
        </w:rPr>
      </w:pPr>
      <w:r w:rsidRPr="006B7FD7">
        <w:rPr>
          <w:rFonts w:asciiTheme="minorHAnsi" w:hAnsiTheme="minorHAnsi" w:cstheme="minorHAnsi"/>
          <w:b/>
          <w:bCs/>
          <w:lang w:eastAsia="ja-JP"/>
        </w:rPr>
        <w:t>US-01 (User story – 01)</w:t>
      </w:r>
    </w:p>
    <w:p w:rsidRPr="00FF196A" w:rsidR="008F51D9" w:rsidP="74A99827" w:rsidRDefault="008F51D9" w14:paraId="6819E8F2" w14:textId="6C1A0E3A">
      <w:pPr>
        <w:jc w:val="center"/>
        <w:rPr>
          <w:rFonts w:asciiTheme="minorHAnsi" w:hAnsiTheme="minorHAnsi" w:cstheme="minorBidi"/>
        </w:rPr>
      </w:pPr>
      <w:r w:rsidRPr="74A99827">
        <w:rPr>
          <w:rFonts w:asciiTheme="minorHAnsi" w:hAnsiTheme="minorHAnsi" w:cstheme="minorBidi"/>
        </w:rPr>
        <w:fldChar w:fldCharType="begin"/>
      </w:r>
      <w:r w:rsidRPr="74A99827">
        <w:rPr>
          <w:rFonts w:asciiTheme="minorHAnsi" w:hAnsiTheme="minorHAnsi" w:cstheme="minorBidi"/>
        </w:rPr>
        <w:instrText xml:space="preserve"> INCLUDEPICTURE "https://i1.wp.com/blog.jmbeas.es/wp-content/uploads/2011/05/taller-exprs-planificacin-gil-17-638.jpg?fit=638%2C479&amp;ssl=1" \* MERGEFORMATINET </w:instrText>
      </w:r>
      <w:r w:rsidRPr="74A99827">
        <w:rPr>
          <w:rFonts w:asciiTheme="minorHAnsi" w:hAnsiTheme="minorHAnsi" w:cstheme="minorBidi"/>
        </w:rPr>
        <w:fldChar w:fldCharType="separate"/>
      </w:r>
      <w:r>
        <w:rPr>
          <w:noProof/>
        </w:rPr>
        <w:drawing>
          <wp:inline distT="0" distB="0" distL="0" distR="0" wp14:anchorId="2295CE59" wp14:editId="5193D664">
            <wp:extent cx="3563246" cy="2286000"/>
            <wp:effectExtent l="0" t="0" r="5715" b="0"/>
            <wp:docPr id="4" name="Imagen 4" descr="Historias de Usuario – Se hace camino al andar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storias de Usuario – Se hace camino al andar…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4" t="24321" r="9471" b="6171"/>
                    <a:stretch/>
                  </pic:blipFill>
                  <pic:spPr bwMode="auto">
                    <a:xfrm>
                      <a:off x="0" y="0"/>
                      <a:ext cx="3571420" cy="229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74A99827">
        <w:rPr>
          <w:rFonts w:asciiTheme="minorHAnsi" w:hAnsiTheme="minorHAnsi" w:cstheme="minorBidi"/>
        </w:rPr>
        <w:fldChar w:fldCharType="end"/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4A99827" w:rsidTr="74A99827" w14:paraId="79BE207A" w14:textId="77777777">
        <w:trPr>
          <w:trHeight w:val="300"/>
        </w:trPr>
        <w:tc>
          <w:tcPr>
            <w:tcW w:w="3005" w:type="dxa"/>
            <w:vAlign w:val="center"/>
          </w:tcPr>
          <w:p w:rsidR="74A99827" w:rsidP="74A99827" w:rsidRDefault="74A99827" w14:paraId="7A664FB5" w14:textId="741E20ED">
            <w:pPr>
              <w:jc w:val="center"/>
            </w:pPr>
            <w:r w:rsidRPr="74A9982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US-02 (User History – 02)</w:t>
            </w:r>
          </w:p>
        </w:tc>
        <w:tc>
          <w:tcPr>
            <w:tcW w:w="3005" w:type="dxa"/>
            <w:vAlign w:val="center"/>
          </w:tcPr>
          <w:p w:rsidR="25806FD8" w:rsidP="74A99827" w:rsidRDefault="25806FD8" w14:paraId="6530C319" w14:textId="2857F4F2">
            <w:pPr>
              <w:jc w:val="center"/>
            </w:pPr>
            <w:r w:rsidRPr="74A9982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US-03 (User History – 03)</w:t>
            </w:r>
          </w:p>
        </w:tc>
        <w:tc>
          <w:tcPr>
            <w:tcW w:w="3005" w:type="dxa"/>
            <w:vAlign w:val="center"/>
          </w:tcPr>
          <w:p w:rsidR="2125723B" w:rsidP="74A99827" w:rsidRDefault="2125723B" w14:paraId="2890D3E9" w14:textId="7C098B50">
            <w:pPr>
              <w:jc w:val="center"/>
            </w:pPr>
            <w:r w:rsidRPr="74A9982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US-04 (User History – 04)</w:t>
            </w:r>
          </w:p>
        </w:tc>
      </w:tr>
      <w:tr w:rsidR="74A99827" w:rsidTr="74A99827" w14:paraId="7BAB4AF7" w14:textId="77777777">
        <w:trPr>
          <w:trHeight w:val="300"/>
        </w:trPr>
        <w:tc>
          <w:tcPr>
            <w:tcW w:w="3005" w:type="dxa"/>
            <w:vAlign w:val="center"/>
          </w:tcPr>
          <w:p w:rsidR="74A99827" w:rsidP="74A99827" w:rsidRDefault="74A99827" w14:paraId="3DDB5E67" w14:textId="797BB6CE">
            <w:pPr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74A9982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Gestión de stock</w:t>
            </w:r>
          </w:p>
        </w:tc>
        <w:tc>
          <w:tcPr>
            <w:tcW w:w="3005" w:type="dxa"/>
            <w:vAlign w:val="center"/>
          </w:tcPr>
          <w:p w:rsidR="41DD0FF9" w:rsidP="74A99827" w:rsidRDefault="41DD0FF9" w14:paraId="4E86F697" w14:textId="4C0AEC91">
            <w:pPr>
              <w:jc w:val="center"/>
            </w:pPr>
            <w:r w:rsidRPr="74A9982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Integración de información operativa</w:t>
            </w:r>
          </w:p>
        </w:tc>
        <w:tc>
          <w:tcPr>
            <w:tcW w:w="3005" w:type="dxa"/>
            <w:vAlign w:val="center"/>
          </w:tcPr>
          <w:p w:rsidR="505FD15D" w:rsidP="74A99827" w:rsidRDefault="505FD15D" w14:paraId="6A3EF7A2" w14:textId="2FD05BCF">
            <w:pPr>
              <w:jc w:val="center"/>
            </w:pPr>
            <w:r w:rsidRPr="74A9982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Planificación de producción</w:t>
            </w:r>
          </w:p>
        </w:tc>
      </w:tr>
      <w:tr w:rsidR="74A99827" w:rsidTr="74A99827" w14:paraId="109ACFC3" w14:textId="77777777">
        <w:trPr>
          <w:trHeight w:val="300"/>
        </w:trPr>
        <w:tc>
          <w:tcPr>
            <w:tcW w:w="3005" w:type="dxa"/>
          </w:tcPr>
          <w:p w:rsidR="74A99827" w:rsidP="74A99827" w:rsidRDefault="74A99827" w14:paraId="4ADDAEA6" w14:textId="22475FB5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74A99827">
              <w:rPr>
                <w:rFonts w:asciiTheme="minorHAnsi" w:hAnsiTheme="minorHAnsi" w:cstheme="minorBidi"/>
                <w:sz w:val="20"/>
                <w:szCs w:val="20"/>
              </w:rPr>
              <w:t>COMO responsable de ventas</w:t>
            </w:r>
          </w:p>
          <w:p w:rsidR="74A99827" w:rsidP="74A99827" w:rsidRDefault="74A99827" w14:paraId="2CE11E40" w14:textId="20641E50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74A99827">
              <w:rPr>
                <w:rFonts w:asciiTheme="minorHAnsi" w:hAnsiTheme="minorHAnsi" w:cstheme="minorBidi"/>
                <w:sz w:val="20"/>
                <w:szCs w:val="20"/>
              </w:rPr>
              <w:t>QUIERO visualizar el stock actualizado en tiempo real de cada producto</w:t>
            </w:r>
          </w:p>
          <w:p w:rsidR="74A99827" w:rsidP="74A99827" w:rsidRDefault="74A99827" w14:paraId="33538F10" w14:textId="12AE7121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74A99827">
              <w:rPr>
                <w:rFonts w:asciiTheme="minorHAnsi" w:hAnsiTheme="minorHAnsi" w:cstheme="minorBidi"/>
                <w:sz w:val="20"/>
                <w:szCs w:val="20"/>
              </w:rPr>
              <w:t>PARA poder vender con precisión y evitar faltantes o sobreventas</w:t>
            </w:r>
          </w:p>
        </w:tc>
        <w:tc>
          <w:tcPr>
            <w:tcW w:w="3005" w:type="dxa"/>
          </w:tcPr>
          <w:p w:rsidR="3B7F2731" w:rsidP="74A99827" w:rsidRDefault="3B7F2731" w14:paraId="4CB5DDF6" w14:textId="3A4CE859">
            <w:r w:rsidRPr="74A99827">
              <w:rPr>
                <w:rFonts w:asciiTheme="minorHAnsi" w:hAnsiTheme="minorHAnsi" w:cstheme="minorBidi"/>
                <w:sz w:val="20"/>
                <w:szCs w:val="20"/>
              </w:rPr>
              <w:t>COMO dueño/gerente</w:t>
            </w:r>
          </w:p>
          <w:p w:rsidR="3B7F2731" w:rsidP="74A99827" w:rsidRDefault="3B7F2731" w14:paraId="45593FD6" w14:textId="606AC327">
            <w:r w:rsidRPr="74A99827">
              <w:rPr>
                <w:rFonts w:asciiTheme="minorHAnsi" w:hAnsiTheme="minorHAnsi" w:cstheme="minorBidi"/>
                <w:sz w:val="20"/>
                <w:szCs w:val="20"/>
              </w:rPr>
              <w:t>QUIERO acceder a un sistema centralizado con información de ventas, producción y compras</w:t>
            </w:r>
          </w:p>
          <w:p w:rsidR="3B7F2731" w:rsidP="74A99827" w:rsidRDefault="3B7F2731" w14:paraId="0DCE54FA" w14:textId="0082D552">
            <w:r w:rsidRPr="74A99827">
              <w:rPr>
                <w:rFonts w:asciiTheme="minorHAnsi" w:hAnsiTheme="minorHAnsi" w:cstheme="minorBidi"/>
                <w:sz w:val="20"/>
                <w:szCs w:val="20"/>
              </w:rPr>
              <w:t>PARA tomar decisiones basadas en datos confiables y actualizados</w:t>
            </w:r>
          </w:p>
        </w:tc>
        <w:tc>
          <w:tcPr>
            <w:tcW w:w="3005" w:type="dxa"/>
          </w:tcPr>
          <w:p w:rsidR="5BC26810" w:rsidP="74A99827" w:rsidRDefault="5BC26810" w14:paraId="1AD0027D" w14:textId="66B78DF6">
            <w:r w:rsidRPr="74A99827">
              <w:rPr>
                <w:rFonts w:asciiTheme="minorHAnsi" w:hAnsiTheme="minorHAnsi" w:cstheme="minorBidi"/>
                <w:sz w:val="20"/>
                <w:szCs w:val="20"/>
              </w:rPr>
              <w:t>COMO encargado de producción</w:t>
            </w:r>
          </w:p>
          <w:p w:rsidR="5BC26810" w:rsidP="74A99827" w:rsidRDefault="5BC26810" w14:paraId="3B7159DD" w14:textId="5B3C72E4">
            <w:r w:rsidRPr="74A99827">
              <w:rPr>
                <w:rFonts w:asciiTheme="minorHAnsi" w:hAnsiTheme="minorHAnsi" w:cstheme="minorBidi"/>
                <w:sz w:val="20"/>
                <w:szCs w:val="20"/>
              </w:rPr>
              <w:t>QUIERO registrar y visualizar los pedidos pendientes y en curso</w:t>
            </w:r>
          </w:p>
          <w:p w:rsidR="5BC26810" w:rsidP="74A99827" w:rsidRDefault="5BC26810" w14:paraId="754DFC6C" w14:textId="77E0E3C8">
            <w:r w:rsidRPr="74A99827">
              <w:rPr>
                <w:rFonts w:asciiTheme="minorHAnsi" w:hAnsiTheme="minorHAnsi" w:cstheme="minorBidi"/>
                <w:sz w:val="20"/>
                <w:szCs w:val="20"/>
              </w:rPr>
              <w:t>PARA organizar el trabajo de los talleres y cumplir con los tiempos de entrega</w:t>
            </w:r>
          </w:p>
        </w:tc>
      </w:tr>
    </w:tbl>
    <w:p w:rsidR="74A99827" w:rsidP="74A99827" w:rsidRDefault="74A99827" w14:paraId="44C72DFF" w14:textId="57F1B62B">
      <w:pPr>
        <w:jc w:val="center"/>
        <w:rPr>
          <w:rFonts w:asciiTheme="minorHAnsi" w:hAnsiTheme="minorHAnsi" w:cstheme="minorBidi"/>
        </w:rPr>
      </w:pPr>
    </w:p>
    <w:p w:rsidR="00874A81" w:rsidP="74A99827" w:rsidRDefault="00874A81" w14:paraId="53040424" w14:textId="5C1FC0DA">
      <w:pPr>
        <w:spacing w:after="180" w:line="288" w:lineRule="auto"/>
        <w:rPr>
          <w:rFonts w:asciiTheme="minorHAnsi" w:hAnsiTheme="minorHAnsi" w:cstheme="minorBidi"/>
        </w:rPr>
      </w:pPr>
      <w:r w:rsidRPr="74A99827">
        <w:rPr>
          <w:rFonts w:asciiTheme="minorHAnsi" w:hAnsiTheme="minorHAnsi" w:cstheme="minorBidi"/>
        </w:rPr>
        <w:br w:type="page"/>
      </w:r>
    </w:p>
    <w:p w:rsidRPr="00DF4A0D" w:rsidR="00DF4A0D" w:rsidP="00DF4A0D" w:rsidRDefault="00674978" w14:paraId="293E310E" w14:textId="7B034A9D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Priorización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DF4A0D" w:rsidTr="00305B71" w14:paraId="5308E7D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FF196A" w:rsidR="00DF4A0D" w:rsidP="00305B71" w:rsidRDefault="00DF4A0D" w14:paraId="51ECBF53" w14:textId="77777777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17B2A19D" wp14:editId="3AEEB63D">
                      <wp:extent cx="141605" cy="141605"/>
                      <wp:effectExtent l="0" t="0" r="0" b="0"/>
                      <wp:docPr id="31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2" name="Rectángulo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orma libre 3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006AF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">
                      <v:rect id="Rectángulo 32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"/>
                      <v:shape id="Forma libre 33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656EAD" w:rsidR="00DF4A0D" w:rsidP="00305B71" w:rsidRDefault="00DF4A0D" w14:paraId="0274B9CF" w14:textId="4F6CB74D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>
              <w:rPr>
                <w:rFonts w:asciiTheme="minorHAnsi" w:hAnsiTheme="minorHAnsi" w:cstheme="minorHAnsi"/>
              </w:rPr>
              <w:t>Establezcan a alto nivel, con qué prioridad expresa el cliente que estos requerimientos deberían ser tratados. Para ello, se sugiere utilizar el método de priorización MoSCoW.]</w:t>
            </w:r>
          </w:p>
        </w:tc>
      </w:tr>
    </w:tbl>
    <w:p w:rsidRPr="00DF4A0D" w:rsidR="00DF4A0D" w:rsidP="00DF4A0D" w:rsidRDefault="00DF4A0D" w14:paraId="096600ED" w14:textId="77777777"/>
    <w:p w:rsidR="00632824" w:rsidP="00DF4A0D" w:rsidRDefault="00632824" w14:paraId="11BAEB41" w14:textId="0AF73C8A">
      <w:pPr>
        <w:jc w:val="center"/>
      </w:pPr>
      <w:r>
        <w:fldChar w:fldCharType="begin"/>
      </w:r>
      <w:r>
        <w:instrText xml:space="preserve"> INCLUDEPICTURE "https://ichi.pro/assets/images/max/724/1*8DEyruP9gbC54cN9yl3ZjQ.png"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D7D2B3" wp14:editId="5F84CD90">
            <wp:extent cx="4263528" cy="1948960"/>
            <wp:effectExtent l="0" t="0" r="3810" b="0"/>
            <wp:docPr id="30" name="Imagen 30" descr="Método de priorización MoSCoW en Ag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étodo de priorización MoSCoW en Agi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257" cy="195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632824" w:rsidP="00632824" w:rsidRDefault="00632824" w14:paraId="16C21A1A" w14:textId="58F7774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2"/>
        <w:gridCol w:w="4514"/>
      </w:tblGrid>
      <w:tr w:rsidR="005856CE" w:rsidTr="74A99827" w14:paraId="371332FA" w14:textId="77777777">
        <w:trPr>
          <w:trHeight w:val="1644"/>
        </w:trPr>
        <w:tc>
          <w:tcPr>
            <w:tcW w:w="4583" w:type="dxa"/>
            <w:shd w:val="clear" w:color="auto" w:fill="C5C1D4" w:themeFill="text2" w:themeFillTint="40"/>
          </w:tcPr>
          <w:p w:rsidRPr="00E97DCF" w:rsidR="005856CE" w:rsidP="74A99827" w:rsidRDefault="44355A43" w14:paraId="70AF8085" w14:textId="14049563">
            <w:pPr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74A99827">
              <w:rPr>
                <w:rFonts w:asciiTheme="minorHAnsi" w:hAnsiTheme="minorHAnsi" w:eastAsiaTheme="minorEastAsia" w:cstheme="minorBidi"/>
                <w:sz w:val="22"/>
                <w:szCs w:val="22"/>
              </w:rPr>
              <w:t>“</w:t>
            </w:r>
            <w:r w:rsidRPr="74A99827"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</w:rPr>
              <w:t>M</w:t>
            </w:r>
            <w:r w:rsidRPr="74A99827">
              <w:rPr>
                <w:rFonts w:asciiTheme="minorHAnsi" w:hAnsiTheme="minorHAnsi" w:eastAsiaTheme="minorEastAsia" w:cstheme="minorBidi"/>
                <w:sz w:val="22"/>
                <w:szCs w:val="22"/>
              </w:rPr>
              <w:t>UST HAVE” (debe estar)</w:t>
            </w:r>
          </w:p>
          <w:p w:rsidRPr="00E97DCF" w:rsidR="00C800D8" w:rsidP="74A99827" w:rsidRDefault="66FA50BB" w14:paraId="25A81039" w14:textId="77777777">
            <w:pPr>
              <w:jc w:val="center"/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  <w:t>Este pedido tiene que ser atendido sí o sí</w:t>
            </w:r>
          </w:p>
          <w:p w:rsidRPr="00E97DCF" w:rsidR="00195E42" w:rsidP="74A99827" w:rsidRDefault="00195E42" w14:paraId="2FBAFC1E" w14:textId="77777777">
            <w:p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</w:p>
          <w:p w:rsidRPr="00E97DCF" w:rsidR="00195E42" w:rsidP="74A99827" w:rsidRDefault="4FCF6217" w14:paraId="5FD7E431" w14:textId="51D81CAC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Centralización y digitalización de la información</w:t>
            </w:r>
          </w:p>
          <w:p w:rsidRPr="00E97DCF" w:rsidR="00195E42" w:rsidP="74A99827" w:rsidRDefault="4FCF6217" w14:paraId="1969FB41" w14:textId="36A815BB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Gestión de stock en tiempo real</w:t>
            </w:r>
          </w:p>
          <w:p w:rsidRPr="00E97DCF" w:rsidR="00195E42" w:rsidP="74A99827" w:rsidRDefault="4FCF6217" w14:paraId="3644BB2C" w14:textId="3DB7E2F7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Visibilidad del negocio (reportes de ventas, costos y rentabilidad)</w:t>
            </w:r>
          </w:p>
          <w:p w:rsidRPr="00E97DCF" w:rsidR="00195E42" w:rsidP="74A99827" w:rsidRDefault="4FCF6217" w14:paraId="38A9C9E8" w14:textId="0E5505DC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Automatización básica de procesos administrativos</w:t>
            </w:r>
          </w:p>
          <w:p w:rsidRPr="00E97DCF" w:rsidR="00195E42" w:rsidP="74A99827" w:rsidRDefault="00195E42" w14:paraId="5BD8F5AD" w14:textId="270CB8FE">
            <w:p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</w:p>
          <w:p w:rsidRPr="00E97DCF" w:rsidR="00C800D8" w:rsidP="74A99827" w:rsidRDefault="00C800D8" w14:paraId="1665A38D" w14:textId="6B22FB14">
            <w:pPr>
              <w:rPr>
                <w:rFonts w:asciiTheme="minorHAnsi" w:hAnsiTheme="minorHAnsi" w:eastAsiaTheme="minorEastAsia" w:cstheme="minorBidi"/>
                <w:i/>
                <w:iCs/>
                <w:sz w:val="22"/>
                <w:szCs w:val="22"/>
              </w:rPr>
            </w:pPr>
          </w:p>
        </w:tc>
        <w:tc>
          <w:tcPr>
            <w:tcW w:w="4583" w:type="dxa"/>
            <w:shd w:val="clear" w:color="auto" w:fill="B6D78B" w:themeFill="accent2" w:themeFillTint="99"/>
          </w:tcPr>
          <w:p w:rsidRPr="00E97DCF" w:rsidR="005856CE" w:rsidP="74A99827" w:rsidRDefault="44355A43" w14:paraId="1EB9ACC9" w14:textId="501184C8">
            <w:pPr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74A99827">
              <w:rPr>
                <w:rFonts w:asciiTheme="minorHAnsi" w:hAnsiTheme="minorHAnsi" w:eastAsiaTheme="minorEastAsia" w:cstheme="minorBidi"/>
                <w:sz w:val="22"/>
                <w:szCs w:val="22"/>
              </w:rPr>
              <w:t>“</w:t>
            </w:r>
            <w:r w:rsidRPr="74A99827"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</w:rPr>
              <w:t>S</w:t>
            </w:r>
            <w:r w:rsidRPr="74A99827">
              <w:rPr>
                <w:rFonts w:asciiTheme="minorHAnsi" w:hAnsiTheme="minorHAnsi" w:eastAsiaTheme="minorEastAsia" w:cstheme="minorBidi"/>
                <w:sz w:val="22"/>
                <w:szCs w:val="22"/>
              </w:rPr>
              <w:t>HOULD HAVE” (</w:t>
            </w:r>
            <w:r w:rsidRPr="74A99827" w:rsidR="3B9F8B48">
              <w:rPr>
                <w:rFonts w:asciiTheme="minorHAnsi" w:hAnsiTheme="minorHAnsi" w:eastAsiaTheme="minorEastAsia" w:cstheme="minorBidi"/>
                <w:sz w:val="22"/>
                <w:szCs w:val="22"/>
              </w:rPr>
              <w:t>deseable</w:t>
            </w:r>
            <w:r w:rsidRPr="74A99827" w:rsidR="325E7E8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que esté</w:t>
            </w:r>
            <w:r w:rsidRPr="74A99827">
              <w:rPr>
                <w:rFonts w:asciiTheme="minorHAnsi" w:hAnsiTheme="minorHAnsi" w:eastAsiaTheme="minorEastAsia" w:cstheme="minorBidi"/>
                <w:sz w:val="22"/>
                <w:szCs w:val="22"/>
              </w:rPr>
              <w:t>)</w:t>
            </w:r>
          </w:p>
          <w:p w:rsidRPr="00E97DCF" w:rsidR="00C800D8" w:rsidP="74A99827" w:rsidRDefault="030BE91A" w14:paraId="0D6CEF41" w14:textId="46356777">
            <w:pPr>
              <w:jc w:val="center"/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  <w:t>Debería estar</w:t>
            </w:r>
            <w:r w:rsidRPr="74A99827" w:rsidR="1CD34859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  <w:t>, pero llegado el caso se podría prescindir</w:t>
            </w:r>
          </w:p>
          <w:p w:rsidRPr="00E97DCF" w:rsidR="00C800D8" w:rsidP="74A99827" w:rsidRDefault="16FE0C20" w14:paraId="3DE5BA51" w14:textId="3C2B9D01">
            <w:pPr>
              <w:pStyle w:val="Prrafodelista"/>
              <w:numPr>
                <w:ilvl w:val="0"/>
                <w:numId w:val="5"/>
              </w:num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Planificación y organización de producción</w:t>
            </w:r>
          </w:p>
          <w:p w:rsidRPr="00E97DCF" w:rsidR="00C800D8" w:rsidP="74A99827" w:rsidRDefault="16FE0C20" w14:paraId="5D2D99AA" w14:textId="62A6032E">
            <w:pPr>
              <w:pStyle w:val="Prrafodelista"/>
              <w:numPr>
                <w:ilvl w:val="0"/>
                <w:numId w:val="5"/>
              </w:num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Estandarización de procesos productivos</w:t>
            </w:r>
          </w:p>
          <w:p w:rsidRPr="00E97DCF" w:rsidR="00C800D8" w:rsidP="74A99827" w:rsidRDefault="16FE0C20" w14:paraId="00280438" w14:textId="0DB9BBD7">
            <w:pPr>
              <w:pStyle w:val="Prrafodelista"/>
              <w:numPr>
                <w:ilvl w:val="0"/>
                <w:numId w:val="5"/>
              </w:num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Gestión de proveedores y comparación de precios</w:t>
            </w:r>
          </w:p>
          <w:p w:rsidRPr="00E97DCF" w:rsidR="00C800D8" w:rsidP="74A99827" w:rsidRDefault="16FE0C20" w14:paraId="5440052B" w14:textId="206B7D53">
            <w:pPr>
              <w:pStyle w:val="Prrafodelista"/>
              <w:numPr>
                <w:ilvl w:val="0"/>
                <w:numId w:val="5"/>
              </w:num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Seguimiento de clientes y ventas (tipo CRM básico)</w:t>
            </w:r>
          </w:p>
        </w:tc>
      </w:tr>
      <w:tr w:rsidR="005856CE" w:rsidTr="74A99827" w14:paraId="3CFBE9F7" w14:textId="77777777">
        <w:trPr>
          <w:trHeight w:val="1966"/>
        </w:trPr>
        <w:tc>
          <w:tcPr>
            <w:tcW w:w="4583" w:type="dxa"/>
            <w:shd w:val="clear" w:color="auto" w:fill="F8D881" w:themeFill="accent3" w:themeFillTint="99"/>
          </w:tcPr>
          <w:p w:rsidRPr="00E97DCF" w:rsidR="005856CE" w:rsidP="74A99827" w:rsidRDefault="325E7E83" w14:paraId="55963CA3" w14:textId="57F99C29">
            <w:pPr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74A99827">
              <w:rPr>
                <w:rFonts w:asciiTheme="minorHAnsi" w:hAnsiTheme="minorHAnsi" w:eastAsiaTheme="minorEastAsia" w:cstheme="minorBidi"/>
                <w:sz w:val="22"/>
                <w:szCs w:val="22"/>
              </w:rPr>
              <w:t>“</w:t>
            </w:r>
            <w:r w:rsidRPr="74A99827"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</w:rPr>
              <w:t>C</w:t>
            </w:r>
            <w:r w:rsidRPr="74A99827">
              <w:rPr>
                <w:rFonts w:asciiTheme="minorHAnsi" w:hAnsiTheme="minorHAnsi" w:eastAsiaTheme="minorEastAsia" w:cstheme="minorBidi"/>
                <w:sz w:val="22"/>
                <w:szCs w:val="22"/>
              </w:rPr>
              <w:t>OULD HAVE” (podría estar)</w:t>
            </w:r>
          </w:p>
          <w:p w:rsidRPr="00E97DCF" w:rsidR="00FB3658" w:rsidP="74A99827" w:rsidRDefault="1CD34859" w14:paraId="4F4A9791" w14:textId="502BDD06">
            <w:pPr>
              <w:jc w:val="center"/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  <w:t>Sería interesante tenerlo en cuenta de ser posible</w:t>
            </w:r>
          </w:p>
          <w:p w:rsidR="74A99827" w:rsidP="74A99827" w:rsidRDefault="74A99827" w14:paraId="369DE781" w14:textId="65E7D712">
            <w:pPr>
              <w:pStyle w:val="Prrafodelista"/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</w:p>
          <w:p w:rsidRPr="00E97DCF" w:rsidR="00195E42" w:rsidP="74A99827" w:rsidRDefault="5E33DAA1" w14:paraId="0DBC4413" w14:textId="039ED516">
            <w:pPr>
              <w:pStyle w:val="Prrafodelista"/>
              <w:numPr>
                <w:ilvl w:val="0"/>
                <w:numId w:val="4"/>
              </w:num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Integración completa de canales (omnicanalidad)</w:t>
            </w:r>
          </w:p>
          <w:p w:rsidRPr="00E97DCF" w:rsidR="00195E42" w:rsidP="74A99827" w:rsidRDefault="5E33DAA1" w14:paraId="5C58BF1A" w14:textId="442B1333">
            <w:pPr>
              <w:pStyle w:val="Prrafodelista"/>
              <w:numPr>
                <w:ilvl w:val="0"/>
                <w:numId w:val="4"/>
              </w:num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Reportes avanzados o dashboards más sofisticados</w:t>
            </w:r>
          </w:p>
          <w:p w:rsidRPr="00E97DCF" w:rsidR="00195E42" w:rsidP="74A99827" w:rsidRDefault="5E33DAA1" w14:paraId="5E1CB1E2" w14:textId="0E24615B">
            <w:pPr>
              <w:pStyle w:val="Prrafodelista"/>
              <w:numPr>
                <w:ilvl w:val="0"/>
                <w:numId w:val="4"/>
              </w:num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Automatizaciones más avanzadas en proceso</w:t>
            </w:r>
          </w:p>
          <w:p w:rsidR="74A99827" w:rsidP="74A99827" w:rsidRDefault="74A99827" w14:paraId="761292BD" w14:textId="5CF0079B">
            <w:pPr>
              <w:pStyle w:val="Prrafodelista"/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</w:p>
          <w:p w:rsidRPr="00E97DCF" w:rsidR="00A97015" w:rsidP="00632824" w:rsidRDefault="00A97015" w14:paraId="0B0AF305" w14:textId="77777777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FB3658" w:rsidP="00632824" w:rsidRDefault="00FB3658" w14:paraId="769775A3" w14:textId="04D79931">
            <w:pPr>
              <w:rPr>
                <w:rFonts w:ascii="Calibri" w:hAnsi="Calibri" w:eastAsia="Arial Unicode MS" w:cs="Calibri"/>
                <w:sz w:val="22"/>
                <w:szCs w:val="22"/>
              </w:rPr>
            </w:pPr>
          </w:p>
        </w:tc>
        <w:tc>
          <w:tcPr>
            <w:tcW w:w="4583" w:type="dxa"/>
            <w:shd w:val="clear" w:color="auto" w:fill="F7B6A6" w:themeFill="accent4" w:themeFillTint="99"/>
          </w:tcPr>
          <w:p w:rsidRPr="00E97DCF" w:rsidR="005856CE" w:rsidP="74A99827" w:rsidRDefault="325E7E83" w14:paraId="17445A38" w14:textId="2E818E95">
            <w:pPr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74A99827">
              <w:rPr>
                <w:rFonts w:asciiTheme="minorHAnsi" w:hAnsiTheme="minorHAnsi" w:eastAsiaTheme="minorEastAsia" w:cstheme="minorBidi"/>
                <w:sz w:val="22"/>
                <w:szCs w:val="22"/>
              </w:rPr>
              <w:t>“</w:t>
            </w:r>
            <w:r w:rsidRPr="74A99827">
              <w:rPr>
                <w:rFonts w:asciiTheme="minorHAnsi" w:hAnsiTheme="minorHAnsi" w:eastAsiaTheme="minorEastAsia" w:cstheme="minorBidi"/>
                <w:b/>
                <w:bCs/>
                <w:sz w:val="22"/>
                <w:szCs w:val="22"/>
              </w:rPr>
              <w:t>W</w:t>
            </w:r>
            <w:r w:rsidRPr="74A99827">
              <w:rPr>
                <w:rFonts w:asciiTheme="minorHAnsi" w:hAnsiTheme="minorHAnsi" w:eastAsiaTheme="minorEastAsia" w:cstheme="minorBidi"/>
                <w:sz w:val="22"/>
                <w:szCs w:val="22"/>
              </w:rPr>
              <w:t>ON’T HAVE” (</w:t>
            </w:r>
            <w:r w:rsidRPr="74A99827" w:rsidR="66FA50BB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ahora </w:t>
            </w:r>
            <w:r w:rsidRPr="74A99827" w:rsidR="3A60A896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no </w:t>
            </w:r>
            <w:r w:rsidRPr="74A99827" w:rsidR="66FA50BB">
              <w:rPr>
                <w:rFonts w:asciiTheme="minorHAnsi" w:hAnsiTheme="minorHAnsi" w:eastAsiaTheme="minorEastAsia" w:cstheme="minorBidi"/>
                <w:sz w:val="22"/>
                <w:szCs w:val="22"/>
              </w:rPr>
              <w:t>es el momento</w:t>
            </w:r>
            <w:r w:rsidRPr="74A99827">
              <w:rPr>
                <w:rFonts w:asciiTheme="minorHAnsi" w:hAnsiTheme="minorHAnsi" w:eastAsiaTheme="minorEastAsia" w:cstheme="minorBidi"/>
                <w:sz w:val="22"/>
                <w:szCs w:val="22"/>
              </w:rPr>
              <w:t>)</w:t>
            </w:r>
          </w:p>
          <w:p w:rsidRPr="00E97DCF" w:rsidR="0010694E" w:rsidP="74A99827" w:rsidRDefault="24E557C9" w14:paraId="4AFC212F" w14:textId="663E9E1A">
            <w:pPr>
              <w:jc w:val="center"/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  <w:t>No se debería priorizar</w:t>
            </w:r>
            <w:r w:rsidRPr="74A99827" w:rsidR="5DD8884B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  <w:t xml:space="preserve"> ahora, pero quizás sí en el futuro</w:t>
            </w:r>
          </w:p>
          <w:p w:rsidRPr="00E97DCF" w:rsidR="0010694E" w:rsidP="74A99827" w:rsidRDefault="0010694E" w14:paraId="283D4230" w14:textId="28131753">
            <w:pPr>
              <w:jc w:val="center"/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</w:pPr>
          </w:p>
          <w:p w:rsidRPr="00E97DCF" w:rsidR="0010694E" w:rsidP="74A99827" w:rsidRDefault="73E7408B" w14:paraId="4D3221A7" w14:textId="257CBA07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Inteligencia artificial avanzada (predicción de tendencias)</w:t>
            </w:r>
          </w:p>
          <w:p w:rsidRPr="00E97DCF" w:rsidR="0010694E" w:rsidP="74A99827" w:rsidRDefault="73E7408B" w14:paraId="4AA6801A" w14:textId="1C1FDB13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</w:pPr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Automatización compleja de producción</w:t>
            </w:r>
          </w:p>
          <w:p w:rsidRPr="00E97DCF" w:rsidR="0010694E" w:rsidP="74A99827" w:rsidRDefault="73E7408B" w14:paraId="2B88DFBC" w14:textId="2685F6F8">
            <w:pPr>
              <w:pStyle w:val="Prrafodelista"/>
              <w:numPr>
                <w:ilvl w:val="0"/>
                <w:numId w:val="3"/>
              </w:numPr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</w:pPr>
            <w:commentRangeStart w:id="0"/>
            <w:commentRangeStart w:id="1"/>
            <w:r w:rsidRPr="74A99827">
              <w:rPr>
                <w:rFonts w:asciiTheme="minorHAnsi" w:hAnsiTheme="minorHAnsi" w:eastAsiaTheme="minorEastAsia" w:cstheme="minorBidi"/>
                <w:i/>
                <w:iCs/>
                <w:sz w:val="20"/>
                <w:szCs w:val="20"/>
              </w:rPr>
              <w:t>Soluciones tecnológicas muy avanza</w:t>
            </w:r>
            <w:r w:rsidRPr="74A99827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  <w:t>das o costosas</w:t>
            </w:r>
            <w:commentRangeEnd w:id="0"/>
            <w:r w:rsidR="00A97015"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  <w:r w:rsidR="00CF4745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  <w:t xml:space="preserve"> para mejorar</w:t>
            </w:r>
            <w:r w:rsidR="00EC5E95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  <w:t xml:space="preserve"> y acelerar</w:t>
            </w:r>
            <w:r w:rsidR="00CF4745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  <w:t xml:space="preserve"> los procesos</w:t>
            </w:r>
            <w:r w:rsidR="00EC5E95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  <w:t xml:space="preserve"> del negocio.</w:t>
            </w:r>
            <w:r w:rsidR="00CF4745">
              <w:rPr>
                <w:rFonts w:asciiTheme="minorHAnsi" w:hAnsiTheme="minorHAnsi" w:eastAsiaTheme="minorEastAsia" w:cstheme="minorBidi"/>
                <w:i/>
                <w:iCs/>
                <w:sz w:val="18"/>
                <w:szCs w:val="18"/>
              </w:rPr>
              <w:t xml:space="preserve"> </w:t>
            </w:r>
          </w:p>
        </w:tc>
      </w:tr>
    </w:tbl>
    <w:p w:rsidR="005856CE" w:rsidP="00632824" w:rsidRDefault="005856CE" w14:paraId="0E6F1D7D" w14:textId="13DF375F"/>
    <w:p w:rsidRPr="00FF196A" w:rsidR="00F34A56" w:rsidP="00F34A56" w:rsidRDefault="00AC39D0" w14:paraId="47DBBDBA" w14:textId="760F630E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DIAGNOSTICO ORGANIZACIONAL</w:t>
      </w:r>
    </w:p>
    <w:p w:rsidR="00D84C37" w:rsidP="00D84C37" w:rsidRDefault="00D84C37" w14:paraId="20017491" w14:textId="77777777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Percepción de los sponsors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D84C37" w:rsidTr="00305B71" w14:paraId="55B2F5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FF196A" w:rsidR="00D84C37" w:rsidP="00305B71" w:rsidRDefault="00D84C37" w14:paraId="72E1A1E2" w14:textId="77777777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1C9AFD07" wp14:editId="00E9C978">
                      <wp:extent cx="141605" cy="141605"/>
                      <wp:effectExtent l="0" t="0" r="0" b="0"/>
                      <wp:docPr id="8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5" name="Rectángulo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orma libre 1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3CC474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FcKsgBrCAAAEigAAA4AAAAAAAAAAAAAAAAALgIAAGRycy9l&#10;Mm9Eb2MueG1sUEsBAi0AFAAGAAgAAAAhAAXiDD3ZAAAAAwEAAA8AAAAAAAAAAAAAAAAAxQoAAGRy&#10;cy9kb3ducmV2LnhtbFBLBQYAAAAABAAEAPMAAADLCwAAAAA=&#10;">
                      <v:rect id="Rectángulo 15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"/>
                      <v:shape id="Forma libre 16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656EAD" w:rsidR="00D84C37" w:rsidP="00305B71" w:rsidRDefault="00D84C37" w14:paraId="550C58AE" w14:textId="6F738DA4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>
              <w:rPr>
                <w:rFonts w:asciiTheme="minorHAnsi" w:hAnsiTheme="minorHAnsi" w:cstheme="minorHAnsi"/>
              </w:rPr>
              <w:t>Identificar de qué manera se perciben los propios directivos de la organización</w:t>
            </w:r>
            <w:r w:rsidRPr="00656EAD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 xml:space="preserve"> Se sugiere </w:t>
            </w:r>
            <w:r w:rsidR="000457B7">
              <w:rPr>
                <w:rFonts w:asciiTheme="minorHAnsi" w:hAnsiTheme="minorHAnsi" w:cstheme="minorHAnsi"/>
              </w:rPr>
              <w:t>u</w:t>
            </w:r>
            <w:r>
              <w:rPr>
                <w:rFonts w:asciiTheme="minorHAnsi" w:hAnsiTheme="minorHAnsi" w:cstheme="minorHAnsi"/>
              </w:rPr>
              <w:t>tilizar como base el modelo CMM</w:t>
            </w:r>
            <w:r w:rsidRPr="00656EAD">
              <w:rPr>
                <w:rFonts w:asciiTheme="minorHAnsi" w:hAnsiTheme="minorHAnsi" w:cstheme="minorHAnsi"/>
              </w:rPr>
              <w:t>]</w:t>
            </w:r>
          </w:p>
        </w:tc>
      </w:tr>
    </w:tbl>
    <w:p w:rsidRPr="00FF196A" w:rsidR="00D84C37" w:rsidP="00D84C37" w:rsidRDefault="00D84C37" w14:paraId="4D8258F1" w14:textId="77777777">
      <w:pPr>
        <w:rPr>
          <w:rFonts w:asciiTheme="minorHAnsi" w:hAnsiTheme="minorHAnsi" w:cstheme="minorHAnsi"/>
          <w:lang w:val="es-419"/>
        </w:rPr>
      </w:pPr>
    </w:p>
    <w:p w:rsidRPr="00285F2A" w:rsidR="000457B7" w:rsidP="000457B7" w:rsidRDefault="000457B7" w14:paraId="58C5FDB9" w14:textId="77777777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0"/>
          <w:szCs w:val="20"/>
          <w:lang w:val="es-MX" w:eastAsia="ja-JP"/>
        </w:rPr>
      </w:pPr>
      <w:r w:rsidRPr="008E5F56">
        <w:rPr>
          <w:rFonts w:asciiTheme="minorHAnsi" w:hAnsiTheme="minorHAnsi" w:cstheme="minorHAnsi"/>
          <w:b/>
          <w:bCs/>
          <w:sz w:val="20"/>
          <w:szCs w:val="20"/>
          <w:lang w:val="es-MX" w:eastAsia="ja-JP"/>
        </w:rPr>
        <w:t>Nivel inicial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>: los procesos son desorganizados e incluso pueden llegar a ser caóticos.</w:t>
      </w:r>
    </w:p>
    <w:p w:rsidRPr="00285F2A" w:rsidR="000457B7" w:rsidP="74A99827" w:rsidRDefault="000457B7" w14:paraId="3EA3838A" w14:textId="14CE0F0A">
      <w:pPr>
        <w:pStyle w:val="Prrafodelista"/>
        <w:numPr>
          <w:ilvl w:val="0"/>
          <w:numId w:val="30"/>
        </w:numPr>
        <w:rPr>
          <w:rFonts w:asciiTheme="minorHAnsi" w:hAnsiTheme="minorHAnsi" w:cstheme="minorBidi"/>
          <w:sz w:val="20"/>
          <w:szCs w:val="20"/>
          <w:lang w:val="es-MX" w:eastAsia="ja-JP"/>
        </w:rPr>
      </w:pPr>
      <w:r w:rsidRPr="74A99827">
        <w:rPr>
          <w:rFonts w:asciiTheme="minorHAnsi" w:hAnsiTheme="minorHAnsi" w:cstheme="minorBidi"/>
          <w:b/>
          <w:bCs/>
          <w:sz w:val="20"/>
          <w:szCs w:val="20"/>
          <w:highlight w:val="yellow"/>
          <w:lang w:val="es-MX" w:eastAsia="ja-JP"/>
        </w:rPr>
        <w:t>Nivel repetible</w:t>
      </w:r>
      <w:r w:rsidRPr="74A99827">
        <w:rPr>
          <w:rFonts w:asciiTheme="minorHAnsi" w:hAnsiTheme="minorHAnsi" w:cstheme="minorBidi"/>
          <w:sz w:val="20"/>
          <w:szCs w:val="20"/>
          <w:highlight w:val="yellow"/>
          <w:lang w:val="es-MX" w:eastAsia="ja-JP"/>
        </w:rPr>
        <w:t>: se basa en técnicas básicas de gestión de proyectos. Los procesos están definidos y documentados</w:t>
      </w:r>
      <w:r w:rsidRPr="74A99827">
        <w:rPr>
          <w:rFonts w:asciiTheme="minorHAnsi" w:hAnsiTheme="minorHAnsi" w:cstheme="minorBidi"/>
          <w:sz w:val="20"/>
          <w:szCs w:val="20"/>
          <w:lang w:val="es-MX" w:eastAsia="ja-JP"/>
        </w:rPr>
        <w:t>.</w:t>
      </w:r>
      <w:r w:rsidRPr="74A99827" w:rsidR="653668D4">
        <w:rPr>
          <w:rFonts w:asciiTheme="minorHAnsi" w:hAnsiTheme="minorHAnsi" w:cstheme="minorBidi"/>
          <w:sz w:val="20"/>
          <w:szCs w:val="20"/>
          <w:lang w:val="es-MX" w:eastAsia="ja-JP"/>
        </w:rPr>
        <w:t xml:space="preserve"> - Este es el nivel</w:t>
      </w:r>
    </w:p>
    <w:p w:rsidRPr="00285F2A" w:rsidR="000457B7" w:rsidP="000457B7" w:rsidRDefault="000457B7" w14:paraId="21FA1D1A" w14:textId="217CC28A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0"/>
          <w:szCs w:val="20"/>
          <w:lang w:val="es-MX" w:eastAsia="ja-JP"/>
        </w:rPr>
      </w:pPr>
      <w:r w:rsidRPr="008E5F56">
        <w:rPr>
          <w:rFonts w:asciiTheme="minorHAnsi" w:hAnsiTheme="minorHAnsi" w:cstheme="minorHAnsi"/>
          <w:b/>
          <w:bCs/>
          <w:sz w:val="20"/>
          <w:szCs w:val="20"/>
          <w:lang w:val="es-MX" w:eastAsia="ja-JP"/>
        </w:rPr>
        <w:t>Nivel definido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 xml:space="preserve">: la compañía tiene su propio proceso </w:t>
      </w:r>
      <w:r w:rsidR="008C3C6C">
        <w:rPr>
          <w:rFonts w:asciiTheme="minorHAnsi" w:hAnsiTheme="minorHAnsi" w:cstheme="minorHAnsi"/>
          <w:sz w:val="20"/>
          <w:szCs w:val="20"/>
          <w:lang w:val="es-MX" w:eastAsia="ja-JP"/>
        </w:rPr>
        <w:t>como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 xml:space="preserve"> estándar y cuenta con mayor atención a la documentación, integración y estandarización.</w:t>
      </w:r>
    </w:p>
    <w:p w:rsidRPr="00285F2A" w:rsidR="000457B7" w:rsidP="000457B7" w:rsidRDefault="000457B7" w14:paraId="133B2B5D" w14:textId="77777777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0"/>
          <w:szCs w:val="20"/>
          <w:lang w:val="es-MX" w:eastAsia="ja-JP"/>
        </w:rPr>
      </w:pPr>
      <w:r w:rsidRPr="008E5F56">
        <w:rPr>
          <w:rFonts w:asciiTheme="minorHAnsi" w:hAnsiTheme="minorHAnsi" w:cstheme="minorHAnsi"/>
          <w:b/>
          <w:bCs/>
          <w:sz w:val="20"/>
          <w:szCs w:val="20"/>
          <w:lang w:val="es-MX" w:eastAsia="ja-JP"/>
        </w:rPr>
        <w:t>Nivel administrado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>: la empresa monitorea y gestiona sus propios procesos gracias a la recolección y análisis de datos.</w:t>
      </w:r>
    </w:p>
    <w:p w:rsidRPr="00285F2A" w:rsidR="00AC39D0" w:rsidP="000457B7" w:rsidRDefault="000457B7" w14:paraId="7CF57586" w14:textId="5FFB5C1C">
      <w:pPr>
        <w:pStyle w:val="Prrafodelista"/>
        <w:numPr>
          <w:ilvl w:val="0"/>
          <w:numId w:val="30"/>
        </w:numPr>
        <w:rPr>
          <w:rFonts w:asciiTheme="minorHAnsi" w:hAnsiTheme="minorHAnsi" w:cstheme="minorHAnsi"/>
          <w:sz w:val="20"/>
          <w:szCs w:val="20"/>
          <w:lang w:val="es-MX" w:eastAsia="ja-JP"/>
        </w:rPr>
      </w:pPr>
      <w:r w:rsidRPr="008E5F56">
        <w:rPr>
          <w:rFonts w:asciiTheme="minorHAnsi" w:hAnsiTheme="minorHAnsi" w:cstheme="minorHAnsi"/>
          <w:b/>
          <w:bCs/>
          <w:sz w:val="20"/>
          <w:szCs w:val="20"/>
          <w:lang w:val="es-MX" w:eastAsia="ja-JP"/>
        </w:rPr>
        <w:t>Nivel de optimización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>: los procesos se mejoran de manera constante mediante la supervisión de los procedimientos actuales y la introducción de procesos innovadores.</w:t>
      </w:r>
    </w:p>
    <w:p w:rsidRPr="00FF196A" w:rsidR="00AC39D0" w:rsidP="00AC39D0" w:rsidRDefault="00AC39D0" w14:paraId="7E6D0F09" w14:textId="77777777">
      <w:pPr>
        <w:rPr>
          <w:rFonts w:asciiTheme="minorHAnsi" w:hAnsiTheme="minorHAnsi" w:cstheme="minorHAnsi"/>
          <w:lang w:eastAsia="ja-JP"/>
        </w:rPr>
      </w:pPr>
    </w:p>
    <w:p w:rsidR="007879F1" w:rsidP="007879F1" w:rsidRDefault="007879F1" w14:paraId="15C3C850" w14:textId="695D71E8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Percepción de</w:t>
      </w:r>
      <w:r>
        <w:rPr>
          <w:rFonts w:asciiTheme="minorHAnsi" w:hAnsiTheme="minorHAnsi" w:cstheme="minorHAnsi"/>
        </w:rPr>
        <w:t>l equipo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7879F1" w:rsidTr="00305B71" w14:paraId="5F21AFC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FF196A" w:rsidR="007879F1" w:rsidP="00305B71" w:rsidRDefault="007879F1" w14:paraId="12E852B2" w14:textId="77777777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2A60568E" wp14:editId="4CE55E73">
                      <wp:extent cx="141605" cy="141605"/>
                      <wp:effectExtent l="0" t="0" r="0" b="0"/>
                      <wp:docPr id="34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8" name="Rectángulo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Forma libre 3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oe="http://schemas.microsoft.com/office/word/2020/oembed" xmlns:a14="http://schemas.microsoft.com/office/drawing/2010/main" xmlns:pic="http://schemas.openxmlformats.org/drawingml/2006/picture" xmlns:a="http://schemas.openxmlformats.org/drawingml/2006/main">
                  <w:pict>
                    <v:group id="Grupo 5" style="width:11.15pt;height:11.15pt;mso-position-horizontal-relative:char;mso-position-vertical-relative:line" coordsize="141605,141605" o:spid="_x0000_s1026" w14:anchorId="077E3D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Dn43IvaQgAABIoAAAOAAAAAAAAAAAAAAAAAC4CAABkcnMvZTJv&#10;RG9jLnhtbFBLAQItABQABgAIAAAAIQAF4gw92QAAAAMBAAAPAAAAAAAAAAAAAAAAAMMKAABkcnMv&#10;ZG93bnJldi54bWxQSwUGAAAAAAQABADzAAAAyQsAAAAA&#10;">
                      <v:rect id="Rectángulo 38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"/>
                      <v:shape id="Forma libre 39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656EAD" w:rsidR="007879F1" w:rsidP="00305B71" w:rsidRDefault="007879F1" w14:paraId="75B941E4" w14:textId="74499D9C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 w:rsidR="006B7FD7">
              <w:rPr>
                <w:rFonts w:asciiTheme="minorHAnsi" w:hAnsiTheme="minorHAnsi" w:cstheme="minorHAnsi"/>
              </w:rPr>
              <w:t>¿Cambió la visión del equipo de consultoría respecto de la situación actual de su cliente? ¿Anticipan alguna dificultad para avanzar?</w:t>
            </w:r>
            <w:r w:rsidRPr="00656EAD">
              <w:rPr>
                <w:rFonts w:asciiTheme="minorHAnsi" w:hAnsiTheme="minorHAnsi" w:cstheme="minorHAnsi"/>
              </w:rPr>
              <w:t>]</w:t>
            </w:r>
          </w:p>
        </w:tc>
      </w:tr>
    </w:tbl>
    <w:p w:rsidR="00F34A56" w:rsidP="0055719A" w:rsidRDefault="00F34A56" w14:paraId="4268C1B3" w14:textId="77777777">
      <w:pPr>
        <w:rPr>
          <w:rFonts w:asciiTheme="minorHAnsi" w:hAnsiTheme="minorHAnsi" w:cstheme="minorHAnsi"/>
        </w:rPr>
      </w:pPr>
    </w:p>
    <w:p w:rsidRPr="00FF196A" w:rsidR="00F34A56" w:rsidP="74A99827" w:rsidRDefault="5846D2B3" w14:paraId="28A5E833" w14:textId="402C508A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Sí, la visión del equipo evolucionó a medida que se profundizó el relevamiento. Inicialmente, se percibía que las principales problemáticas estaban vinculadas a la falta de herramientas tecnológicas. Sin embargo, el análisis permitió identificar que el desafío es más amplio y estructural.</w:t>
      </w:r>
    </w:p>
    <w:p w:rsidRPr="00FF196A" w:rsidR="00F34A56" w:rsidP="74A99827" w:rsidRDefault="5846D2B3" w14:paraId="70448876" w14:textId="2F672D35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 xml:space="preserve"> </w:t>
      </w:r>
    </w:p>
    <w:p w:rsidRPr="00FF196A" w:rsidR="00F34A56" w:rsidP="74A99827" w:rsidRDefault="5846D2B3" w14:paraId="70B35569" w14:textId="77255848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Se evidenció que las principales limitaciones no son solo tecnológicas, sino también organizacionales y culturales, particularmente en:</w:t>
      </w:r>
    </w:p>
    <w:p w:rsidRPr="00FF196A" w:rsidR="00F34A56" w:rsidP="74A99827" w:rsidRDefault="5846D2B3" w14:paraId="2A74EAB3" w14:textId="49A65FDC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 xml:space="preserve"> </w:t>
      </w:r>
    </w:p>
    <w:p w:rsidRPr="00FF196A" w:rsidR="00F34A56" w:rsidP="74A99827" w:rsidRDefault="5846D2B3" w14:paraId="69301440" w14:textId="63F0FB1C">
      <w:pPr>
        <w:pStyle w:val="Prrafodelista"/>
        <w:numPr>
          <w:ilvl w:val="0"/>
          <w:numId w:val="2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La falta de integración de la información</w:t>
      </w:r>
    </w:p>
    <w:p w:rsidRPr="00FF196A" w:rsidR="00F34A56" w:rsidP="74A99827" w:rsidRDefault="5846D2B3" w14:paraId="0A880806" w14:textId="743194F4">
      <w:pPr>
        <w:pStyle w:val="Prrafodelista"/>
        <w:numPr>
          <w:ilvl w:val="0"/>
          <w:numId w:val="2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La ausencia de procesos estandarizados</w:t>
      </w:r>
    </w:p>
    <w:p w:rsidRPr="00FF196A" w:rsidR="00F34A56" w:rsidP="74A99827" w:rsidRDefault="5846D2B3" w14:paraId="073395C3" w14:textId="287E64C8">
      <w:pPr>
        <w:pStyle w:val="Prrafodelista"/>
        <w:numPr>
          <w:ilvl w:val="0"/>
          <w:numId w:val="2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La dependencia de decisiones centralizadas y basadas en experiencia</w:t>
      </w:r>
    </w:p>
    <w:p w:rsidRPr="00FF196A" w:rsidR="00F34A56" w:rsidP="74A99827" w:rsidRDefault="5846D2B3" w14:paraId="6BA661DF" w14:textId="78DF2760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 xml:space="preserve"> </w:t>
      </w:r>
    </w:p>
    <w:p w:rsidRPr="00FF196A" w:rsidR="00F34A56" w:rsidP="74A99827" w:rsidRDefault="5846D2B3" w14:paraId="0BF849CE" w14:textId="11E31EE5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Esto llevó al equipo a redefinir el enfoque, entendiendo que la transformación digital no debe centrarse únicamente en implementar un ERP, sino en acompañar un cambio en la forma de gestionar el negocio.</w:t>
      </w:r>
    </w:p>
    <w:p w:rsidRPr="00FF196A" w:rsidR="00F34A56" w:rsidP="74A99827" w:rsidRDefault="5846D2B3" w14:paraId="23116C14" w14:textId="50D8EB61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 xml:space="preserve"> </w:t>
      </w:r>
    </w:p>
    <w:p w:rsidRPr="00FF196A" w:rsidR="00F34A56" w:rsidP="74A99827" w:rsidRDefault="5846D2B3" w14:paraId="3AE215D9" w14:textId="50C0FABD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¿Anticipan alguna dificultad para avanzar?</w:t>
      </w:r>
    </w:p>
    <w:p w:rsidRPr="00FF196A" w:rsidR="00F34A56" w:rsidP="74A99827" w:rsidRDefault="5846D2B3" w14:paraId="2011B572" w14:textId="7F3141B9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 xml:space="preserve"> </w:t>
      </w:r>
    </w:p>
    <w:p w:rsidRPr="00FF196A" w:rsidR="00F34A56" w:rsidP="74A99827" w:rsidRDefault="5846D2B3" w14:paraId="0C9E13EA" w14:textId="7D28D07B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Sí, se identifican algunas dificultades potenciales:</w:t>
      </w:r>
    </w:p>
    <w:p w:rsidRPr="00FF196A" w:rsidR="00F34A56" w:rsidP="74A99827" w:rsidRDefault="5846D2B3" w14:paraId="392ACB7B" w14:textId="32B51555">
      <w:p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 xml:space="preserve"> </w:t>
      </w:r>
    </w:p>
    <w:p w:rsidRPr="00FF196A" w:rsidR="00F34A56" w:rsidP="74A99827" w:rsidRDefault="5846D2B3" w14:paraId="7AC8ADD5" w14:textId="713F3FD5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Resistencia al cambio</w:t>
      </w:r>
    </w:p>
    <w:p w:rsidRPr="00FF196A" w:rsidR="00F34A56" w:rsidP="74A99827" w:rsidRDefault="5846D2B3" w14:paraId="5C60A4AC" w14:textId="1E957CBF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Dado el peso de la experiencia y los métodos tradicionales, puede haber dificultades en la adopción de nuevas herramientas y procesos.</w:t>
      </w:r>
    </w:p>
    <w:p w:rsidRPr="00FF196A" w:rsidR="00F34A56" w:rsidP="74A99827" w:rsidRDefault="5846D2B3" w14:paraId="46F4E7CD" w14:textId="7D83DA27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Baja madurez digital del equipo</w:t>
      </w:r>
    </w:p>
    <w:p w:rsidRPr="00FF196A" w:rsidR="00F34A56" w:rsidP="74A99827" w:rsidRDefault="5846D2B3" w14:paraId="2A38B36D" w14:textId="6FA50F35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La falta de habilidades digitales puede ralentizar la implementación y requerir capacitación.</w:t>
      </w:r>
    </w:p>
    <w:p w:rsidRPr="00FF196A" w:rsidR="00F34A56" w:rsidP="74A99827" w:rsidRDefault="5846D2B3" w14:paraId="7AFFB0BA" w14:textId="78C51F92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Falta de formalización de procesos</w:t>
      </w:r>
    </w:p>
    <w:p w:rsidRPr="00FF196A" w:rsidR="00F34A56" w:rsidP="74A99827" w:rsidRDefault="5846D2B3" w14:paraId="16C43E03" w14:textId="65A370C7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Antes de digitalizar, será necesario ordenar y estandarizar procesos, lo que implica un esfuerzo adicional.</w:t>
      </w:r>
    </w:p>
    <w:p w:rsidRPr="00FF196A" w:rsidR="00F34A56" w:rsidP="74A99827" w:rsidRDefault="5846D2B3" w14:paraId="7C1B01E6" w14:textId="7339D7A5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Limitaciones de recursos (tiempo y presupuesto)</w:t>
      </w:r>
    </w:p>
    <w:p w:rsidRPr="00FF196A" w:rsidR="00F34A56" w:rsidP="74A99827" w:rsidRDefault="5846D2B3" w14:paraId="18F96C0B" w14:textId="75071904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commentRangeStart w:id="2"/>
      <w:commentRangeStart w:id="3"/>
      <w:r w:rsidRPr="74A99827">
        <w:rPr>
          <w:rFonts w:asciiTheme="minorHAnsi" w:hAnsiTheme="minorHAnsi" w:cstheme="minorBidi"/>
          <w:sz w:val="20"/>
          <w:szCs w:val="20"/>
        </w:rPr>
        <w:t xml:space="preserve">Al ser una empresa </w:t>
      </w:r>
      <w:r w:rsidR="004A0E46">
        <w:rPr>
          <w:rFonts w:asciiTheme="minorHAnsi" w:hAnsiTheme="minorHAnsi" w:cstheme="minorBidi"/>
          <w:sz w:val="20"/>
          <w:szCs w:val="20"/>
        </w:rPr>
        <w:t>no muy desarrollada</w:t>
      </w:r>
      <w:r w:rsidR="005F424A">
        <w:rPr>
          <w:rFonts w:asciiTheme="minorHAnsi" w:hAnsiTheme="minorHAnsi" w:cstheme="minorBidi"/>
          <w:sz w:val="20"/>
          <w:szCs w:val="20"/>
        </w:rPr>
        <w:t>, suelen tener sus procesos muy arraigados a cada persona (ya que dependen de ellos cómo se hacen los procesos, no hay nada estandarizado)</w:t>
      </w:r>
      <w:r w:rsidRPr="74A99827">
        <w:rPr>
          <w:rFonts w:asciiTheme="minorHAnsi" w:hAnsiTheme="minorHAnsi" w:cstheme="minorBidi"/>
          <w:sz w:val="20"/>
          <w:szCs w:val="20"/>
        </w:rPr>
        <w:t xml:space="preserve">, </w:t>
      </w:r>
      <w:r w:rsidR="005F424A">
        <w:rPr>
          <w:rFonts w:asciiTheme="minorHAnsi" w:hAnsiTheme="minorHAnsi" w:cstheme="minorBidi"/>
          <w:sz w:val="20"/>
          <w:szCs w:val="20"/>
        </w:rPr>
        <w:t>por lo que p</w:t>
      </w:r>
      <w:r w:rsidRPr="74A99827">
        <w:rPr>
          <w:rFonts w:asciiTheme="minorHAnsi" w:hAnsiTheme="minorHAnsi" w:cstheme="minorBidi"/>
          <w:sz w:val="20"/>
          <w:szCs w:val="20"/>
        </w:rPr>
        <w:t>uede haber restricciones para implementar soluciones de forma rápida o completa.</w:t>
      </w:r>
      <w:commentRangeEnd w:id="2"/>
      <w:r w:rsidR="00F34A56">
        <w:commentReference w:id="2"/>
      </w:r>
      <w:commentRangeEnd w:id="3"/>
      <w:r>
        <w:rPr>
          <w:rStyle w:val="CommentReference"/>
        </w:rPr>
        <w:commentReference w:id="3"/>
      </w:r>
    </w:p>
    <w:p w:rsidRPr="00FF196A" w:rsidR="00F34A56" w:rsidP="74A99827" w:rsidRDefault="5846D2B3" w14:paraId="0233B2D8" w14:textId="70061C3A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Dependencia del liderazgo</w:t>
      </w:r>
    </w:p>
    <w:p w:rsidRPr="00FF196A" w:rsidR="00F34A56" w:rsidP="74A99827" w:rsidRDefault="5846D2B3" w14:paraId="59663299" w14:textId="34784ABF">
      <w:pPr>
        <w:pStyle w:val="Prrafodelista"/>
        <w:numPr>
          <w:ilvl w:val="0"/>
          <w:numId w:val="1"/>
        </w:numPr>
        <w:rPr>
          <w:rFonts w:asciiTheme="minorHAnsi" w:hAnsiTheme="minorHAnsi" w:cstheme="minorBidi"/>
          <w:sz w:val="20"/>
          <w:szCs w:val="20"/>
        </w:rPr>
      </w:pPr>
      <w:r w:rsidRPr="74A99827">
        <w:rPr>
          <w:rFonts w:asciiTheme="minorHAnsi" w:hAnsiTheme="minorHAnsi" w:cstheme="minorBidi"/>
          <w:sz w:val="20"/>
          <w:szCs w:val="20"/>
        </w:rPr>
        <w:t>Si no hay un compromiso claro de la dirección, la transformación puede perder impulso.</w:t>
      </w:r>
    </w:p>
    <w:sectPr w:rsidRPr="00FF196A" w:rsidR="00F34A56" w:rsidSect="00601442">
      <w:headerReference w:type="default" r:id="rId18"/>
      <w:footerReference w:type="default" r:id="rId19"/>
      <w:headerReference w:type="first" r:id="rId20"/>
      <w:footerReference w:type="first" r:id="rId21"/>
      <w:pgSz w:w="11906" w:h="16838" w:orient="portrait" w:code="9"/>
      <w:pgMar w:top="1440" w:right="1440" w:bottom="1440" w:left="1440" w:header="720" w:footer="864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DH" w:author="Daniela Harari" w:date="2026-04-20T11:14:00Z" w:id="0">
    <w:p w:rsidR="00000000" w:rsidRDefault="00000000" w14:paraId="7CD26B70" w14:textId="5238080F">
      <w:r>
        <w:annotationRef/>
      </w:r>
      <w:r w:rsidRPr="01B2D84C">
        <w:t>en qué?</w:t>
      </w:r>
    </w:p>
  </w:comment>
  <w:comment w:initials="AMS" w:author="Abril Malena Sztainberg" w:date="2026-04-23T01:24:00Z" w:id="1">
    <w:p w:rsidR="00EC5E95" w:rsidP="00EC5E95" w:rsidRDefault="00EC5E95" w14:paraId="7C605951" w14:textId="77777777">
      <w:r>
        <w:rPr>
          <w:rStyle w:val="Refdecomentario"/>
        </w:rPr>
        <w:annotationRef/>
      </w:r>
      <w:r>
        <w:rPr>
          <w:sz w:val="20"/>
          <w:szCs w:val="20"/>
        </w:rPr>
        <w:t>Aclarado</w:t>
      </w:r>
    </w:p>
  </w:comment>
  <w:comment w:initials="DH" w:author="Daniela Harari" w:date="2026-04-20T11:16:00Z" w:id="2">
    <w:p w:rsidR="00000000" w:rsidRDefault="00000000" w14:paraId="33D1527D" w14:textId="2FFBCEC2">
      <w:r>
        <w:annotationRef/>
      </w:r>
      <w:r w:rsidRPr="028DB790">
        <w:t>este no me queda claro.. tambien si son pocas personas puede ser menos dificil implementar algo nuevo para todos</w:t>
      </w:r>
    </w:p>
  </w:comment>
  <w:comment w:initials="AMS" w:author="Abril Malena Sztainberg" w:date="2026-04-23T01:25:00Z" w:id="3">
    <w:p w:rsidR="004A0E46" w:rsidP="004A0E46" w:rsidRDefault="004A0E46" w14:paraId="585F0C2E" w14:textId="77777777">
      <w:r>
        <w:rPr>
          <w:rStyle w:val="Refdecomentario"/>
        </w:rPr>
        <w:annotationRef/>
      </w:r>
      <w:r>
        <w:rPr>
          <w:sz w:val="20"/>
          <w:szCs w:val="20"/>
        </w:rPr>
        <w:t>Tenés razón, ahí lo actualizo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D26B70" w15:done="1"/>
  <w15:commentEx w15:paraId="7C605951" w15:paraIdParent="7CD26B70" w15:done="1"/>
  <w15:commentEx w15:paraId="33D1527D" w15:done="1"/>
  <w15:commentEx w15:paraId="585F0C2E" w15:paraIdParent="33D1527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C44C06" w16cex:dateUtc="2026-04-20T14:14:00Z"/>
  <w16cex:commentExtensible w16cex:durableId="7298A056" w16cex:dateUtc="2026-04-23T04:24:00Z"/>
  <w16cex:commentExtensible w16cex:durableId="093C9F0A" w16cex:dateUtc="2026-04-20T14:16:00Z"/>
  <w16cex:commentExtensible w16cex:durableId="0EB8AD64" w16cex:dateUtc="2026-04-23T04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D26B70" w16cid:durableId="20C44C06"/>
  <w16cid:commentId w16cid:paraId="7C605951" w16cid:durableId="7298A056"/>
  <w16cid:commentId w16cid:paraId="33D1527D" w16cid:durableId="093C9F0A"/>
  <w16cid:commentId w16cid:paraId="585F0C2E" w16cid:durableId="0EB8AD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4DB2" w:rsidRDefault="006B4DB2" w14:paraId="5D5B7D71" w14:textId="77777777">
      <w:r>
        <w:separator/>
      </w:r>
    </w:p>
  </w:endnote>
  <w:endnote w:type="continuationSeparator" w:id="0">
    <w:p w:rsidR="006B4DB2" w:rsidRDefault="006B4DB2" w14:paraId="7B6A2E06" w14:textId="77777777">
      <w:r>
        <w:continuationSeparator/>
      </w:r>
    </w:p>
  </w:endnote>
  <w:endnote w:type="continuationNotice" w:id="1">
    <w:p w:rsidR="006B4DB2" w:rsidRDefault="006B4DB2" w14:paraId="1A2D5DF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753AF" w:rsidR="00AD5934" w:rsidP="00AD5934" w:rsidRDefault="00AD5934" w14:paraId="6A8478B0" w14:textId="60E30B7B">
    <w:pPr>
      <w:pStyle w:val="Sinespaciado"/>
      <w:jc w:val="right"/>
      <w:rPr>
        <w:lang w:val="es-AR"/>
      </w:rPr>
    </w:pPr>
    <w:r>
      <w:fldChar w:fldCharType="begin"/>
    </w:r>
    <w:r w:rsidRPr="003753AF">
      <w:rPr>
        <w:lang w:val="es-AR"/>
      </w:rPr>
      <w:instrText xml:space="preserve"> FILENAME \* MERGEFORMAT </w:instrText>
    </w:r>
    <w:r>
      <w:fldChar w:fldCharType="separate"/>
    </w:r>
    <w:r w:rsidR="00A50641">
      <w:rPr>
        <w:noProof/>
        <w:lang w:val="es-AR"/>
      </w:rPr>
      <w:t>02-T Diagnostico organizacional.docx</w:t>
    </w:r>
    <w:r>
      <w:rPr>
        <w:noProof/>
      </w:rPr>
      <w:fldChar w:fldCharType="end"/>
    </w:r>
  </w:p>
  <w:p w:rsidRPr="00D72B3F" w:rsidR="00D72B3F" w:rsidP="00D72B3F" w:rsidRDefault="00D72B3F" w14:paraId="426C007C" w14:textId="6ABCD88F">
    <w:pPr>
      <w:pStyle w:val="Sinespaciado"/>
      <w:jc w:val="right"/>
    </w:pPr>
    <w:r w:rsidRPr="001968C6">
      <w:rPr>
        <w:lang w:val="es-419"/>
      </w:rPr>
      <w:t xml:space="preserve">Pág. </w:t>
    </w:r>
    <w:r>
      <w:rPr>
        <w:b/>
        <w:bCs/>
      </w:rPr>
      <w:fldChar w:fldCharType="begin"/>
    </w:r>
    <w:r w:rsidRPr="001968C6">
      <w:rPr>
        <w:b/>
        <w:bCs/>
        <w:lang w:val="es-419"/>
      </w:rPr>
      <w:instrText xml:space="preserve"> PAGE  \* Arabic  \* MERGEFORMAT </w:instrText>
    </w:r>
    <w:r>
      <w:rPr>
        <w:b/>
        <w:bCs/>
      </w:rPr>
      <w:fldChar w:fldCharType="separate"/>
    </w:r>
    <w:r w:rsidR="00C41837">
      <w:rPr>
        <w:b/>
        <w:bCs/>
        <w:noProof/>
      </w:rPr>
      <w:t>2</w:t>
    </w:r>
    <w:r>
      <w:rPr>
        <w:b/>
        <w:bCs/>
      </w:rPr>
      <w:fldChar w:fldCharType="end"/>
    </w:r>
    <w:r w:rsidRPr="00D72B3F">
      <w:t xml:space="preserve"> de </w:t>
    </w:r>
    <w:r>
      <w:rPr>
        <w:b/>
        <w:bCs/>
      </w:rPr>
      <w:fldChar w:fldCharType="begin"/>
    </w:r>
    <w:r w:rsidRPr="00D72B3F"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C41837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753AF" w:rsidR="00D72B3F" w:rsidP="00D72B3F" w:rsidRDefault="009F63BB" w14:paraId="0A0DC1B1" w14:textId="11C0C6C8">
    <w:pPr>
      <w:pStyle w:val="Sinespaciado"/>
      <w:jc w:val="right"/>
      <w:rPr>
        <w:lang w:val="es-AR"/>
      </w:rPr>
    </w:pPr>
    <w:r>
      <w:fldChar w:fldCharType="begin"/>
    </w:r>
    <w:r w:rsidRPr="003753AF">
      <w:rPr>
        <w:lang w:val="es-AR"/>
      </w:rPr>
      <w:instrText xml:space="preserve"> FILENAME \* MERGEFORMAT </w:instrText>
    </w:r>
    <w:r>
      <w:fldChar w:fldCharType="separate"/>
    </w:r>
    <w:r w:rsidR="00046E4B">
      <w:rPr>
        <w:noProof/>
        <w:lang w:val="es-AR"/>
      </w:rPr>
      <w:t>02-T Requerimientos y funcionalidades críticas</w:t>
    </w:r>
    <w:r>
      <w:rPr>
        <w:noProof/>
      </w:rPr>
      <w:fldChar w:fldCharType="end"/>
    </w:r>
  </w:p>
  <w:p w:rsidR="00D72B3F" w:rsidP="00D72B3F" w:rsidRDefault="00D72B3F" w14:paraId="32A7C3E6" w14:textId="092F88CE">
    <w:pPr>
      <w:pStyle w:val="Sinespaciado"/>
      <w:jc w:val="right"/>
    </w:pPr>
    <w:r w:rsidRPr="003753AF">
      <w:rPr>
        <w:lang w:val="es-AR"/>
      </w:rPr>
      <w:t xml:space="preserve">Pág. </w:t>
    </w:r>
    <w:r>
      <w:rPr>
        <w:b/>
        <w:bCs/>
      </w:rPr>
      <w:fldChar w:fldCharType="begin"/>
    </w:r>
    <w:r w:rsidRPr="003753AF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Pr="00C41837" w:rsidR="00C41837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C41837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4DB2" w:rsidRDefault="006B4DB2" w14:paraId="6A2F2EDC" w14:textId="77777777">
      <w:r>
        <w:separator/>
      </w:r>
    </w:p>
  </w:footnote>
  <w:footnote w:type="continuationSeparator" w:id="0">
    <w:p w:rsidR="006B4DB2" w:rsidRDefault="006B4DB2" w14:paraId="51B00927" w14:textId="77777777">
      <w:r>
        <w:continuationSeparator/>
      </w:r>
    </w:p>
  </w:footnote>
  <w:footnote w:type="continuationNotice" w:id="1">
    <w:p w:rsidR="006B4DB2" w:rsidRDefault="006B4DB2" w14:paraId="08F1AFF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C025F" w:rsidR="000D7C52" w:rsidRDefault="00E346DA" w14:paraId="5914C2F3" w14:textId="77777777">
    <w:pPr>
      <w:pStyle w:val="Encabezado"/>
      <w:rPr>
        <w:rFonts w:asciiTheme="minorHAnsi" w:hAnsiTheme="minorHAnsi" w:cstheme="minorHAnsi"/>
        <w:sz w:val="20"/>
        <w:szCs w:val="20"/>
        <w:lang w:val="es-ES"/>
      </w:rPr>
    </w:pPr>
    <w:r w:rsidRPr="000C025F">
      <w:rPr>
        <w:rFonts w:asciiTheme="minorHAnsi" w:hAnsiTheme="minorHAnsi" w:cstheme="minorHAnsi"/>
        <w:sz w:val="20"/>
        <w:szCs w:val="20"/>
        <w:lang w:val="es-ES"/>
      </w:rPr>
      <w:t>Facultad de Ciencias Económicas – Universidad de Buenos Aires</w:t>
    </w:r>
  </w:p>
  <w:p w:rsidRPr="000C025F" w:rsidR="00E346DA" w:rsidRDefault="0045515D" w14:paraId="070ECA55" w14:textId="57F1411C">
    <w:pPr>
      <w:pStyle w:val="Encabezado"/>
      <w:rPr>
        <w:rFonts w:asciiTheme="minorHAnsi" w:hAnsiTheme="minorHAnsi" w:cstheme="minorHAnsi"/>
        <w:sz w:val="20"/>
        <w:szCs w:val="20"/>
        <w:lang w:val="es-ES"/>
      </w:rPr>
    </w:pPr>
    <w:r w:rsidRPr="000C025F">
      <w:rPr>
        <w:rFonts w:asciiTheme="minorHAnsi" w:hAnsiTheme="minorHAnsi" w:cstheme="minorHAnsi"/>
        <w:sz w:val="20"/>
        <w:szCs w:val="20"/>
        <w:lang w:val="es-ES"/>
      </w:rP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346DA" w:rsidRDefault="00E346DA" w14:paraId="3E772FFB" w14:textId="77777777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1" locked="0" layoutInCell="1" allowOverlap="1" wp14:anchorId="3A28F149" wp14:editId="4FBD503D">
          <wp:simplePos x="0" y="0"/>
          <wp:positionH relativeFrom="column">
            <wp:posOffset>5454650</wp:posOffset>
          </wp:positionH>
          <wp:positionV relativeFrom="paragraph">
            <wp:posOffset>-228600</wp:posOffset>
          </wp:positionV>
          <wp:extent cx="641383" cy="685835"/>
          <wp:effectExtent l="0" t="0" r="6350" b="0"/>
          <wp:wrapTight wrapText="bothSides">
            <wp:wrapPolygon edited="0">
              <wp:start x="0" y="0"/>
              <wp:lineTo x="0" y="21000"/>
              <wp:lineTo x="21172" y="21000"/>
              <wp:lineTo x="2117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AR"/>
      </w:rPr>
      <w:drawing>
        <wp:anchor distT="0" distB="0" distL="114300" distR="114300" simplePos="0" relativeHeight="251658241" behindDoc="1" locked="0" layoutInCell="1" allowOverlap="1" wp14:anchorId="2CBC2262" wp14:editId="487FC47F">
          <wp:simplePos x="0" y="0"/>
          <wp:positionH relativeFrom="margin">
            <wp:posOffset>4781550</wp:posOffset>
          </wp:positionH>
          <wp:positionV relativeFrom="paragraph">
            <wp:posOffset>-254000</wp:posOffset>
          </wp:positionV>
          <wp:extent cx="723937" cy="711237"/>
          <wp:effectExtent l="0" t="0" r="0" b="0"/>
          <wp:wrapTight wrapText="bothSides">
            <wp:wrapPolygon edited="0">
              <wp:start x="0" y="0"/>
              <wp:lineTo x="0" y="20829"/>
              <wp:lineTo x="21032" y="20829"/>
              <wp:lineTo x="2103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B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vedimMnyCyQM+" int2:id="t2Gino3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07A3CCC"/>
    <w:multiLevelType w:val="hybridMultilevel"/>
    <w:tmpl w:val="FFFFFFFF"/>
    <w:lvl w:ilvl="0" w:tplc="4DC4E0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4ED2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68CC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0CF7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2C91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5269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8AED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F267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1250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7C4B91"/>
    <w:multiLevelType w:val="hybridMultilevel"/>
    <w:tmpl w:val="0572490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C3961"/>
    <w:multiLevelType w:val="hybridMultilevel"/>
    <w:tmpl w:val="FFFFFFFF"/>
    <w:lvl w:ilvl="0" w:tplc="F08245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06BB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48C9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2039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7040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4816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D8D5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D03F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12EF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738D407"/>
    <w:multiLevelType w:val="hybridMultilevel"/>
    <w:tmpl w:val="FFFFFFFF"/>
    <w:lvl w:ilvl="0" w:tplc="F1C483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4A31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DC56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AA88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8E6B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AC0A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181D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845A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FC8E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76FA8A"/>
    <w:multiLevelType w:val="hybridMultilevel"/>
    <w:tmpl w:val="FFFFFFFF"/>
    <w:lvl w:ilvl="0" w:tplc="159089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F225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38E2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F62A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C2BC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A25C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EA5F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C2AD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1494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0B3E75"/>
    <w:multiLevelType w:val="hybridMultilevel"/>
    <w:tmpl w:val="7AC0B0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A53BD"/>
    <w:multiLevelType w:val="hybridMultilevel"/>
    <w:tmpl w:val="C5E0D1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5E460"/>
    <w:multiLevelType w:val="hybridMultilevel"/>
    <w:tmpl w:val="FFFFFFFF"/>
    <w:lvl w:ilvl="0" w:tplc="46C691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B083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E2DC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F603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BC91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94FB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86C8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88DD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F2E8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1D772C9"/>
    <w:multiLevelType w:val="hybridMultilevel"/>
    <w:tmpl w:val="BC5CA5A8"/>
    <w:lvl w:ilvl="0" w:tplc="9B6AB0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4E3D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5E22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3E8F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8E34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AE76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147A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60CD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069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5E671A2"/>
    <w:multiLevelType w:val="hybridMultilevel"/>
    <w:tmpl w:val="25EE65D6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1534C2A"/>
    <w:multiLevelType w:val="hybridMultilevel"/>
    <w:tmpl w:val="6480EDC2"/>
    <w:lvl w:ilvl="0" w:tplc="E04440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FA03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2AC1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AEA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3095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D42D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F245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4839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96CA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7251B9A"/>
    <w:multiLevelType w:val="hybridMultilevel"/>
    <w:tmpl w:val="F1C46F74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7E412FF"/>
    <w:multiLevelType w:val="hybridMultilevel"/>
    <w:tmpl w:val="FFFFFFFF"/>
    <w:lvl w:ilvl="0" w:tplc="AED48B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E883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EEE3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580F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024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12A9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CCBB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CA2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1A65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925499A"/>
    <w:multiLevelType w:val="multilevel"/>
    <w:tmpl w:val="A7B8DA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9FB5820"/>
    <w:multiLevelType w:val="hybridMultilevel"/>
    <w:tmpl w:val="5B06827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A1157"/>
    <w:multiLevelType w:val="hybridMultilevel"/>
    <w:tmpl w:val="1BBE933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DD612E"/>
    <w:multiLevelType w:val="hybridMultilevel"/>
    <w:tmpl w:val="DE0E72E2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57E5D71"/>
    <w:multiLevelType w:val="hybridMultilevel"/>
    <w:tmpl w:val="BFBE56B6"/>
    <w:lvl w:ilvl="0" w:tplc="DF622CE6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5EE3194"/>
    <w:multiLevelType w:val="hybridMultilevel"/>
    <w:tmpl w:val="80420816"/>
    <w:lvl w:ilvl="0" w:tplc="7FB81C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9C53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6EAC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CB2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A880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5C77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8AC4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5014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C4D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98936F4"/>
    <w:multiLevelType w:val="hybridMultilevel"/>
    <w:tmpl w:val="FFFFFFFF"/>
    <w:lvl w:ilvl="0" w:tplc="806E78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32DA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42C5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3A09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6EC4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0A6B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0E3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30A0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12B4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D50E5DE"/>
    <w:multiLevelType w:val="hybridMultilevel"/>
    <w:tmpl w:val="FFFFFFFF"/>
    <w:lvl w:ilvl="0" w:tplc="1B12EC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C403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10BF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A6C5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48A2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EC70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B465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B8E2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7006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466696F"/>
    <w:multiLevelType w:val="hybridMultilevel"/>
    <w:tmpl w:val="FFFFFFFF"/>
    <w:lvl w:ilvl="0" w:tplc="2EAC07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DCCD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A17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0066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309D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83F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D265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04F1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28AD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6C1114B"/>
    <w:multiLevelType w:val="hybridMultilevel"/>
    <w:tmpl w:val="CE4CE9C0"/>
    <w:lvl w:ilvl="0" w:tplc="46B6226C">
      <w:numFmt w:val="bullet"/>
      <w:lvlText w:val="·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815CF87"/>
    <w:multiLevelType w:val="hybridMultilevel"/>
    <w:tmpl w:val="FFFFFFFF"/>
    <w:lvl w:ilvl="0" w:tplc="CF0C86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E054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BCF4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362F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165A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1A2C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B842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762A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A8E9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A4B5C5B"/>
    <w:multiLevelType w:val="hybridMultilevel"/>
    <w:tmpl w:val="40E882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F68AA7"/>
    <w:multiLevelType w:val="hybridMultilevel"/>
    <w:tmpl w:val="FFFFFFFF"/>
    <w:lvl w:ilvl="0" w:tplc="388CE4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1072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FC7A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D6C8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BA09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E48A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D65C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EA65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8E57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F8A206E"/>
    <w:multiLevelType w:val="hybridMultilevel"/>
    <w:tmpl w:val="FFFFFFFF"/>
    <w:lvl w:ilvl="0" w:tplc="6B6CA2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B89A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A06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5884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F261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E94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201B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A265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1E92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09719700">
    <w:abstractNumId w:val="14"/>
  </w:num>
  <w:num w:numId="2" w16cid:durableId="1596816146">
    <w:abstractNumId w:val="5"/>
  </w:num>
  <w:num w:numId="3" w16cid:durableId="293222691">
    <w:abstractNumId w:val="4"/>
  </w:num>
  <w:num w:numId="4" w16cid:durableId="1721704634">
    <w:abstractNumId w:val="25"/>
  </w:num>
  <w:num w:numId="5" w16cid:durableId="2126725384">
    <w:abstractNumId w:val="28"/>
  </w:num>
  <w:num w:numId="6" w16cid:durableId="1163667422">
    <w:abstractNumId w:val="9"/>
  </w:num>
  <w:num w:numId="7" w16cid:durableId="273907690">
    <w:abstractNumId w:val="1"/>
  </w:num>
  <w:num w:numId="8" w16cid:durableId="290793276">
    <w:abstractNumId w:val="27"/>
  </w:num>
  <w:num w:numId="9" w16cid:durableId="53554978">
    <w:abstractNumId w:val="23"/>
  </w:num>
  <w:num w:numId="10" w16cid:durableId="893737917">
    <w:abstractNumId w:val="21"/>
  </w:num>
  <w:num w:numId="11" w16cid:durableId="1029524919">
    <w:abstractNumId w:val="6"/>
  </w:num>
  <w:num w:numId="12" w16cid:durableId="148178115">
    <w:abstractNumId w:val="22"/>
  </w:num>
  <w:num w:numId="13" w16cid:durableId="586307539">
    <w:abstractNumId w:val="20"/>
  </w:num>
  <w:num w:numId="14" w16cid:durableId="222915393">
    <w:abstractNumId w:val="12"/>
  </w:num>
  <w:num w:numId="15" w16cid:durableId="1934508245">
    <w:abstractNumId w:val="10"/>
  </w:num>
  <w:num w:numId="16" w16cid:durableId="820272143">
    <w:abstractNumId w:val="0"/>
  </w:num>
  <w:num w:numId="17" w16cid:durableId="39284895">
    <w:abstractNumId w:val="19"/>
  </w:num>
  <w:num w:numId="18" w16cid:durableId="364330337">
    <w:abstractNumId w:val="19"/>
    <w:lvlOverride w:ilvl="0">
      <w:startOverride w:val="1"/>
    </w:lvlOverride>
  </w:num>
  <w:num w:numId="19" w16cid:durableId="868572099">
    <w:abstractNumId w:val="3"/>
  </w:num>
  <w:num w:numId="20" w16cid:durableId="1286346984">
    <w:abstractNumId w:val="7"/>
  </w:num>
  <w:num w:numId="21" w16cid:durableId="1287010225">
    <w:abstractNumId w:val="26"/>
  </w:num>
  <w:num w:numId="22" w16cid:durableId="1862278013">
    <w:abstractNumId w:val="17"/>
  </w:num>
  <w:num w:numId="23" w16cid:durableId="872035193">
    <w:abstractNumId w:val="18"/>
  </w:num>
  <w:num w:numId="24" w16cid:durableId="1128010093">
    <w:abstractNumId w:val="24"/>
  </w:num>
  <w:num w:numId="25" w16cid:durableId="625238478">
    <w:abstractNumId w:val="11"/>
  </w:num>
  <w:num w:numId="26" w16cid:durableId="682248742">
    <w:abstractNumId w:val="13"/>
  </w:num>
  <w:num w:numId="27" w16cid:durableId="1548492792">
    <w:abstractNumId w:val="15"/>
  </w:num>
  <w:num w:numId="28" w16cid:durableId="565995771">
    <w:abstractNumId w:val="16"/>
  </w:num>
  <w:num w:numId="29" w16cid:durableId="732119795">
    <w:abstractNumId w:val="8"/>
  </w:num>
  <w:num w:numId="30" w16cid:durableId="24808517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a Harari">
    <w15:presenceInfo w15:providerId="AD" w15:userId="S::06ha39557649@campus.economicas.uba.ar::38161511-6ace-4b0e-8d0c-effcca3ff7ad"/>
  </w15:person>
  <w15:person w15:author="Abril Malena Sztainberg">
    <w15:presenceInfo w15:providerId="AD" w15:userId="S::88SZ45013352@campus.economicas.uba.ar::d94087c6-5bdb-4f44-83e6-772e1392f5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dirty"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9F"/>
    <w:rsid w:val="00000000"/>
    <w:rsid w:val="00013154"/>
    <w:rsid w:val="00016D9B"/>
    <w:rsid w:val="00045376"/>
    <w:rsid w:val="000457B7"/>
    <w:rsid w:val="00046E4B"/>
    <w:rsid w:val="000652FE"/>
    <w:rsid w:val="00081DD7"/>
    <w:rsid w:val="00082778"/>
    <w:rsid w:val="00083A57"/>
    <w:rsid w:val="000903D7"/>
    <w:rsid w:val="000A0267"/>
    <w:rsid w:val="000B41AA"/>
    <w:rsid w:val="000B5863"/>
    <w:rsid w:val="000B60B8"/>
    <w:rsid w:val="000C025F"/>
    <w:rsid w:val="000C1F13"/>
    <w:rsid w:val="000D197C"/>
    <w:rsid w:val="000D3293"/>
    <w:rsid w:val="000D7C52"/>
    <w:rsid w:val="0010694E"/>
    <w:rsid w:val="00106BEE"/>
    <w:rsid w:val="00107813"/>
    <w:rsid w:val="001141DF"/>
    <w:rsid w:val="00146F34"/>
    <w:rsid w:val="00152F8C"/>
    <w:rsid w:val="00154C19"/>
    <w:rsid w:val="0016328A"/>
    <w:rsid w:val="001858AD"/>
    <w:rsid w:val="00185912"/>
    <w:rsid w:val="00195E42"/>
    <w:rsid w:val="001968C6"/>
    <w:rsid w:val="001A3BD0"/>
    <w:rsid w:val="001A4919"/>
    <w:rsid w:val="001B40E3"/>
    <w:rsid w:val="001C4441"/>
    <w:rsid w:val="001C7532"/>
    <w:rsid w:val="001D2812"/>
    <w:rsid w:val="001D609D"/>
    <w:rsid w:val="001E7648"/>
    <w:rsid w:val="0020560C"/>
    <w:rsid w:val="00223E95"/>
    <w:rsid w:val="00226239"/>
    <w:rsid w:val="002310F8"/>
    <w:rsid w:val="00260C59"/>
    <w:rsid w:val="00285F2A"/>
    <w:rsid w:val="00291E70"/>
    <w:rsid w:val="002A41C2"/>
    <w:rsid w:val="002A62A5"/>
    <w:rsid w:val="002B1BD2"/>
    <w:rsid w:val="002B2DAB"/>
    <w:rsid w:val="002B6190"/>
    <w:rsid w:val="002C3F26"/>
    <w:rsid w:val="002C41A9"/>
    <w:rsid w:val="002D02CA"/>
    <w:rsid w:val="002E3785"/>
    <w:rsid w:val="002E7E83"/>
    <w:rsid w:val="002F0A1E"/>
    <w:rsid w:val="00305B71"/>
    <w:rsid w:val="00310248"/>
    <w:rsid w:val="0032524D"/>
    <w:rsid w:val="003274BE"/>
    <w:rsid w:val="0033471B"/>
    <w:rsid w:val="003432C5"/>
    <w:rsid w:val="003753AF"/>
    <w:rsid w:val="00382532"/>
    <w:rsid w:val="003870DC"/>
    <w:rsid w:val="003A5015"/>
    <w:rsid w:val="003D977D"/>
    <w:rsid w:val="004051E2"/>
    <w:rsid w:val="00410CF8"/>
    <w:rsid w:val="00424673"/>
    <w:rsid w:val="00441868"/>
    <w:rsid w:val="00449E6F"/>
    <w:rsid w:val="00452B8B"/>
    <w:rsid w:val="00455038"/>
    <w:rsid w:val="0045515D"/>
    <w:rsid w:val="00457EE7"/>
    <w:rsid w:val="00464880"/>
    <w:rsid w:val="004678F5"/>
    <w:rsid w:val="00472DC0"/>
    <w:rsid w:val="00492828"/>
    <w:rsid w:val="004A0E46"/>
    <w:rsid w:val="004C3DAA"/>
    <w:rsid w:val="004E3CD8"/>
    <w:rsid w:val="004F0F8F"/>
    <w:rsid w:val="005152B1"/>
    <w:rsid w:val="00520DDB"/>
    <w:rsid w:val="00521D5F"/>
    <w:rsid w:val="0053289C"/>
    <w:rsid w:val="00535E78"/>
    <w:rsid w:val="0055523D"/>
    <w:rsid w:val="0055719A"/>
    <w:rsid w:val="00566777"/>
    <w:rsid w:val="005805DD"/>
    <w:rsid w:val="00582103"/>
    <w:rsid w:val="00583DFF"/>
    <w:rsid w:val="005856CE"/>
    <w:rsid w:val="005938E2"/>
    <w:rsid w:val="005B4936"/>
    <w:rsid w:val="005B6E98"/>
    <w:rsid w:val="005D363F"/>
    <w:rsid w:val="005D3C56"/>
    <w:rsid w:val="005E755C"/>
    <w:rsid w:val="005F0744"/>
    <w:rsid w:val="005F424A"/>
    <w:rsid w:val="00601036"/>
    <w:rsid w:val="00601442"/>
    <w:rsid w:val="0063151C"/>
    <w:rsid w:val="00632824"/>
    <w:rsid w:val="006342B6"/>
    <w:rsid w:val="006371B4"/>
    <w:rsid w:val="006417D5"/>
    <w:rsid w:val="00655099"/>
    <w:rsid w:val="006565A7"/>
    <w:rsid w:val="00656EAD"/>
    <w:rsid w:val="006642AD"/>
    <w:rsid w:val="0066471E"/>
    <w:rsid w:val="00674978"/>
    <w:rsid w:val="00675C4E"/>
    <w:rsid w:val="006863F8"/>
    <w:rsid w:val="00695DE6"/>
    <w:rsid w:val="006B4DB2"/>
    <w:rsid w:val="006B7FD7"/>
    <w:rsid w:val="006D12A5"/>
    <w:rsid w:val="006D6F17"/>
    <w:rsid w:val="00701759"/>
    <w:rsid w:val="00702F9A"/>
    <w:rsid w:val="00737125"/>
    <w:rsid w:val="00751BC2"/>
    <w:rsid w:val="007608EB"/>
    <w:rsid w:val="0076734B"/>
    <w:rsid w:val="007715BB"/>
    <w:rsid w:val="00785C15"/>
    <w:rsid w:val="007879F1"/>
    <w:rsid w:val="007A32FC"/>
    <w:rsid w:val="007B249F"/>
    <w:rsid w:val="007C7062"/>
    <w:rsid w:val="007D2A43"/>
    <w:rsid w:val="007E30BF"/>
    <w:rsid w:val="007E3D74"/>
    <w:rsid w:val="007E57AD"/>
    <w:rsid w:val="007E66EC"/>
    <w:rsid w:val="007E7092"/>
    <w:rsid w:val="00815B23"/>
    <w:rsid w:val="00815DA1"/>
    <w:rsid w:val="0082795D"/>
    <w:rsid w:val="00836ED5"/>
    <w:rsid w:val="00861BE8"/>
    <w:rsid w:val="008660E6"/>
    <w:rsid w:val="008749D0"/>
    <w:rsid w:val="00874A81"/>
    <w:rsid w:val="008B2AB4"/>
    <w:rsid w:val="008B4C10"/>
    <w:rsid w:val="008C0C50"/>
    <w:rsid w:val="008C0F3D"/>
    <w:rsid w:val="008C3C6C"/>
    <w:rsid w:val="008C54FE"/>
    <w:rsid w:val="008E5F56"/>
    <w:rsid w:val="008F02A1"/>
    <w:rsid w:val="008F07FB"/>
    <w:rsid w:val="008F51D9"/>
    <w:rsid w:val="00920220"/>
    <w:rsid w:val="00922E61"/>
    <w:rsid w:val="00937B98"/>
    <w:rsid w:val="00965F37"/>
    <w:rsid w:val="00975617"/>
    <w:rsid w:val="00985939"/>
    <w:rsid w:val="009B51F4"/>
    <w:rsid w:val="009C2007"/>
    <w:rsid w:val="009C2623"/>
    <w:rsid w:val="009C364D"/>
    <w:rsid w:val="009C7344"/>
    <w:rsid w:val="009D3434"/>
    <w:rsid w:val="009E46B5"/>
    <w:rsid w:val="009F1F8C"/>
    <w:rsid w:val="009F63BB"/>
    <w:rsid w:val="00A1308C"/>
    <w:rsid w:val="00A32B27"/>
    <w:rsid w:val="00A3341C"/>
    <w:rsid w:val="00A34629"/>
    <w:rsid w:val="00A50641"/>
    <w:rsid w:val="00A53CDE"/>
    <w:rsid w:val="00A614D0"/>
    <w:rsid w:val="00A646EF"/>
    <w:rsid w:val="00A71300"/>
    <w:rsid w:val="00A73126"/>
    <w:rsid w:val="00A910C4"/>
    <w:rsid w:val="00A95F35"/>
    <w:rsid w:val="00A97015"/>
    <w:rsid w:val="00AB4D8F"/>
    <w:rsid w:val="00AC030D"/>
    <w:rsid w:val="00AC32BF"/>
    <w:rsid w:val="00AC39D0"/>
    <w:rsid w:val="00AD3F0F"/>
    <w:rsid w:val="00AD5934"/>
    <w:rsid w:val="00AD7DD3"/>
    <w:rsid w:val="00AF1BD5"/>
    <w:rsid w:val="00B167A3"/>
    <w:rsid w:val="00B57667"/>
    <w:rsid w:val="00B675F9"/>
    <w:rsid w:val="00B72818"/>
    <w:rsid w:val="00B74C16"/>
    <w:rsid w:val="00B750E7"/>
    <w:rsid w:val="00B75205"/>
    <w:rsid w:val="00B826AC"/>
    <w:rsid w:val="00B84A5F"/>
    <w:rsid w:val="00BC781C"/>
    <w:rsid w:val="00BE5310"/>
    <w:rsid w:val="00BF0987"/>
    <w:rsid w:val="00C41837"/>
    <w:rsid w:val="00C551BB"/>
    <w:rsid w:val="00C57811"/>
    <w:rsid w:val="00C62F74"/>
    <w:rsid w:val="00C658B2"/>
    <w:rsid w:val="00C75545"/>
    <w:rsid w:val="00C800D8"/>
    <w:rsid w:val="00C802BC"/>
    <w:rsid w:val="00C91564"/>
    <w:rsid w:val="00CC0037"/>
    <w:rsid w:val="00CC3B8D"/>
    <w:rsid w:val="00CE238D"/>
    <w:rsid w:val="00CE31A9"/>
    <w:rsid w:val="00CF4745"/>
    <w:rsid w:val="00D261C9"/>
    <w:rsid w:val="00D30CAF"/>
    <w:rsid w:val="00D327E1"/>
    <w:rsid w:val="00D400D6"/>
    <w:rsid w:val="00D427BB"/>
    <w:rsid w:val="00D45180"/>
    <w:rsid w:val="00D46BDD"/>
    <w:rsid w:val="00D67E7C"/>
    <w:rsid w:val="00D72B3F"/>
    <w:rsid w:val="00D74BAE"/>
    <w:rsid w:val="00D84C37"/>
    <w:rsid w:val="00D915CF"/>
    <w:rsid w:val="00D93B7F"/>
    <w:rsid w:val="00DA0C6F"/>
    <w:rsid w:val="00DA1F12"/>
    <w:rsid w:val="00DA2849"/>
    <w:rsid w:val="00DA79DD"/>
    <w:rsid w:val="00DB0A0F"/>
    <w:rsid w:val="00DC5CFA"/>
    <w:rsid w:val="00DC7AED"/>
    <w:rsid w:val="00DF4A0D"/>
    <w:rsid w:val="00DF73FB"/>
    <w:rsid w:val="00E26185"/>
    <w:rsid w:val="00E345FC"/>
    <w:rsid w:val="00E346DA"/>
    <w:rsid w:val="00E347EF"/>
    <w:rsid w:val="00E748A2"/>
    <w:rsid w:val="00E915FC"/>
    <w:rsid w:val="00E95EA8"/>
    <w:rsid w:val="00E97DCF"/>
    <w:rsid w:val="00E97F2F"/>
    <w:rsid w:val="00EA2EFE"/>
    <w:rsid w:val="00EC5E95"/>
    <w:rsid w:val="00F15DAB"/>
    <w:rsid w:val="00F2672D"/>
    <w:rsid w:val="00F34A56"/>
    <w:rsid w:val="00F401BC"/>
    <w:rsid w:val="00F4094C"/>
    <w:rsid w:val="00F40C69"/>
    <w:rsid w:val="00F41355"/>
    <w:rsid w:val="00F46689"/>
    <w:rsid w:val="00F62642"/>
    <w:rsid w:val="00F66A5F"/>
    <w:rsid w:val="00F715F7"/>
    <w:rsid w:val="00F80531"/>
    <w:rsid w:val="00F819A7"/>
    <w:rsid w:val="00F82DB2"/>
    <w:rsid w:val="00FA318C"/>
    <w:rsid w:val="00FA7880"/>
    <w:rsid w:val="00FB09AF"/>
    <w:rsid w:val="00FB1778"/>
    <w:rsid w:val="00FB3658"/>
    <w:rsid w:val="00FC5E9F"/>
    <w:rsid w:val="00FE485A"/>
    <w:rsid w:val="00FF1855"/>
    <w:rsid w:val="00FF196A"/>
    <w:rsid w:val="01901E44"/>
    <w:rsid w:val="01A3AE9D"/>
    <w:rsid w:val="0221E98A"/>
    <w:rsid w:val="0227F52B"/>
    <w:rsid w:val="030BE91A"/>
    <w:rsid w:val="037A3D81"/>
    <w:rsid w:val="045B3043"/>
    <w:rsid w:val="0485E8F4"/>
    <w:rsid w:val="053C5185"/>
    <w:rsid w:val="05D868DE"/>
    <w:rsid w:val="06E43C5D"/>
    <w:rsid w:val="06FCA30D"/>
    <w:rsid w:val="07D85320"/>
    <w:rsid w:val="08C8C453"/>
    <w:rsid w:val="09A27DCA"/>
    <w:rsid w:val="09A68105"/>
    <w:rsid w:val="0A62EF12"/>
    <w:rsid w:val="0B546829"/>
    <w:rsid w:val="0CF6B560"/>
    <w:rsid w:val="0D9C9A79"/>
    <w:rsid w:val="0E9031FE"/>
    <w:rsid w:val="0FF65940"/>
    <w:rsid w:val="10274186"/>
    <w:rsid w:val="11503AC0"/>
    <w:rsid w:val="1207B9E9"/>
    <w:rsid w:val="139B70C9"/>
    <w:rsid w:val="13F5D8F0"/>
    <w:rsid w:val="148A0A52"/>
    <w:rsid w:val="14A01E98"/>
    <w:rsid w:val="14D9B5FA"/>
    <w:rsid w:val="151D4915"/>
    <w:rsid w:val="15F75F06"/>
    <w:rsid w:val="16EF2488"/>
    <w:rsid w:val="16FE0C20"/>
    <w:rsid w:val="18B15407"/>
    <w:rsid w:val="19181DF3"/>
    <w:rsid w:val="198A4E32"/>
    <w:rsid w:val="19E64303"/>
    <w:rsid w:val="1B49F5EC"/>
    <w:rsid w:val="1CD34859"/>
    <w:rsid w:val="1D39B01E"/>
    <w:rsid w:val="1DA818B6"/>
    <w:rsid w:val="1F35DA1B"/>
    <w:rsid w:val="20F9AD85"/>
    <w:rsid w:val="2125723B"/>
    <w:rsid w:val="2167EDDD"/>
    <w:rsid w:val="2299F78A"/>
    <w:rsid w:val="23D8C15F"/>
    <w:rsid w:val="23E52B75"/>
    <w:rsid w:val="2471BBDA"/>
    <w:rsid w:val="24E557C9"/>
    <w:rsid w:val="25806FD8"/>
    <w:rsid w:val="266C2FDC"/>
    <w:rsid w:val="26D65C0F"/>
    <w:rsid w:val="289CB9C6"/>
    <w:rsid w:val="28F72A0E"/>
    <w:rsid w:val="29F3E710"/>
    <w:rsid w:val="2B52DD38"/>
    <w:rsid w:val="2B817864"/>
    <w:rsid w:val="2D978D05"/>
    <w:rsid w:val="2E6B21F7"/>
    <w:rsid w:val="2EAB4D49"/>
    <w:rsid w:val="325E7E83"/>
    <w:rsid w:val="33357031"/>
    <w:rsid w:val="3499B002"/>
    <w:rsid w:val="34C6CB72"/>
    <w:rsid w:val="35AF93D9"/>
    <w:rsid w:val="3690517B"/>
    <w:rsid w:val="36973404"/>
    <w:rsid w:val="369C1051"/>
    <w:rsid w:val="36C35949"/>
    <w:rsid w:val="37AF9E71"/>
    <w:rsid w:val="3805C58F"/>
    <w:rsid w:val="396D446C"/>
    <w:rsid w:val="3A60A896"/>
    <w:rsid w:val="3B41A35A"/>
    <w:rsid w:val="3B7F2731"/>
    <w:rsid w:val="3B9F8B48"/>
    <w:rsid w:val="3E033E27"/>
    <w:rsid w:val="3E27CEEA"/>
    <w:rsid w:val="3E78A855"/>
    <w:rsid w:val="3F578DEF"/>
    <w:rsid w:val="3F733AB0"/>
    <w:rsid w:val="3FCB1B8F"/>
    <w:rsid w:val="402FBAA0"/>
    <w:rsid w:val="403020CB"/>
    <w:rsid w:val="4057E094"/>
    <w:rsid w:val="407A18B9"/>
    <w:rsid w:val="4081B730"/>
    <w:rsid w:val="4193F2B3"/>
    <w:rsid w:val="41DD0FF9"/>
    <w:rsid w:val="41F6A75E"/>
    <w:rsid w:val="44355A43"/>
    <w:rsid w:val="44F99276"/>
    <w:rsid w:val="47F63E5A"/>
    <w:rsid w:val="4823202B"/>
    <w:rsid w:val="4834CC9C"/>
    <w:rsid w:val="48CB4761"/>
    <w:rsid w:val="48D2AEC8"/>
    <w:rsid w:val="48F16A00"/>
    <w:rsid w:val="496693A8"/>
    <w:rsid w:val="4A6937E1"/>
    <w:rsid w:val="4AB69A13"/>
    <w:rsid w:val="4B1DB997"/>
    <w:rsid w:val="4BAA091F"/>
    <w:rsid w:val="4D571D1C"/>
    <w:rsid w:val="4D7B70D9"/>
    <w:rsid w:val="4F4617F5"/>
    <w:rsid w:val="4FCF6217"/>
    <w:rsid w:val="5047706C"/>
    <w:rsid w:val="505FD15D"/>
    <w:rsid w:val="519FCE9F"/>
    <w:rsid w:val="51BABB7E"/>
    <w:rsid w:val="522CC313"/>
    <w:rsid w:val="537FB126"/>
    <w:rsid w:val="54353B7D"/>
    <w:rsid w:val="554E9000"/>
    <w:rsid w:val="5565C8C6"/>
    <w:rsid w:val="561BC5DA"/>
    <w:rsid w:val="56ABB042"/>
    <w:rsid w:val="56B8A632"/>
    <w:rsid w:val="5846D2B3"/>
    <w:rsid w:val="59BA185C"/>
    <w:rsid w:val="59F27B51"/>
    <w:rsid w:val="5A91A078"/>
    <w:rsid w:val="5BC26810"/>
    <w:rsid w:val="5CD41DFE"/>
    <w:rsid w:val="5CE96EE2"/>
    <w:rsid w:val="5DD3AF30"/>
    <w:rsid w:val="5DD8884B"/>
    <w:rsid w:val="5E33DAA1"/>
    <w:rsid w:val="5E352A29"/>
    <w:rsid w:val="5F0B99F9"/>
    <w:rsid w:val="5F1D97EB"/>
    <w:rsid w:val="5F6FEA8F"/>
    <w:rsid w:val="5F92C92A"/>
    <w:rsid w:val="5FF518A3"/>
    <w:rsid w:val="613EE033"/>
    <w:rsid w:val="618D9C4E"/>
    <w:rsid w:val="62D9E856"/>
    <w:rsid w:val="6343AB89"/>
    <w:rsid w:val="63545331"/>
    <w:rsid w:val="65047233"/>
    <w:rsid w:val="653668D4"/>
    <w:rsid w:val="659313FF"/>
    <w:rsid w:val="6617AD5F"/>
    <w:rsid w:val="66C8C68D"/>
    <w:rsid w:val="66FA50BB"/>
    <w:rsid w:val="68BB22B3"/>
    <w:rsid w:val="69B43744"/>
    <w:rsid w:val="6A1CE119"/>
    <w:rsid w:val="6A514DF3"/>
    <w:rsid w:val="6A532C8B"/>
    <w:rsid w:val="6A71F6F6"/>
    <w:rsid w:val="6C37C44A"/>
    <w:rsid w:val="6D879AE8"/>
    <w:rsid w:val="6DCC2F5D"/>
    <w:rsid w:val="6E125720"/>
    <w:rsid w:val="6F72B913"/>
    <w:rsid w:val="707089D2"/>
    <w:rsid w:val="715194A4"/>
    <w:rsid w:val="720E9069"/>
    <w:rsid w:val="7270F970"/>
    <w:rsid w:val="72C3300F"/>
    <w:rsid w:val="73E7408B"/>
    <w:rsid w:val="74A99827"/>
    <w:rsid w:val="761D9B89"/>
    <w:rsid w:val="76598088"/>
    <w:rsid w:val="77BC4F31"/>
    <w:rsid w:val="799EBA4C"/>
    <w:rsid w:val="79AAED4A"/>
    <w:rsid w:val="7AE4AB56"/>
    <w:rsid w:val="7AF407DD"/>
    <w:rsid w:val="7BFCFA9C"/>
    <w:rsid w:val="7DA70005"/>
    <w:rsid w:val="7DE486D3"/>
    <w:rsid w:val="7F48DD9A"/>
    <w:rsid w:val="7FA2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DEB8C1"/>
  <w15:docId w15:val="{E9EEE09D-4F30-487B-88F0-2AFD149E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0F8F"/>
    <w:pPr>
      <w:spacing w:after="0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val="es-AR" w:eastAsia="es-MX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numId w:val="19"/>
      </w:numPr>
      <w:spacing w:before="360" w:after="120"/>
      <w:outlineLvl w:val="1"/>
    </w:pPr>
    <w:rPr>
      <w:b/>
      <w:bCs/>
      <w:color w:val="5B9BD5" w:themeColor="accent1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0F8F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pBdr>
        <w:left w:val="double" w:color="1F4E79" w:themeColor="accent1" w:themeShade="80" w:sz="18" w:space="4"/>
      </w:pBdr>
      <w:spacing w:line="420" w:lineRule="exact"/>
    </w:pPr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pBdr>
        <w:left w:val="double" w:color="1F4E79" w:themeColor="accent1" w:themeShade="80" w:sz="18" w:space="4"/>
      </w:pBdr>
      <w:spacing w:before="80" w:line="280" w:lineRule="exact"/>
    </w:pPr>
    <w:rPr>
      <w:b/>
      <w:bCs/>
      <w:color w:val="5B9BD5" w:themeColor="accent1"/>
    </w:rPr>
  </w:style>
  <w:style w:type="character" w:styleId="SubttuloCar" w:customStyle="1">
    <w:name w:val="Subtítulo Car"/>
    <w:basedOn w:val="Fuentedeprrafopredeter"/>
    <w:link w:val="Subttulo"/>
    <w:uiPriority w:val="11"/>
    <w:rPr>
      <w:b/>
      <w:bCs/>
      <w:color w:val="5B9BD5" w:themeColor="accent1"/>
      <w:sz w:val="24"/>
    </w:rPr>
  </w:style>
  <w:style w:type="character" w:styleId="Ttulo1Car" w:customStyle="1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sz w:val="28"/>
    </w:rPr>
  </w:style>
  <w:style w:type="table" w:styleId="TipTable" w:customStyle="1">
    <w:name w:val="Tip Table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inespaciado">
    <w:name w:val="No Spacing"/>
    <w:uiPriority w:val="36"/>
    <w:qFormat/>
    <w:pPr>
      <w:spacing w:after="0" w:line="240" w:lineRule="auto"/>
    </w:pPr>
  </w:style>
  <w:style w:type="character" w:styleId="Ttulo2Car" w:customStyle="1">
    <w:name w:val="Título 2 Car"/>
    <w:basedOn w:val="Fuentedeprrafopredeter"/>
    <w:link w:val="Ttulo2"/>
    <w:uiPriority w:val="9"/>
    <w:rPr>
      <w:b/>
      <w:bCs/>
      <w:color w:val="5B9BD5" w:themeColor="accent1"/>
      <w:sz w:val="24"/>
    </w:rPr>
  </w:style>
  <w:style w:type="paragraph" w:styleId="Listaconvietas">
    <w:name w:val="List Bullet"/>
    <w:basedOn w:val="Normal"/>
    <w:uiPriority w:val="1"/>
    <w:unhideWhenUsed/>
    <w:qFormat/>
    <w:pPr>
      <w:numPr>
        <w:numId w:val="18"/>
      </w:numPr>
      <w:spacing w:after="6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/>
      <w:contextualSpacing/>
      <w:jc w:val="right"/>
    </w:pPr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character" w:styleId="PiedepginaCar" w:customStyle="1">
    <w:name w:val="Pie de página Car"/>
    <w:basedOn w:val="Fuentedeprrafopredeter"/>
    <w:link w:val="Piedepgina"/>
    <w:uiPriority w:val="99"/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table" w:styleId="Tabladecuadrcula4-nfasis11" w:customStyle="1">
    <w:name w:val="Tabla de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uadrculadetablaclara1" w:customStyle="1">
    <w:name w:val="Cuadrícula de tabla clara1"/>
    <w:basedOn w:val="Tabla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rojectScopeTable" w:customStyle="1">
    <w:name w:val="Project Scope Table"/>
    <w:basedOn w:val="Tablanormal"/>
    <w:uiPriority w:val="99"/>
    <w:pPr>
      <w:spacing w:before="120" w:after="12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notapie">
    <w:name w:val="footnote text"/>
    <w:basedOn w:val="Normal"/>
    <w:link w:val="TextonotapieCar"/>
    <w:uiPriority w:val="12"/>
    <w:unhideWhenUsed/>
    <w:pPr>
      <w:spacing w:before="140"/>
    </w:pPr>
    <w:rPr>
      <w:i/>
      <w:iCs/>
      <w:sz w:val="14"/>
    </w:rPr>
  </w:style>
  <w:style w:type="character" w:styleId="TextonotapieCar" w:customStyle="1">
    <w:name w:val="Texto nota pie Car"/>
    <w:basedOn w:val="Fuentedeprrafopredeter"/>
    <w:link w:val="Textonotapie"/>
    <w:uiPriority w:val="12"/>
    <w:rPr>
      <w:i/>
      <w:iCs/>
      <w:sz w:val="14"/>
    </w:rPr>
  </w:style>
  <w:style w:type="paragraph" w:styleId="Prrafodelista">
    <w:name w:val="List Paragraph"/>
    <w:basedOn w:val="Normal"/>
    <w:uiPriority w:val="34"/>
    <w:unhideWhenUsed/>
    <w:qFormat/>
    <w:rsid w:val="008C0C50"/>
    <w:pPr>
      <w:ind w:left="720"/>
      <w:contextualSpacing/>
    </w:pPr>
  </w:style>
  <w:style w:type="table" w:styleId="ProjectTable" w:customStyle="1">
    <w:name w:val="Project Table"/>
    <w:basedOn w:val="Tablanormal"/>
    <w:uiPriority w:val="99"/>
    <w:rsid w:val="008C0C50"/>
    <w:pPr>
      <w:spacing w:before="120" w:after="120" w:line="240" w:lineRule="auto"/>
    </w:pPr>
    <w:rPr>
      <w:rFonts w:eastAsiaTheme="minorEastAsia"/>
      <w:szCs w:val="18"/>
    </w:rPr>
    <w:tblPr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E7092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E7092"/>
    <w:rPr>
      <w:rFonts w:ascii="Tahoma" w:hAnsi="Tahoma" w:cs="Tahoma"/>
      <w:sz w:val="16"/>
      <w:szCs w:val="16"/>
    </w:rPr>
  </w:style>
  <w:style w:type="table" w:styleId="Tabladesugerencia" w:customStyle="1">
    <w:name w:val="Tabla de sugerencia"/>
    <w:basedOn w:val="Tablanormal"/>
    <w:uiPriority w:val="99"/>
    <w:rsid w:val="007E7092"/>
    <w:pPr>
      <w:spacing w:after="0" w:line="240" w:lineRule="auto"/>
    </w:pPr>
    <w:rPr>
      <w:lang w:val="es-ES" w:eastAsia="es-ES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extodesugerencia" w:customStyle="1">
    <w:name w:val="Texto de sugerencia"/>
    <w:basedOn w:val="Normal"/>
    <w:uiPriority w:val="99"/>
    <w:rsid w:val="007E7092"/>
    <w:pPr>
      <w:spacing w:after="160" w:line="264" w:lineRule="auto"/>
      <w:ind w:right="576"/>
    </w:pPr>
    <w:rPr>
      <w:i/>
      <w:iCs/>
      <w:color w:val="7F7F7F" w:themeColor="text1" w:themeTint="80"/>
      <w:sz w:val="16"/>
      <w:lang w:val="es-ES" w:eastAsia="es-ES"/>
    </w:rPr>
  </w:style>
  <w:style w:type="paragraph" w:styleId="paragraph" w:customStyle="1">
    <w:name w:val="paragraph"/>
    <w:basedOn w:val="Normal"/>
    <w:rsid w:val="007C7062"/>
    <w:pPr>
      <w:spacing w:before="100" w:beforeAutospacing="1" w:after="100" w:afterAutospacing="1"/>
    </w:pPr>
    <w:rPr>
      <w:lang w:eastAsia="es-AR"/>
    </w:rPr>
  </w:style>
  <w:style w:type="character" w:styleId="eop" w:customStyle="1">
    <w:name w:val="eop"/>
    <w:basedOn w:val="Fuentedeprrafopredeter"/>
    <w:rsid w:val="007C7062"/>
  </w:style>
  <w:style w:type="character" w:styleId="normaltextrun" w:customStyle="1">
    <w:name w:val="normaltextrun"/>
    <w:basedOn w:val="Fuentedeprrafopredeter"/>
    <w:rsid w:val="007C7062"/>
  </w:style>
  <w:style w:type="character" w:styleId="spellingerror" w:customStyle="1">
    <w:name w:val="spellingerror"/>
    <w:basedOn w:val="Fuentedeprrafopredeter"/>
    <w:rsid w:val="007C7062"/>
  </w:style>
  <w:style w:type="character" w:styleId="Fuerte">
    <w:name w:val="Strong"/>
    <w:basedOn w:val="Fuentedeprrafopredeter"/>
    <w:uiPriority w:val="22"/>
    <w:qFormat/>
    <w:rsid w:val="000903D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DA1F12"/>
    <w:rPr>
      <w:color w:val="0000FF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4F0F8F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es-AR" w:eastAsia="es-MX"/>
    </w:rPr>
  </w:style>
  <w:style w:type="paragraph" w:styleId="NormalWeb">
    <w:name w:val="Normal (Web)"/>
    <w:basedOn w:val="Normal"/>
    <w:uiPriority w:val="99"/>
    <w:semiHidden/>
    <w:unhideWhenUsed/>
    <w:rsid w:val="004F0F8F"/>
    <w:pPr>
      <w:spacing w:before="100" w:beforeAutospacing="1" w:after="100" w:afterAutospacing="1"/>
    </w:pPr>
  </w:style>
  <w:style w:type="character" w:styleId="Mencinsinresolver">
    <w:name w:val="Unresolved Mention"/>
    <w:basedOn w:val="Fuentedeprrafopredeter"/>
    <w:uiPriority w:val="99"/>
    <w:semiHidden/>
    <w:unhideWhenUsed/>
    <w:rsid w:val="00DA2849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rFonts w:ascii="Times New Roman" w:hAnsi="Times New Roman" w:eastAsia="Times New Roman" w:cs="Times New Roman"/>
      <w:color w:val="auto"/>
      <w:sz w:val="20"/>
      <w:lang w:val="es-AR"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C5E9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EC5E95"/>
    <w:rPr>
      <w:rFonts w:ascii="Times New Roman" w:hAnsi="Times New Roman" w:eastAsia="Times New Roman" w:cs="Times New Roman"/>
      <w:b/>
      <w:bCs/>
      <w:color w:val="auto"/>
      <w:sz w:val="20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5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40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6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34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8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2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3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2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89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61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7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5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60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9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4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5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82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7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89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7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90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6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1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8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29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36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26" Type="http://schemas.microsoft.com/office/2020/10/relationships/intelligence" Target="intelligence2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microsoft.com/office/2018/08/relationships/commentsExtensible" Target="commentsExtensible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23" Type="http://schemas.microsoft.com/office/2011/relationships/people" Target="people.xml"/><Relationship Id="rId10" Type="http://schemas.openxmlformats.org/officeDocument/2006/relationships/hyperlink" Target="https://economicasuba.sharepoint.com/sites/Sistemas/CATEDRA-1422/Material%20practica/APLSI%20-%20T02%20-%20Diagno%CC%81stico%20de%20la%20organizacio%CC%81n.mp4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blog.pad.edu/cual-es-la-importancia-del-diagnostico-organizacional" TargetMode="External"/><Relationship Id="rId14" Type="http://schemas.openxmlformats.org/officeDocument/2006/relationships/comments" Target="comments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AN\Downloads\Template%203%20Mapa%20Proces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48A2"/>
    <w:rsid w:val="000738AC"/>
    <w:rsid w:val="000D3293"/>
    <w:rsid w:val="000F299B"/>
    <w:rsid w:val="00112D1D"/>
    <w:rsid w:val="0042449D"/>
    <w:rsid w:val="00456A6E"/>
    <w:rsid w:val="005413DF"/>
    <w:rsid w:val="006A0A8A"/>
    <w:rsid w:val="006E01EE"/>
    <w:rsid w:val="00723B47"/>
    <w:rsid w:val="007403A1"/>
    <w:rsid w:val="007F16E7"/>
    <w:rsid w:val="00815DA1"/>
    <w:rsid w:val="008900C3"/>
    <w:rsid w:val="009145B5"/>
    <w:rsid w:val="00A50E53"/>
    <w:rsid w:val="00AA2244"/>
    <w:rsid w:val="00C41862"/>
    <w:rsid w:val="00D8677C"/>
    <w:rsid w:val="00DB2836"/>
    <w:rsid w:val="00E748A2"/>
    <w:rsid w:val="00F123A6"/>
    <w:rsid w:val="00FD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413DF"/>
    <w:rPr>
      <w:color w:val="808080"/>
    </w:rPr>
  </w:style>
  <w:style w:type="paragraph" w:customStyle="1" w:styleId="52F8B8D051DA4B6D9704E57807948B1B">
    <w:name w:val="52F8B8D051DA4B6D9704E57807948B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EBAF736F-CA08-4111-98E6-1D45321CAC41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Template%203%20Mapa%20Procesos.dotx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</dc:creator>
  <keywords/>
  <lastModifiedBy>Abril Malena Sztainberg</lastModifiedBy>
  <revision>148</revision>
  <dcterms:created xsi:type="dcterms:W3CDTF">2024-03-20T23:33:00.0000000Z</dcterms:created>
  <dcterms:modified xsi:type="dcterms:W3CDTF">2026-06-23T22:31:29.5387905Z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