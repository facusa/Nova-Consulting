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sdt>
      <w:sdtPr>
        <w:id w:val="1334107749"/>
        <w:placeholder>
          <w:docPart w:val="FC5690C3DE784B0CAB8D3DB30D7C603B"/>
        </w:placeholder>
      </w:sdtPr>
      <w:sdtEndPr>
        <w:rPr>
          <w:lang w:val="es-AR"/>
        </w:rPr>
      </w:sdtEndPr>
      <w:sdtContent>
        <w:p w:rsidRPr="00276207" w:rsidR="000D7C52" w:rsidP="00601442" w:rsidRDefault="00AA0006" w14:paraId="358EBF9C" w14:textId="0A1F465A">
          <w:pPr>
            <w:pStyle w:val="Ttulo"/>
            <w:rPr>
              <w:lang w:val="es-AR"/>
            </w:rPr>
          </w:pPr>
          <w:r w:rsidRPr="00276207">
            <w:rPr>
              <w:lang w:val="es-AR"/>
            </w:rPr>
            <w:t>Full basics</w:t>
          </w:r>
        </w:p>
      </w:sdtContent>
    </w:sdt>
    <w:sdt>
      <w:sdtPr>
        <w:rPr>
          <w:sz w:val="22"/>
          <w:szCs w:val="22"/>
          <w:lang w:val="es-AR"/>
        </w:rPr>
        <w:id w:val="1841579993"/>
        <w:placeholder>
          <w:docPart w:val="FC5690C3DE784B0CAB8D3DB30D7C603B"/>
        </w:placeholder>
      </w:sdtPr>
      <w:sdtContent>
        <w:p w:rsidRPr="00276207" w:rsidR="007E66EC" w:rsidP="3A9D34DC" w:rsidRDefault="009143A3" w14:paraId="40599259" w14:textId="77777777">
          <w:pPr>
            <w:pStyle w:val="Subttulo"/>
            <w:rPr>
              <w:sz w:val="22"/>
              <w:szCs w:val="22"/>
              <w:lang w:val="es-AR"/>
            </w:rPr>
          </w:pPr>
          <w:r w:rsidRPr="00276207">
            <w:rPr>
              <w:rStyle w:val="TtuloCar"/>
              <w:sz w:val="32"/>
              <w:szCs w:val="32"/>
              <w:lang w:val="es-AR"/>
            </w:rPr>
            <w:t>INNOVACIÓN PARA LA TRANSFORMACIÓN</w:t>
          </w:r>
        </w:p>
      </w:sdtContent>
      <w:sdtEndPr>
        <w:rPr>
          <w:sz w:val="22"/>
          <w:szCs w:val="22"/>
          <w:lang w:val="es-AR"/>
        </w:rPr>
      </w:sdtEndPr>
    </w:sdt>
    <w:p w:rsidRPr="00276207" w:rsidR="000D7C52" w:rsidP="7AEDB8FB" w:rsidRDefault="00E346DA" w14:paraId="47502F88" w14:textId="1F4790FD">
      <w:pPr>
        <w:pStyle w:val="Subttulo"/>
        <w:rPr>
          <w:lang w:val="es-AR"/>
        </w:rPr>
      </w:pPr>
      <w:r w:rsidRPr="00276207">
        <w:rPr>
          <w:lang w:val="es-AR"/>
        </w:rPr>
        <w:t xml:space="preserve">Grupo </w:t>
      </w:r>
      <w:r w:rsidRPr="00276207" w:rsidR="00AA0006">
        <w:rPr>
          <w:lang w:val="es-AR"/>
        </w:rPr>
        <w:t>2</w:t>
      </w:r>
      <w:r w:rsidRPr="00276207">
        <w:rPr>
          <w:lang w:val="es-AR"/>
        </w:rPr>
        <w:t xml:space="preserve"> - Sprint 4 </w:t>
      </w:r>
      <w:sdt>
        <w:sdtPr>
          <w:rPr>
            <w:lang w:val="es-AR"/>
          </w:rPr>
          <w:id w:val="216403978"/>
          <w:placeholder>
            <w:docPart w:val="DA55EB2E8D604708A9856B2FB800FF3B"/>
          </w:placeholder>
          <w:date w:fullDate="2026-04-17T00:00:00Z">
            <w:dateFormat w:val="MMMM d, yyyy"/>
            <w:lid w:val="en-US"/>
            <w:storeMappedDataAs w:val="dateTime"/>
            <w:calendar w:val="gregorian"/>
          </w:date>
        </w:sdtPr>
        <w:sdtContent>
          <w:r w:rsidRPr="00276207" w:rsidR="00AA0006">
            <w:rPr>
              <w:lang w:val="es-AR"/>
            </w:rPr>
            <w:t>April 17, 2026</w:t>
          </w:r>
        </w:sdtContent>
      </w:sdt>
    </w:p>
    <w:p w:rsidRPr="00276207" w:rsidR="006513AB" w:rsidP="006513AB" w:rsidRDefault="0099431E" w14:paraId="6A3C4E05" w14:textId="77777777">
      <w:pPr>
        <w:pStyle w:val="Ttulo1"/>
        <w:rPr>
          <w:lang w:val="es-AR"/>
        </w:rPr>
      </w:pPr>
      <w:r w:rsidRPr="00276207">
        <w:rPr>
          <w:noProof/>
          <w:lang w:val="es-AR" w:eastAsia="es-AR"/>
        </w:rPr>
        <mc:AlternateContent>
          <mc:Choice Requires="wpg">
            <w:drawing>
              <wp:inline distT="0" distB="0" distL="0" distR="0" wp14:anchorId="2471E278" wp14:editId="4009D642">
                <wp:extent cx="141605" cy="141605"/>
                <wp:effectExtent l="0" t="0" r="0" b="0"/>
                <wp:docPr id="1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2"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BDBA4D1">
              <v:group id="Group 5" style="width:11.15pt;height:11.15pt;mso-position-horizontal-relative:char;mso-position-vertical-relative:line" coordsize="141605,141605" o:spid="_x0000_s1026" w14:anchorId="7F6CFB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cd6aQgAAA0oAAAOAAAAZHJzL2Uyb0RvYy54bWzcWtuOo0YQfY+Uf0A8Rsp6uBtrvavV3hQp&#10;l1V28gEMxjYKBgLMeDZfn1PdjV2ecUFnV3nJPIyxORR1TlV1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XIgwQAAANsAAAAPAAAAZHJzL2Rvd25yZXYueG1sRE9Li8Iw&#10;EL4v+B/CLHhb01XQ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IoJciD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276207">
        <w:rPr>
          <w:lang w:val="es-AR"/>
        </w:rPr>
        <w:t xml:space="preserve">  Introducción al entregable</w:t>
      </w:r>
    </w:p>
    <w:p w:rsidRPr="00276207" w:rsidR="001B229A" w:rsidP="081F89B4" w:rsidRDefault="0023066E" w14:paraId="2689F8F3" w14:textId="2EDB1860">
      <w:pPr>
        <w:jc w:val="both"/>
        <w:rPr>
          <w:lang w:val="es-AR"/>
        </w:rPr>
      </w:pPr>
      <w:r w:rsidRPr="00276207">
        <w:rPr>
          <w:lang w:val="es-AR"/>
        </w:rPr>
        <w:t>Teniendo en cuenta los objetivos estratégicos de la organización, el equipo de consultoría deberá busca</w:t>
      </w:r>
      <w:r w:rsidRPr="00276207" w:rsidR="13E0D85F">
        <w:rPr>
          <w:lang w:val="es-AR"/>
        </w:rPr>
        <w:t>r</w:t>
      </w:r>
      <w:r w:rsidRPr="00276207">
        <w:rPr>
          <w:lang w:val="es-AR"/>
        </w:rPr>
        <w:t xml:space="preserve"> oportunidades para proponer una visión innovadora que impulse las capacidades de la organización. </w:t>
      </w:r>
    </w:p>
    <w:p w:rsidRPr="00276207" w:rsidR="001B229A" w:rsidP="001B229A" w:rsidRDefault="001B229A" w14:paraId="162041AB" w14:textId="77777777">
      <w:pPr>
        <w:rPr>
          <w:lang w:val="es-AR"/>
        </w:rPr>
      </w:pPr>
      <w:r w:rsidRPr="00276207">
        <w:rPr>
          <w:lang w:val="es-AR"/>
        </w:rPr>
        <w:t>Un gran abordaje de este tema trata el libro “</w:t>
      </w:r>
      <w:r w:rsidRPr="00276207">
        <w:rPr>
          <w:i/>
          <w:iCs/>
          <w:lang w:val="es-AR"/>
        </w:rPr>
        <w:t>Ten Types of Innovation</w:t>
      </w:r>
      <w:r w:rsidRPr="00276207">
        <w:rPr>
          <w:lang w:val="es-AR"/>
        </w:rPr>
        <w:t xml:space="preserve">” (10 tipos de innovación), de J. Doblin (Deloitte). En el mismo, propone un marco a partir del cual las organizaciones pueden innovar, utilizando estrategias probadas anteriormente y con un enfoque práctico, tomando la experiencia de diferentes organizaciones e innovaciones a lo largo de la historia. </w:t>
      </w:r>
    </w:p>
    <w:p w:rsidRPr="00276207" w:rsidR="00244542" w:rsidP="001B229A" w:rsidRDefault="001B229A" w14:paraId="6E840A38" w14:textId="77777777">
      <w:pPr>
        <w:spacing w:after="280" w:line="240" w:lineRule="auto"/>
        <w:jc w:val="both"/>
        <w:rPr>
          <w:lang w:val="es-AR"/>
        </w:rPr>
      </w:pPr>
      <w:r w:rsidRPr="00276207">
        <w:rPr>
          <w:lang w:val="es-AR"/>
        </w:rPr>
        <w:t xml:space="preserve">El modelo propone 10 aspectos de negocio, agrupados en 3 categorías: </w:t>
      </w:r>
    </w:p>
    <w:p w:rsidRPr="00276207" w:rsidR="00244542" w:rsidP="00244542" w:rsidRDefault="001B229A" w14:paraId="5A890306" w14:textId="77777777">
      <w:pPr>
        <w:pStyle w:val="Prrafodelista"/>
        <w:numPr>
          <w:ilvl w:val="0"/>
          <w:numId w:val="17"/>
        </w:numPr>
        <w:spacing w:after="280" w:line="240" w:lineRule="auto"/>
        <w:jc w:val="both"/>
        <w:rPr>
          <w:lang w:val="es-AR"/>
        </w:rPr>
      </w:pPr>
      <w:r w:rsidRPr="00276207">
        <w:rPr>
          <w:b/>
          <w:bCs/>
          <w:i/>
          <w:iCs/>
          <w:color w:val="00B0F0"/>
          <w:lang w:val="es-AR"/>
        </w:rPr>
        <w:t>Configuration</w:t>
      </w:r>
      <w:r w:rsidRPr="00276207">
        <w:rPr>
          <w:i/>
          <w:iCs/>
          <w:color w:val="00B0F0"/>
          <w:lang w:val="es-AR"/>
        </w:rPr>
        <w:t xml:space="preserve"> </w:t>
      </w:r>
      <w:r w:rsidRPr="00276207">
        <w:rPr>
          <w:lang w:val="es-AR"/>
        </w:rPr>
        <w:t xml:space="preserve">(Configuración – del modelo de negocio) </w:t>
      </w:r>
    </w:p>
    <w:p w:rsidRPr="00276207" w:rsidR="00244542" w:rsidP="00244542" w:rsidRDefault="001B229A" w14:paraId="5545E09C" w14:textId="77777777">
      <w:pPr>
        <w:pStyle w:val="Prrafodelista"/>
        <w:numPr>
          <w:ilvl w:val="0"/>
          <w:numId w:val="17"/>
        </w:numPr>
        <w:spacing w:after="280" w:line="240" w:lineRule="auto"/>
        <w:jc w:val="both"/>
        <w:rPr>
          <w:lang w:val="es-AR"/>
        </w:rPr>
      </w:pPr>
      <w:r w:rsidRPr="00276207">
        <w:rPr>
          <w:b/>
          <w:bCs/>
          <w:i/>
          <w:iCs/>
          <w:color w:val="FF6801"/>
          <w:lang w:val="es-AR"/>
        </w:rPr>
        <w:t>Offering</w:t>
      </w:r>
      <w:r w:rsidRPr="00276207">
        <w:rPr>
          <w:i/>
          <w:iCs/>
          <w:color w:val="FFC000"/>
          <w:lang w:val="es-AR"/>
        </w:rPr>
        <w:t xml:space="preserve"> </w:t>
      </w:r>
      <w:r w:rsidRPr="00276207">
        <w:rPr>
          <w:lang w:val="es-AR"/>
        </w:rPr>
        <w:t>(Oferta – de productos y servicios)</w:t>
      </w:r>
    </w:p>
    <w:p w:rsidRPr="00276207" w:rsidR="00EC3A8C" w:rsidP="00DC1DC7" w:rsidRDefault="001B229A" w14:paraId="74C69BEE" w14:textId="77777777">
      <w:pPr>
        <w:pStyle w:val="Prrafodelista"/>
        <w:numPr>
          <w:ilvl w:val="0"/>
          <w:numId w:val="17"/>
        </w:numPr>
        <w:spacing w:after="280" w:line="240" w:lineRule="auto"/>
        <w:jc w:val="both"/>
        <w:rPr>
          <w:lang w:val="es-AR"/>
        </w:rPr>
      </w:pPr>
      <w:r w:rsidRPr="00276207">
        <w:rPr>
          <w:b/>
          <w:bCs/>
          <w:i/>
          <w:iCs/>
          <w:color w:val="EE029A"/>
          <w:lang w:val="es-AR"/>
        </w:rPr>
        <w:t>Experience</w:t>
      </w:r>
      <w:r w:rsidRPr="00276207">
        <w:rPr>
          <w:i/>
          <w:iCs/>
          <w:color w:val="EE029A"/>
          <w:lang w:val="es-AR"/>
        </w:rPr>
        <w:t xml:space="preserve"> </w:t>
      </w:r>
      <w:r w:rsidRPr="00276207">
        <w:rPr>
          <w:lang w:val="es-AR"/>
        </w:rPr>
        <w:t>(Experiencia – el marketing con el que se promueve)</w:t>
      </w:r>
    </w:p>
    <w:p w:rsidRPr="00276207" w:rsidR="00EC3A8C" w:rsidP="00EC3A8C" w:rsidRDefault="00EC3A8C" w14:paraId="025902CF" w14:textId="77777777">
      <w:pPr>
        <w:rPr>
          <w:lang w:val="es-AR" w:eastAsia="es-MX"/>
        </w:rPr>
      </w:pPr>
      <w:r w:rsidRPr="00276207">
        <w:rPr>
          <w:lang w:val="es-AR" w:eastAsia="es-MX"/>
        </w:rPr>
        <w:t>Tal como indica Deloitte, “las tecnologías digitales son aceleradores de la innovación. Permiten mejorar la eficiencia, impulsar la creación y oferta de nuevos productos y servicios, habilitar nuevos modelos de negocio y desdibujar los límites entre industrias. La llave del éxito de una organización está en su capacidad de adaptación y transformación digital”</w:t>
      </w:r>
      <w:r w:rsidRPr="00276207">
        <w:rPr>
          <w:rStyle w:val="Refdenotaalpie"/>
          <w:lang w:val="es-AR" w:eastAsia="es-MX"/>
        </w:rPr>
        <w:footnoteReference w:id="2"/>
      </w:r>
      <w:r w:rsidRPr="00276207">
        <w:rPr>
          <w:lang w:val="es-AR" w:eastAsia="es-MX"/>
        </w:rPr>
        <w:t>.</w:t>
      </w:r>
    </w:p>
    <w:p w:rsidRPr="00276207" w:rsidR="00EC3A8C" w:rsidP="005F6FBA" w:rsidRDefault="00EC3A8C" w14:paraId="2BCD70BA" w14:textId="77777777">
      <w:pPr>
        <w:rPr>
          <w:lang w:val="es-AR"/>
        </w:rPr>
      </w:pPr>
      <w:r w:rsidRPr="00276207">
        <w:rPr>
          <w:lang w:val="es-AR" w:eastAsia="es-MX"/>
        </w:rPr>
        <w:t xml:space="preserve">En la actualidad, es casi imposible pensar en innovación sin tecnología. Como Licenciados en Sistemas, debemos identificar, priorizar y gestionar los aspectos alrededor del desafío de incorporar tecnología, revisando las necesidades del cliente, su visión estratégica, y posibles soluciones a aplicar. Luego, implicará </w:t>
      </w:r>
      <w:r w:rsidRPr="00276207">
        <w:rPr>
          <w:lang w:val="es-AR"/>
        </w:rPr>
        <w:t>planear los cambios en recursos, estructura, cultura y estilos de dirección, y prever que se incorporen capacidades para liderar en el nuevo entorno de negocios.</w:t>
      </w:r>
    </w:p>
    <w:p w:rsidRPr="00276207" w:rsidR="00032F97" w:rsidP="000E79B0" w:rsidRDefault="0099431E" w14:paraId="036A6BE3" w14:textId="77777777">
      <w:pPr>
        <w:pStyle w:val="Ttulo1"/>
        <w:rPr>
          <w:lang w:val="es-AR"/>
        </w:rPr>
      </w:pPr>
      <w:r w:rsidRPr="00276207">
        <w:rPr>
          <w:noProof/>
          <w:lang w:val="es-AR" w:eastAsia="es-AR"/>
        </w:rPr>
        <mc:AlternateContent>
          <mc:Choice Requires="wpg">
            <w:drawing>
              <wp:inline distT="0" distB="0" distL="0" distR="0" wp14:anchorId="4CC46630" wp14:editId="25911C5A">
                <wp:extent cx="141605" cy="141605"/>
                <wp:effectExtent l="0" t="0" r="0" b="0"/>
                <wp:docPr id="14"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5"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6"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A41F223">
              <v:group id="Group 5" style="width:11.15pt;height:11.15pt;mso-position-horizontal-relative:char;mso-position-vertical-relative:line" coordsize="141605,141605" o:spid="_x0000_s1026" w14:anchorId="74117C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WnyZQgAAA0oAAAOAAAAZHJzL2Uyb0RvYy54bWzcWtuOo0YQfY+Uf0A8Rsp6uBtrvavV3hQp&#10;l1V28gEMxjYKBgLMeDZfn1PdjV2ecUFnV3nJPIyxORR1TlV1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276207">
        <w:rPr>
          <w:lang w:val="es-AR"/>
        </w:rPr>
        <w:t xml:space="preserve">  Objetivos del entregable</w:t>
      </w:r>
    </w:p>
    <w:p w:rsidRPr="00276207" w:rsidR="00032F97" w:rsidP="00722BBD" w:rsidRDefault="00722BBD" w14:paraId="24B9A58E" w14:textId="77777777">
      <w:pPr>
        <w:jc w:val="both"/>
        <w:rPr>
          <w:rFonts w:eastAsiaTheme="minorEastAsia"/>
          <w:lang w:val="es-AR"/>
        </w:rPr>
      </w:pPr>
      <w:r w:rsidRPr="00276207">
        <w:rPr>
          <w:lang w:val="es-AR"/>
        </w:rPr>
        <w:t>Con</w:t>
      </w:r>
      <w:r w:rsidRPr="00276207">
        <w:rPr>
          <w:rFonts w:eastAsiaTheme="minorEastAsia"/>
          <w:lang w:val="es-AR"/>
        </w:rPr>
        <w:t xml:space="preserve"> lo aprendido del cliente hasta el momento y basándose en el análisis e investigación de nuevos recursos y metodologías, el equipo presentará una visión innovadora para su caso, que funcione como palanca para mejorar un conjunto de procesos, resolver alguna problemática puntual de la organización, o la acompañe en el desarrollo de nuevos productos y servicios, presentándose así como una innovación incremental o disruptiva para la organización, que la escolte en su proceso de transformación digital.</w:t>
      </w:r>
    </w:p>
    <w:p w:rsidRPr="00276207" w:rsidR="54A79760" w:rsidP="54A79760" w:rsidRDefault="54A79760" w14:paraId="0110F402" w14:textId="77777777">
      <w:pPr>
        <w:jc w:val="both"/>
        <w:rPr>
          <w:rFonts w:ascii="Arial" w:hAnsi="Arial" w:eastAsia="Arial" w:cs="Arial"/>
          <w:color w:val="000000" w:themeColor="text1"/>
          <w:szCs w:val="18"/>
          <w:lang w:val="es-AR"/>
        </w:rPr>
      </w:pPr>
      <w:r w:rsidRPr="00276207">
        <w:rPr>
          <w:noProof/>
          <w:lang w:val="es-AR"/>
        </w:rPr>
        <w:drawing>
          <wp:anchor distT="0" distB="0" distL="114300" distR="114300" simplePos="0" relativeHeight="251658240" behindDoc="0" locked="0" layoutInCell="1" allowOverlap="1" wp14:anchorId="50B964BE" wp14:editId="429F707C">
            <wp:simplePos x="0" y="0"/>
            <wp:positionH relativeFrom="column">
              <wp:align>left</wp:align>
            </wp:positionH>
            <wp:positionV relativeFrom="paragraph">
              <wp:posOffset>0</wp:posOffset>
            </wp:positionV>
            <wp:extent cx="5553074" cy="3219450"/>
            <wp:effectExtent l="0" t="0" r="0" b="0"/>
            <wp:wrapSquare wrapText="bothSides"/>
            <wp:docPr id="1423849020" name="picture" title="Vídeo titulado:APLSI - T04 - Innovación.mp4">
              <a:hlinkClick xmlns:a="http://schemas.openxmlformats.org/drawingml/2006/main" r:id="rId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0">
                      <a:extLst>
                        <a:ext uri="{28A0092B-C50C-407E-A947-70E740481C1C}">
                          <a14:useLocalDpi xmlns:a14="http://schemas.microsoft.com/office/drawing/2010/main" val="0"/>
                        </a:ext>
                        <a:ext uri="http://schemas.microsoft.com/office/word/2020/oembed">
                          <woe:oembed xmlns:woe="http://schemas.microsoft.com/office/word/2020/oembed" oEmbedUrl="https://economicasuba.sharepoint.com/sites/Sistemas/CATEDRA-1422/Material%20practica/APLSI%20-%20T04%20-%20Innovaci%C3%B3n.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Pr="00276207" w:rsidR="2B4947E7" w:rsidP="2ECE9A6E" w:rsidRDefault="2B4947E7" w14:paraId="026DA5C8" w14:textId="77777777">
      <w:pPr>
        <w:jc w:val="both"/>
        <w:rPr>
          <w:rFonts w:ascii="Arial" w:hAnsi="Arial" w:eastAsia="Arial" w:cs="Arial"/>
          <w:szCs w:val="18"/>
          <w:lang w:val="es-AR"/>
        </w:rPr>
      </w:pPr>
      <w:r w:rsidRPr="00276207">
        <w:rPr>
          <w:rFonts w:ascii="Arial" w:hAnsi="Arial" w:eastAsia="Arial" w:cs="Arial"/>
          <w:color w:val="000000" w:themeColor="text1"/>
          <w:szCs w:val="18"/>
          <w:lang w:val="es-AR"/>
        </w:rPr>
        <w:t xml:space="preserve">Video explicativo del template: </w:t>
      </w:r>
      <w:hyperlink r:id="rId11">
        <w:r w:rsidRPr="00276207">
          <w:rPr>
            <w:rStyle w:val="Hipervnculo"/>
            <w:rFonts w:ascii="Arial" w:hAnsi="Arial" w:eastAsia="Arial" w:cs="Arial"/>
            <w:szCs w:val="18"/>
            <w:lang w:val="es-AR"/>
          </w:rPr>
          <w:t>APLSI - T04 - Innovación</w:t>
        </w:r>
      </w:hyperlink>
    </w:p>
    <w:p w:rsidRPr="00276207" w:rsidR="000E79B0" w:rsidP="000E79B0" w:rsidRDefault="00032F97" w14:paraId="437D8DD9" w14:textId="77777777">
      <w:pPr>
        <w:pStyle w:val="Ttulo1"/>
        <w:rPr>
          <w:lang w:val="es-AR"/>
        </w:rPr>
      </w:pPr>
      <w:r w:rsidRPr="00276207">
        <w:rPr>
          <w:noProof/>
          <w:lang w:val="es-AR" w:eastAsia="es-AR"/>
        </w:rPr>
        <mc:AlternateContent>
          <mc:Choice Requires="wpg">
            <w:drawing>
              <wp:inline distT="0" distB="0" distL="0" distR="0" wp14:anchorId="0D901574" wp14:editId="6B93BDA8">
                <wp:extent cx="141605" cy="141605"/>
                <wp:effectExtent l="0" t="0" r="0" b="0"/>
                <wp:docPr id="3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2"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9"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7DE1984A">
              <v:group id="Group 5" style="width:11.15pt;height:11.15pt;mso-position-horizontal-relative:char;mso-position-vertical-relative:line" coordsize="141605,141605" o:spid="_x0000_s1026" w14:anchorId="6AE2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lLbAgAAA0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276207">
        <w:rPr>
          <w:lang w:val="es-AR"/>
        </w:rPr>
        <w:t xml:space="preserve">  Recursos y materiales</w:t>
      </w:r>
    </w:p>
    <w:p w:rsidRPr="00276207" w:rsidR="00C83691" w:rsidP="00C83691" w:rsidRDefault="008F01BB" w14:paraId="42B798E8" w14:textId="77777777">
      <w:pPr>
        <w:pStyle w:val="Prrafodelista"/>
        <w:numPr>
          <w:ilvl w:val="0"/>
          <w:numId w:val="15"/>
        </w:numPr>
        <w:jc w:val="both"/>
        <w:rPr>
          <w:lang w:val="es-AR"/>
        </w:rPr>
      </w:pPr>
      <w:r w:rsidRPr="00276207">
        <w:rPr>
          <w:b/>
          <w:bCs/>
          <w:lang w:val="es-AR"/>
        </w:rPr>
        <w:t xml:space="preserve">Modelo de Doblin: 10 tipos de innovación </w:t>
      </w:r>
      <w:r w:rsidRPr="00276207">
        <w:rPr>
          <w:lang w:val="es-AR"/>
        </w:rPr>
        <w:t>(Capítulo 6 del libro de APLSI)</w:t>
      </w:r>
    </w:p>
    <w:p w:rsidRPr="00276207" w:rsidR="001F6404" w:rsidP="3A9D34DC" w:rsidRDefault="00AF7672" w14:paraId="1871CA0F" w14:textId="77777777">
      <w:pPr>
        <w:pStyle w:val="Prrafodelista"/>
        <w:numPr>
          <w:ilvl w:val="0"/>
          <w:numId w:val="15"/>
        </w:numPr>
        <w:jc w:val="both"/>
        <w:rPr>
          <w:lang w:val="es-AR"/>
        </w:rPr>
      </w:pPr>
      <w:r w:rsidRPr="00276207">
        <w:rPr>
          <w:rFonts w:eastAsiaTheme="minorEastAsia"/>
          <w:b/>
          <w:bCs/>
          <w:lang w:val="es-AR"/>
        </w:rPr>
        <w:t xml:space="preserve">Metodologías para la innovación </w:t>
      </w:r>
      <w:r w:rsidRPr="00276207">
        <w:rPr>
          <w:rFonts w:eastAsiaTheme="minorEastAsia"/>
          <w:lang w:val="es-AR"/>
        </w:rPr>
        <w:t>(</w:t>
      </w:r>
      <w:r w:rsidRPr="00276207">
        <w:rPr>
          <w:lang w:val="es-AR"/>
        </w:rPr>
        <w:t>Capítulo 8 del libro de APLSI)</w:t>
      </w:r>
    </w:p>
    <w:p w:rsidRPr="00276207" w:rsidR="00F4694D" w:rsidP="7AEDB8FB" w:rsidRDefault="00960F86" w14:paraId="606169C1" w14:textId="77777777">
      <w:pPr>
        <w:pStyle w:val="Ttulo1"/>
        <w:jc w:val="both"/>
        <w:rPr>
          <w:lang w:val="es-AR"/>
        </w:rPr>
      </w:pPr>
      <w:r w:rsidRPr="00276207">
        <w:rPr>
          <w:noProof/>
          <w:lang w:val="es-AR"/>
        </w:rPr>
        <mc:AlternateContent>
          <mc:Choice Requires="wpg">
            <w:drawing>
              <wp:inline distT="0" distB="0" distL="0" distR="0" wp14:anchorId="3584C4E5" wp14:editId="2FCA095F">
                <wp:extent cx="141605" cy="141605"/>
                <wp:effectExtent l="0" t="0" r="0" b="0"/>
                <wp:docPr id="19908802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54144268"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43429121"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ECB2920">
              <v:group id="Group 5" style="width:11.15pt;height:11.15pt;mso-position-horizontal-relative:char;mso-position-vertical-relative:line" coordsize="141605,141605" o:spid="_x0000_s1026" w14:anchorId="471F75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276207">
        <w:rPr>
          <w:lang w:val="es-AR"/>
        </w:rPr>
        <w:t xml:space="preserve">  Artefacto entregable</w:t>
      </w:r>
    </w:p>
    <w:p w:rsidRPr="00276207" w:rsidR="00322A4D" w:rsidP="00032F97" w:rsidRDefault="001B36A9" w14:paraId="1422F5D2" w14:textId="77777777">
      <w:pPr>
        <w:rPr>
          <w:lang w:val="es-AR" w:eastAsia="es-MX"/>
        </w:rPr>
      </w:pPr>
      <w:r w:rsidRPr="00276207">
        <w:rPr>
          <w:lang w:val="es-AR" w:eastAsia="es-MX"/>
        </w:rPr>
        <w:t>Un “</w:t>
      </w:r>
      <w:r w:rsidRPr="00276207">
        <w:rPr>
          <w:b/>
          <w:bCs/>
          <w:lang w:val="es-AR" w:eastAsia="es-MX"/>
        </w:rPr>
        <w:t>elevator pitch”</w:t>
      </w:r>
      <w:r w:rsidRPr="00276207">
        <w:rPr>
          <w:lang w:val="es-AR" w:eastAsia="es-MX"/>
        </w:rPr>
        <w:t xml:space="preserve"> grabado, listo para ser enviado mediante un audio o video por WhatsApp al sponsor de la compañía, para que pueda reenviarlo al CEO/dirección, con el objetivo de obtener socios que apoyen la inversión.</w:t>
      </w:r>
    </w:p>
    <w:p w:rsidRPr="00276207" w:rsidR="00463ED0" w:rsidP="00032F97" w:rsidRDefault="00C578E4" w14:paraId="1C3D3190" w14:textId="77777777">
      <w:pPr>
        <w:rPr>
          <w:lang w:val="es-AR" w:eastAsia="es-MX"/>
        </w:rPr>
      </w:pPr>
      <w:r w:rsidRPr="00276207">
        <w:rPr>
          <w:lang w:val="es-AR" w:eastAsia="es-MX"/>
        </w:rPr>
        <w:t>El objetivo de este pitch es comunicar la idea, conseguir la aprobación y adhesión interna dentro de la compañía para poder ejecutarlo.</w:t>
      </w:r>
    </w:p>
    <w:p w:rsidRPr="00276207" w:rsidR="00E744EF" w:rsidP="00032F97" w:rsidRDefault="00E744EF" w14:paraId="72A32498" w14:textId="77777777">
      <w:pPr>
        <w:rPr>
          <w:lang w:val="es-AR" w:eastAsia="es-MX"/>
        </w:rPr>
      </w:pPr>
      <w:r w:rsidRPr="00276207">
        <w:rPr>
          <w:lang w:val="es-AR" w:eastAsia="es-MX"/>
        </w:rPr>
        <w:t>Recomendamos que el mismo no sea mayor a 2 minutos de duración</w:t>
      </w:r>
    </w:p>
    <w:p w:rsidRPr="00276207" w:rsidR="00DD72F7" w:rsidP="00032F97" w:rsidRDefault="00DE771A" w14:paraId="77BFDFC4" w14:textId="77777777">
      <w:pPr>
        <w:rPr>
          <w:lang w:val="es-AR" w:eastAsia="es-MX"/>
        </w:rPr>
      </w:pPr>
      <w:r w:rsidRPr="00276207">
        <w:rPr>
          <w:lang w:val="es-AR" w:eastAsia="es-MX"/>
        </w:rPr>
        <w:t>Estructura/preguntas guía para la elaboración de este pitch:</w:t>
      </w:r>
    </w:p>
    <w:p w:rsidRPr="00276207" w:rsidR="00DD72F7" w:rsidP="008C59FC" w:rsidRDefault="009F1F42" w14:paraId="16F8487C" w14:textId="77777777">
      <w:pPr>
        <w:pStyle w:val="Prrafodelista"/>
        <w:numPr>
          <w:ilvl w:val="0"/>
          <w:numId w:val="20"/>
        </w:numPr>
        <w:spacing w:line="240" w:lineRule="auto"/>
        <w:rPr>
          <w:lang w:val="es-AR" w:eastAsia="es-MX"/>
        </w:rPr>
      </w:pPr>
      <w:r w:rsidRPr="00276207">
        <w:rPr>
          <w:lang w:val="es-AR" w:eastAsia="es-MX"/>
        </w:rPr>
        <w:t>Presentación</w:t>
      </w:r>
    </w:p>
    <w:p w:rsidRPr="00276207" w:rsidR="00DD72F7" w:rsidP="008C59FC" w:rsidRDefault="009F1F42" w14:paraId="4E016E46" w14:textId="77777777">
      <w:pPr>
        <w:pStyle w:val="Prrafodelista"/>
        <w:spacing w:line="240" w:lineRule="auto"/>
        <w:rPr>
          <w:i/>
          <w:iCs/>
          <w:color w:val="7F7F7F" w:themeColor="text1" w:themeTint="80"/>
          <w:lang w:val="es-AR" w:eastAsia="es-MX"/>
        </w:rPr>
      </w:pPr>
      <w:r w:rsidRPr="00276207">
        <w:rPr>
          <w:i/>
          <w:iCs/>
          <w:color w:val="7F7F7F" w:themeColor="text1" w:themeTint="80"/>
          <w:lang w:val="es-AR" w:eastAsia="es-MX"/>
        </w:rPr>
        <w:t>¿Quién habla?</w:t>
      </w:r>
    </w:p>
    <w:p w:rsidRPr="00276207" w:rsidR="00DD72F7" w:rsidP="008C59FC" w:rsidRDefault="00E05010" w14:paraId="27F05A3C" w14:textId="77777777">
      <w:pPr>
        <w:pStyle w:val="Prrafodelista"/>
        <w:numPr>
          <w:ilvl w:val="0"/>
          <w:numId w:val="20"/>
        </w:numPr>
        <w:spacing w:line="240" w:lineRule="auto"/>
        <w:rPr>
          <w:lang w:val="es-AR" w:eastAsia="es-MX"/>
        </w:rPr>
      </w:pPr>
      <w:r w:rsidRPr="00276207">
        <w:rPr>
          <w:lang w:val="es-AR" w:eastAsia="es-MX"/>
        </w:rPr>
        <w:t>Problema</w:t>
      </w:r>
    </w:p>
    <w:p w:rsidRPr="00276207" w:rsidR="005835DC" w:rsidP="008C59FC" w:rsidRDefault="005835DC" w14:paraId="4AC26B5D" w14:textId="77777777">
      <w:pPr>
        <w:pStyle w:val="Prrafodelista"/>
        <w:spacing w:line="240" w:lineRule="auto"/>
        <w:rPr>
          <w:i/>
          <w:iCs/>
          <w:color w:val="7F7F7F" w:themeColor="text1" w:themeTint="80"/>
          <w:lang w:val="es-AR" w:eastAsia="es-MX"/>
        </w:rPr>
      </w:pPr>
      <w:r w:rsidRPr="00276207">
        <w:rPr>
          <w:i/>
          <w:iCs/>
          <w:color w:val="7F7F7F" w:themeColor="text1" w:themeTint="80"/>
          <w:lang w:val="es-AR" w:eastAsia="es-MX"/>
        </w:rPr>
        <w:t>¿Qué problema/oportunidad encontramos?</w:t>
      </w:r>
    </w:p>
    <w:p w:rsidRPr="00276207" w:rsidR="00DD72F7" w:rsidP="008C59FC" w:rsidRDefault="00E05010" w14:paraId="1F9DB823" w14:textId="77777777">
      <w:pPr>
        <w:pStyle w:val="Prrafodelista"/>
        <w:numPr>
          <w:ilvl w:val="0"/>
          <w:numId w:val="20"/>
        </w:numPr>
        <w:spacing w:line="240" w:lineRule="auto"/>
        <w:rPr>
          <w:lang w:val="es-AR" w:eastAsia="es-MX"/>
        </w:rPr>
      </w:pPr>
      <w:r w:rsidRPr="00276207">
        <w:rPr>
          <w:lang w:val="es-AR" w:eastAsia="es-MX"/>
        </w:rPr>
        <w:t>Solución</w:t>
      </w:r>
    </w:p>
    <w:p w:rsidRPr="00276207" w:rsidR="00E05010" w:rsidP="008C59FC" w:rsidRDefault="005835DC" w14:paraId="00ADD908" w14:textId="77777777">
      <w:pPr>
        <w:pStyle w:val="Prrafodelista"/>
        <w:spacing w:line="240" w:lineRule="auto"/>
        <w:rPr>
          <w:i/>
          <w:iCs/>
          <w:color w:val="7F7F7F" w:themeColor="text1" w:themeTint="80"/>
          <w:lang w:val="es-AR" w:eastAsia="es-MX"/>
        </w:rPr>
      </w:pPr>
      <w:r w:rsidRPr="00276207">
        <w:rPr>
          <w:i/>
          <w:iCs/>
          <w:color w:val="7F7F7F" w:themeColor="text1" w:themeTint="80"/>
          <w:lang w:val="es-AR" w:eastAsia="es-MX"/>
        </w:rPr>
        <w:t xml:space="preserve">¿Qué modelo proponemos para este cliente? </w:t>
      </w:r>
    </w:p>
    <w:p w:rsidRPr="00276207" w:rsidR="00DD72F7" w:rsidP="008C59FC" w:rsidRDefault="00835E13" w14:paraId="286BB1DE" w14:textId="77777777">
      <w:pPr>
        <w:pStyle w:val="Prrafodelista"/>
        <w:numPr>
          <w:ilvl w:val="0"/>
          <w:numId w:val="20"/>
        </w:numPr>
        <w:spacing w:line="240" w:lineRule="auto"/>
        <w:rPr>
          <w:lang w:val="es-AR" w:eastAsia="es-MX"/>
        </w:rPr>
      </w:pPr>
      <w:r w:rsidRPr="00276207">
        <w:rPr>
          <w:lang w:val="es-AR" w:eastAsia="es-MX"/>
        </w:rPr>
        <w:t>Target</w:t>
      </w:r>
    </w:p>
    <w:p w:rsidRPr="00276207" w:rsidR="00FF646B" w:rsidP="008C59FC" w:rsidRDefault="00FF646B" w14:paraId="469360B3" w14:textId="77777777">
      <w:pPr>
        <w:pStyle w:val="Prrafodelista"/>
        <w:spacing w:line="240" w:lineRule="auto"/>
        <w:rPr>
          <w:lang w:val="es-AR" w:eastAsia="es-MX"/>
        </w:rPr>
      </w:pPr>
      <w:r w:rsidRPr="00276207">
        <w:rPr>
          <w:i/>
          <w:iCs/>
          <w:color w:val="7F7F7F" w:themeColor="text1" w:themeTint="80"/>
          <w:lang w:val="es-AR" w:eastAsia="es-MX"/>
        </w:rPr>
        <w:t>¿Qué sponsors/partes de la organización deberían involucrarse?</w:t>
      </w:r>
    </w:p>
    <w:p w:rsidRPr="00276207" w:rsidR="00FF646B" w:rsidP="008C59FC" w:rsidRDefault="00FF646B" w14:paraId="1EF18A35" w14:textId="77777777">
      <w:pPr>
        <w:pStyle w:val="Prrafodelista"/>
        <w:numPr>
          <w:ilvl w:val="0"/>
          <w:numId w:val="20"/>
        </w:numPr>
        <w:spacing w:line="240" w:lineRule="auto"/>
        <w:rPr>
          <w:lang w:val="es-AR" w:eastAsia="es-MX"/>
        </w:rPr>
      </w:pPr>
      <w:r w:rsidRPr="00276207">
        <w:rPr>
          <w:lang w:val="es-AR" w:eastAsia="es-MX"/>
        </w:rPr>
        <w:t>Competidores</w:t>
      </w:r>
    </w:p>
    <w:p w:rsidRPr="00276207" w:rsidR="008E43C8" w:rsidP="008C59FC" w:rsidRDefault="008E43C8" w14:paraId="334FE6E0" w14:textId="77777777">
      <w:pPr>
        <w:pStyle w:val="Prrafodelista"/>
        <w:spacing w:line="240" w:lineRule="auto"/>
        <w:rPr>
          <w:lang w:val="es-AR" w:eastAsia="es-MX"/>
        </w:rPr>
      </w:pPr>
      <w:r w:rsidRPr="00276207">
        <w:rPr>
          <w:i/>
          <w:iCs/>
          <w:color w:val="7F7F7F" w:themeColor="text1" w:themeTint="80"/>
          <w:lang w:val="es-AR" w:eastAsia="es-MX"/>
        </w:rPr>
        <w:t>¿Qué competidores ya están aplicando este modelo?</w:t>
      </w:r>
    </w:p>
    <w:p w:rsidRPr="00276207" w:rsidR="008E43C8" w:rsidP="008C59FC" w:rsidRDefault="008E43C8" w14:paraId="1B58EE21" w14:textId="77777777">
      <w:pPr>
        <w:pStyle w:val="Prrafodelista"/>
        <w:numPr>
          <w:ilvl w:val="0"/>
          <w:numId w:val="20"/>
        </w:numPr>
        <w:spacing w:line="240" w:lineRule="auto"/>
        <w:rPr>
          <w:lang w:val="es-AR" w:eastAsia="es-MX"/>
        </w:rPr>
      </w:pPr>
      <w:r w:rsidRPr="00276207">
        <w:rPr>
          <w:lang w:val="es-AR" w:eastAsia="es-MX"/>
        </w:rPr>
        <w:t>Equipo</w:t>
      </w:r>
    </w:p>
    <w:p w:rsidRPr="00276207" w:rsidR="001C167E" w:rsidP="008C59FC" w:rsidRDefault="008E43C8" w14:paraId="3DB417CB" w14:textId="77777777">
      <w:pPr>
        <w:pStyle w:val="Prrafodelista"/>
        <w:spacing w:line="240" w:lineRule="auto"/>
        <w:rPr>
          <w:lang w:val="es-AR" w:eastAsia="es-MX"/>
        </w:rPr>
      </w:pPr>
      <w:r w:rsidRPr="00276207">
        <w:rPr>
          <w:i/>
          <w:iCs/>
          <w:color w:val="7F7F7F" w:themeColor="text1" w:themeTint="80"/>
          <w:lang w:val="es-AR" w:eastAsia="es-MX"/>
        </w:rPr>
        <w:t>¿Por qué nos pueden confiar con esta innovación?</w:t>
      </w:r>
    </w:p>
    <w:p w:rsidRPr="00276207" w:rsidR="0010580A" w:rsidP="008C59FC" w:rsidRDefault="00CF448E" w14:paraId="41019C3D" w14:textId="77777777">
      <w:pPr>
        <w:pStyle w:val="Prrafodelista"/>
        <w:numPr>
          <w:ilvl w:val="0"/>
          <w:numId w:val="20"/>
        </w:numPr>
        <w:spacing w:line="240" w:lineRule="auto"/>
        <w:rPr>
          <w:lang w:val="es-AR" w:eastAsia="es-MX"/>
        </w:rPr>
      </w:pPr>
      <w:r w:rsidRPr="00276207">
        <w:rPr>
          <w:lang w:val="es-AR" w:eastAsia="es-MX"/>
        </w:rPr>
        <w:t>Próximos pasos</w:t>
      </w:r>
    </w:p>
    <w:p w:rsidRPr="00276207" w:rsidR="001C167E" w:rsidP="008C59FC" w:rsidRDefault="00CF448E" w14:paraId="75D3B3A9" w14:textId="77777777">
      <w:pPr>
        <w:pStyle w:val="Prrafodelista"/>
        <w:spacing w:line="240" w:lineRule="auto"/>
        <w:rPr>
          <w:i/>
          <w:iCs/>
          <w:color w:val="7F7F7F" w:themeColor="text1" w:themeTint="80"/>
          <w:lang w:val="es-AR" w:eastAsia="es-MX"/>
        </w:rPr>
      </w:pPr>
      <w:r w:rsidRPr="00276207">
        <w:rPr>
          <w:i/>
          <w:iCs/>
          <w:color w:val="7F7F7F" w:themeColor="text1" w:themeTint="80"/>
          <w:lang w:val="es-AR" w:eastAsia="es-MX"/>
        </w:rPr>
        <w:t>¿Cuál es el próximo paso a dar? ¿Qué necesitamos del cliente?</w:t>
      </w:r>
    </w:p>
    <w:p w:rsidRPr="00276207" w:rsidR="00785A3B" w:rsidP="00785A3B" w:rsidRDefault="00785A3B" w14:paraId="55A062FD" w14:textId="77777777">
      <w:pPr>
        <w:pBdr>
          <w:bottom w:val="single" w:color="auto" w:sz="6" w:space="1"/>
        </w:pBdr>
        <w:spacing w:line="240" w:lineRule="auto"/>
        <w:rPr>
          <w:i/>
          <w:iCs/>
          <w:color w:val="7F7F7F" w:themeColor="text1" w:themeTint="80"/>
          <w:lang w:val="es-AR" w:eastAsia="es-MX"/>
        </w:rPr>
      </w:pPr>
    </w:p>
    <w:p w:rsidRPr="00276207" w:rsidR="002061A0" w:rsidP="00835793" w:rsidRDefault="002061A0" w14:paraId="050262D9" w14:textId="77777777">
      <w:pPr>
        <w:pStyle w:val="Ttulo1"/>
        <w:rPr>
          <w:lang w:val="es-AR"/>
        </w:rPr>
      </w:pPr>
      <w:r w:rsidRPr="00276207">
        <w:rPr>
          <w:lang w:val="es-AR"/>
        </w:rPr>
        <w:t>Presentación de la innovación</w:t>
      </w:r>
    </w:p>
    <w:p w:rsidRPr="00276207" w:rsidR="00740B44" w:rsidP="30365DC6" w:rsidRDefault="00705A8D" w14:paraId="4796D7A1" w14:textId="77777777">
      <w:pPr>
        <w:rPr>
          <w:lang w:val="es-AR"/>
        </w:rPr>
      </w:pPr>
      <w:r w:rsidRPr="00276207">
        <w:rPr>
          <w:lang w:val="es-AR" w:eastAsia="es-MX"/>
        </w:rPr>
        <w:t xml:space="preserve">En la práctica, la innovación puede ocurrir en diferentes áreas y procesos de la organización, por lo tanto, en esta primer etapa identificaremos en qué aspectos debería innovar el cliente para alcanzar sus objetivos en el marco de la transformación digital. </w:t>
      </w:r>
    </w:p>
    <w:p w:rsidRPr="00276207" w:rsidR="001D55AB" w:rsidP="001D55AB" w:rsidRDefault="001D55AB" w14:paraId="00DB0931" w14:textId="77777777">
      <w:pPr>
        <w:pStyle w:val="Ttulo2"/>
        <w:rPr>
          <w:lang w:val="es-AR"/>
        </w:rPr>
      </w:pPr>
      <w:r w:rsidRPr="00276207">
        <w:rPr>
          <w:lang w:val="es-AR"/>
        </w:rPr>
        <w:t>Modelo de innovación</w:t>
      </w:r>
    </w:p>
    <w:tbl>
      <w:tblPr>
        <w:tblStyle w:val="TipTable"/>
        <w:tblW w:w="5000" w:type="pct"/>
        <w:tblLook w:val="04A0" w:firstRow="1" w:lastRow="0" w:firstColumn="1" w:lastColumn="0" w:noHBand="0" w:noVBand="1"/>
      </w:tblPr>
      <w:tblGrid>
        <w:gridCol w:w="556"/>
        <w:gridCol w:w="8470"/>
      </w:tblGrid>
      <w:tr w:rsidRPr="00276207" w:rsidR="001D55AB" w:rsidTr="00CE32B4" w14:paraId="710F9101" w14:textId="77777777">
        <w:tc>
          <w:tcPr>
            <w:cnfStyle w:val="001000000000" w:firstRow="0" w:lastRow="0" w:firstColumn="1" w:lastColumn="0" w:oddVBand="0" w:evenVBand="0" w:oddHBand="0" w:evenHBand="0" w:firstRowFirstColumn="0" w:firstRowLastColumn="0" w:lastRowFirstColumn="0" w:lastRowLastColumn="0"/>
            <w:tcW w:w="308" w:type="pct"/>
          </w:tcPr>
          <w:p w:rsidRPr="00276207" w:rsidR="001D55AB" w:rsidP="00CE32B4" w:rsidRDefault="001D55AB" w14:paraId="6DFC5E23" w14:textId="77777777">
            <w:pPr>
              <w:rPr>
                <w:lang w:val="es-AR"/>
              </w:rPr>
            </w:pPr>
            <w:r w:rsidRPr="00276207">
              <w:rPr>
                <w:noProof/>
                <w:lang w:val="es-AR" w:eastAsia="es-AR"/>
              </w:rPr>
              <mc:AlternateContent>
                <mc:Choice Requires="wpg">
                  <w:drawing>
                    <wp:inline distT="0" distB="0" distL="0" distR="0" wp14:anchorId="535FFA0D" wp14:editId="2408A874">
                      <wp:extent cx="141605" cy="141605"/>
                      <wp:effectExtent l="0" t="0" r="0" b="0"/>
                      <wp:docPr id="28"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9" name="Rectangle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0" name="Freeform 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0F86525">
                    <v:group id="Group 5" style="width:11.15pt;height:11.15pt;mso-position-horizontal-relative:char;mso-position-vertical-relative:line" coordsize="141605,141605" o:spid="_x0000_s1026" w14:anchorId="7219D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3+aAgAAAs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">
                      <v:rect id="Rectangle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"/>
                      <v:shape id="Freeform 5"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rA3wgAAANsAAAAPAAAAZHJzL2Rvd25yZXYueG1sRE9Na8JA&#10;EL0X+h+WKXirm1Yw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AxbrA3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276207" w:rsidR="001D55AB" w:rsidP="00CE32B4" w:rsidRDefault="001D55AB" w14:paraId="05B44D8B"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276207">
              <w:rPr>
                <w:lang w:val="es-AR"/>
              </w:rPr>
              <w:t>Referenciar el modelo de los 10 tipos de innovación: ¿de qué tipo/s será la innovación y por qué tiene sentido para la organización?</w:t>
            </w:r>
          </w:p>
        </w:tc>
      </w:tr>
    </w:tbl>
    <w:p w:rsidRPr="00276207" w:rsidR="001D55AB" w:rsidP="30365DC6" w:rsidRDefault="001D55AB" w14:paraId="7D3AC673" w14:textId="77777777">
      <w:pPr>
        <w:rPr>
          <w:rFonts w:eastAsiaTheme="minorEastAsia"/>
          <w:lang w:val="es-AR"/>
        </w:rPr>
      </w:pPr>
    </w:p>
    <w:p w:rsidRPr="00276207" w:rsidR="002B3F68" w:rsidP="30365DC6" w:rsidRDefault="002B3F68" w14:paraId="52DC29FB" w14:textId="77777777">
      <w:pPr>
        <w:rPr>
          <w:lang w:val="es-AR"/>
        </w:rPr>
      </w:pPr>
      <w:r w:rsidRPr="00276207">
        <w:rPr>
          <w:rFonts w:eastAsiaTheme="minorEastAsia"/>
          <w:lang w:val="es-AR"/>
        </w:rPr>
        <w:t>En el mapa siguiente, se ofrecen algunas preguntas disparadoras para reflexionar en equipo dónde se pondrá el foco. La visión propuesta por el equipo puede abarcar más de un tipo.</w:t>
      </w:r>
    </w:p>
    <w:tbl>
      <w:tblPr>
        <w:tblStyle w:val="Tablaconcuadrcula"/>
        <w:tblW w:w="8759" w:type="dxa"/>
        <w:tblBorders>
          <w:top w:val="single" w:color="FFFFFF" w:themeColor="background1" w:sz="24" w:space="0"/>
          <w:left w:val="single" w:color="FFFFFF" w:themeColor="background1" w:sz="24" w:space="0"/>
          <w:bottom w:val="single" w:color="FFFFFF" w:themeColor="background1" w:sz="24" w:space="0"/>
          <w:right w:val="single" w:color="FFFFFF" w:themeColor="background1" w:sz="24" w:space="0"/>
          <w:insideH w:val="single" w:color="FFFFFF" w:themeColor="background1" w:sz="24" w:space="0"/>
          <w:insideV w:val="single" w:color="FFFFFF" w:themeColor="background1" w:sz="24" w:space="0"/>
        </w:tblBorders>
        <w:tblLayout w:type="fixed"/>
        <w:tblLook w:val="06A0" w:firstRow="1" w:lastRow="0" w:firstColumn="1" w:lastColumn="0" w:noHBand="1" w:noVBand="1"/>
      </w:tblPr>
      <w:tblGrid>
        <w:gridCol w:w="1530"/>
        <w:gridCol w:w="7229"/>
      </w:tblGrid>
      <w:tr w:rsidRPr="00276207" w:rsidR="005C73BB" w:rsidTr="00CE32B4" w14:paraId="28F7B1D2" w14:textId="77777777">
        <w:trPr>
          <w:trHeight w:val="527"/>
        </w:trPr>
        <w:tc>
          <w:tcPr>
            <w:tcW w:w="8759" w:type="dxa"/>
            <w:gridSpan w:val="2"/>
            <w:tcBorders>
              <w:top w:val="single" w:color="0096FF" w:sz="24" w:space="0"/>
              <w:bottom w:val="single" w:color="0096FF" w:sz="24" w:space="0"/>
            </w:tcBorders>
            <w:shd w:val="clear" w:color="auto" w:fill="FFFFFF" w:themeFill="background1"/>
            <w:vAlign w:val="center"/>
          </w:tcPr>
          <w:p w:rsidRPr="00276207" w:rsidR="005C73BB" w:rsidP="00CE32B4" w:rsidRDefault="005C73BB" w14:paraId="634353EE" w14:textId="77777777">
            <w:pPr>
              <w:spacing w:line="259" w:lineRule="auto"/>
              <w:jc w:val="center"/>
              <w:rPr>
                <w:rFonts w:ascii="Abadi" w:hAnsi="Abadi"/>
                <w:b/>
                <w:bCs/>
                <w:sz w:val="28"/>
                <w:szCs w:val="28"/>
                <w:lang w:val="es-AR"/>
              </w:rPr>
            </w:pPr>
            <w:r w:rsidRPr="00276207">
              <w:rPr>
                <w:rFonts w:ascii="Abadi" w:hAnsi="Abadi"/>
                <w:b/>
                <w:bCs/>
                <w:color w:val="00B0F0"/>
                <w:sz w:val="28"/>
                <w:szCs w:val="28"/>
                <w:lang w:val="es-AR"/>
              </w:rPr>
              <w:t>C O N F I G U R A C I Ó N</w:t>
            </w:r>
          </w:p>
        </w:tc>
      </w:tr>
      <w:tr w:rsidRPr="00276207" w:rsidR="005C73BB" w:rsidTr="00CE32B4" w14:paraId="0C3DFDC0" w14:textId="77777777">
        <w:trPr>
          <w:trHeight w:val="542"/>
        </w:trPr>
        <w:tc>
          <w:tcPr>
            <w:tcW w:w="1530" w:type="dxa"/>
            <w:tcBorders>
              <w:top w:val="single" w:color="0096FF" w:sz="24" w:space="0"/>
            </w:tcBorders>
            <w:shd w:val="clear" w:color="auto" w:fill="00B0F0"/>
            <w:vAlign w:val="center"/>
          </w:tcPr>
          <w:p w:rsidRPr="00276207" w:rsidR="005C73BB" w:rsidP="00CE32B4" w:rsidRDefault="005C73BB" w14:paraId="416D8F65" w14:textId="77777777">
            <w:pPr>
              <w:jc w:val="center"/>
              <w:rPr>
                <w:rFonts w:ascii="Abadi" w:hAnsi="Abadi"/>
                <w:color w:val="FFFFFF" w:themeColor="background1"/>
                <w:lang w:val="es-AR"/>
              </w:rPr>
            </w:pPr>
            <w:r w:rsidRPr="00276207">
              <w:rPr>
                <w:rFonts w:ascii="Abadi" w:hAnsi="Abadi"/>
                <w:color w:val="FFFFFF" w:themeColor="background1"/>
                <w:lang w:val="es-AR"/>
              </w:rPr>
              <w:t>Modelo de negocio</w:t>
            </w:r>
          </w:p>
        </w:tc>
        <w:tc>
          <w:tcPr>
            <w:tcW w:w="7229" w:type="dxa"/>
            <w:tcBorders>
              <w:top w:val="single" w:color="0096FF" w:sz="24" w:space="0"/>
            </w:tcBorders>
          </w:tcPr>
          <w:p w:rsidRPr="00276207" w:rsidR="005C73BB" w:rsidP="00CE32B4" w:rsidRDefault="005C73BB" w14:paraId="2322E1D2" w14:textId="77777777">
            <w:pPr>
              <w:spacing w:line="259" w:lineRule="auto"/>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595959" w:themeColor="text1" w:themeTint="A6"/>
                <w:sz w:val="20"/>
                <w:lang w:val="es-AR"/>
              </w:rPr>
              <w:t xml:space="preserve"> ¿Cómo hacen dinero las compañías líderes/referentes de la misma industria?</w:t>
            </w:r>
          </w:p>
        </w:tc>
      </w:tr>
      <w:tr w:rsidRPr="00276207" w:rsidR="005C73BB" w:rsidTr="00CE32B4" w14:paraId="163FA035" w14:textId="77777777">
        <w:tc>
          <w:tcPr>
            <w:tcW w:w="1530" w:type="dxa"/>
            <w:shd w:val="clear" w:color="auto" w:fill="00B0F0"/>
            <w:vAlign w:val="center"/>
          </w:tcPr>
          <w:p w:rsidRPr="00276207" w:rsidR="005C73BB" w:rsidP="00CE32B4" w:rsidRDefault="005C73BB" w14:paraId="413C54AA" w14:textId="77777777">
            <w:pPr>
              <w:jc w:val="center"/>
              <w:rPr>
                <w:rFonts w:ascii="Abadi" w:hAnsi="Abadi"/>
                <w:color w:val="FFFFFF" w:themeColor="background1"/>
                <w:lang w:val="es-AR"/>
              </w:rPr>
            </w:pPr>
            <w:r w:rsidRPr="00276207">
              <w:rPr>
                <w:rFonts w:ascii="Abadi" w:hAnsi="Abadi"/>
                <w:color w:val="FFFFFF" w:themeColor="background1"/>
                <w:lang w:val="es-AR"/>
              </w:rPr>
              <w:t>Redes</w:t>
            </w:r>
          </w:p>
        </w:tc>
        <w:tc>
          <w:tcPr>
            <w:tcW w:w="7229" w:type="dxa"/>
          </w:tcPr>
          <w:p w:rsidRPr="00276207" w:rsidR="005C73BB" w:rsidP="00CE32B4" w:rsidRDefault="005C73BB" w14:paraId="4288D426"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595959" w:themeColor="text1" w:themeTint="A6"/>
                <w:sz w:val="20"/>
                <w:lang w:val="es-AR"/>
              </w:rPr>
              <w:t xml:space="preserve"> ¿Con qué empresas valdría la pena que operen para apoyarse en lo que hacen mejor y que a la vez se potencien con este negocio?</w:t>
            </w:r>
          </w:p>
        </w:tc>
      </w:tr>
      <w:tr w:rsidRPr="00276207" w:rsidR="005C73BB" w:rsidTr="00CE32B4" w14:paraId="67842EA2" w14:textId="77777777">
        <w:tc>
          <w:tcPr>
            <w:tcW w:w="1530" w:type="dxa"/>
            <w:shd w:val="clear" w:color="auto" w:fill="00B0F0"/>
            <w:vAlign w:val="center"/>
          </w:tcPr>
          <w:p w:rsidRPr="00276207" w:rsidR="005C73BB" w:rsidP="00CE32B4" w:rsidRDefault="005C73BB" w14:paraId="21F1C209" w14:textId="77777777">
            <w:pPr>
              <w:jc w:val="center"/>
              <w:rPr>
                <w:rFonts w:ascii="Abadi" w:hAnsi="Abadi"/>
                <w:color w:val="FFFFFF" w:themeColor="background1"/>
                <w:lang w:val="es-AR"/>
              </w:rPr>
            </w:pPr>
            <w:r w:rsidRPr="00276207">
              <w:rPr>
                <w:rFonts w:ascii="Abadi" w:hAnsi="Abadi"/>
                <w:color w:val="FFFFFF" w:themeColor="background1"/>
                <w:lang w:val="es-AR"/>
              </w:rPr>
              <w:t>Estructura</w:t>
            </w:r>
          </w:p>
        </w:tc>
        <w:tc>
          <w:tcPr>
            <w:tcW w:w="7229" w:type="dxa"/>
          </w:tcPr>
          <w:p w:rsidRPr="00276207" w:rsidR="005C73BB" w:rsidP="00CE32B4" w:rsidRDefault="005C73BB" w14:paraId="52AD9043"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595959" w:themeColor="text1" w:themeTint="A6"/>
                <w:sz w:val="20"/>
                <w:lang w:val="es-AR"/>
              </w:rPr>
              <w:t xml:space="preserve"> ¿De qué gerencia/C-level depende el área de IT? ¿Cuánto se invierte en investigación y desarrollo, y qué sectores lo implementan formalmente?</w:t>
            </w:r>
          </w:p>
        </w:tc>
      </w:tr>
      <w:tr w:rsidRPr="00276207" w:rsidR="005C73BB" w:rsidTr="00CE32B4" w14:paraId="5A61017E" w14:textId="77777777">
        <w:trPr>
          <w:trHeight w:val="537"/>
        </w:trPr>
        <w:tc>
          <w:tcPr>
            <w:tcW w:w="1530" w:type="dxa"/>
            <w:tcBorders>
              <w:bottom w:val="single" w:color="F4BF2E" w:themeColor="accent3" w:sz="24" w:space="0"/>
            </w:tcBorders>
            <w:shd w:val="clear" w:color="auto" w:fill="00B0F0"/>
            <w:vAlign w:val="center"/>
          </w:tcPr>
          <w:p w:rsidRPr="00276207" w:rsidR="005C73BB" w:rsidP="00CE32B4" w:rsidRDefault="005C73BB" w14:paraId="54FDE3F4" w14:textId="77777777">
            <w:pPr>
              <w:jc w:val="center"/>
              <w:rPr>
                <w:rFonts w:ascii="Abadi" w:hAnsi="Abadi"/>
                <w:color w:val="FFFFFF" w:themeColor="background1"/>
                <w:lang w:val="es-AR"/>
              </w:rPr>
            </w:pPr>
            <w:r w:rsidRPr="00276207">
              <w:rPr>
                <w:rFonts w:ascii="Abadi" w:hAnsi="Abadi"/>
                <w:color w:val="FFFFFF" w:themeColor="background1"/>
                <w:lang w:val="es-AR"/>
              </w:rPr>
              <w:t>Procesos</w:t>
            </w:r>
          </w:p>
        </w:tc>
        <w:tc>
          <w:tcPr>
            <w:tcW w:w="7229" w:type="dxa"/>
            <w:tcBorders>
              <w:bottom w:val="single" w:color="F4BF2E" w:themeColor="accent3" w:sz="24" w:space="0"/>
            </w:tcBorders>
          </w:tcPr>
          <w:p w:rsidRPr="00276207" w:rsidR="005C73BB" w:rsidP="00CE32B4" w:rsidRDefault="005C73BB" w14:paraId="2B1EDF15"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¿Qué metodologías de trabajo, automatización, análisis de datos, técnicas de acercamiento con el usuario, etc. se pueden aplicar/mejorar?</w:t>
            </w:r>
          </w:p>
        </w:tc>
      </w:tr>
      <w:tr w:rsidRPr="00276207" w:rsidR="005C73BB" w:rsidTr="00CE32B4" w14:paraId="00C6B485" w14:textId="77777777">
        <w:trPr>
          <w:trHeight w:val="485"/>
        </w:trPr>
        <w:tc>
          <w:tcPr>
            <w:tcW w:w="8759" w:type="dxa"/>
            <w:gridSpan w:val="2"/>
            <w:tcBorders>
              <w:top w:val="single" w:color="F4BF2E" w:themeColor="accent3" w:sz="24" w:space="0"/>
              <w:left w:val="nil"/>
              <w:bottom w:val="single" w:color="F4BF2E" w:themeColor="accent3" w:sz="24" w:space="0"/>
              <w:right w:val="nil"/>
            </w:tcBorders>
            <w:shd w:val="clear" w:color="auto" w:fill="FFFFFF" w:themeFill="background1"/>
            <w:vAlign w:val="center"/>
          </w:tcPr>
          <w:p w:rsidRPr="00276207" w:rsidR="005C73BB" w:rsidP="00CE32B4" w:rsidRDefault="005C73BB" w14:paraId="568328F2" w14:textId="77777777">
            <w:pPr>
              <w:spacing w:line="259" w:lineRule="auto"/>
              <w:jc w:val="center"/>
              <w:rPr>
                <w:rFonts w:ascii="Abadi" w:hAnsi="Abadi"/>
                <w:b/>
                <w:bCs/>
                <w:color w:val="86BB40" w:themeColor="accent2"/>
                <w:lang w:val="es-AR"/>
              </w:rPr>
            </w:pPr>
            <w:r w:rsidRPr="00276207">
              <w:rPr>
                <w:rFonts w:ascii="Abadi" w:hAnsi="Abadi"/>
                <w:b/>
                <w:bCs/>
                <w:color w:val="F4BF2E" w:themeColor="accent3"/>
                <w:sz w:val="28"/>
                <w:szCs w:val="28"/>
                <w:lang w:val="es-AR"/>
              </w:rPr>
              <w:t>O F E R T A</w:t>
            </w:r>
          </w:p>
        </w:tc>
      </w:tr>
      <w:tr w:rsidRPr="00276207" w:rsidR="005C73BB" w:rsidTr="00CE32B4" w14:paraId="3F5A03C7" w14:textId="77777777">
        <w:tc>
          <w:tcPr>
            <w:tcW w:w="1530" w:type="dxa"/>
            <w:tcBorders>
              <w:top w:val="single" w:color="F4BF2E" w:themeColor="accent3" w:sz="24" w:space="0"/>
            </w:tcBorders>
            <w:shd w:val="clear" w:color="auto" w:fill="FFA200"/>
            <w:vAlign w:val="center"/>
          </w:tcPr>
          <w:p w:rsidRPr="00276207" w:rsidR="005C73BB" w:rsidP="00CE32B4" w:rsidRDefault="005C73BB" w14:paraId="6207F54E" w14:textId="77777777">
            <w:pPr>
              <w:jc w:val="center"/>
              <w:rPr>
                <w:rFonts w:ascii="Abadi" w:hAnsi="Abadi"/>
                <w:color w:val="FFFFFF" w:themeColor="background1"/>
                <w:lang w:val="es-AR"/>
              </w:rPr>
            </w:pPr>
            <w:r w:rsidRPr="00276207">
              <w:rPr>
                <w:rFonts w:ascii="Abadi" w:hAnsi="Abadi"/>
                <w:color w:val="FFFFFF" w:themeColor="background1"/>
                <w:lang w:val="es-AR"/>
              </w:rPr>
              <w:t>Rendimiento del producto</w:t>
            </w:r>
          </w:p>
        </w:tc>
        <w:tc>
          <w:tcPr>
            <w:tcW w:w="7229" w:type="dxa"/>
            <w:tcBorders>
              <w:top w:val="single" w:color="F4BF2E" w:themeColor="accent3" w:sz="24" w:space="0"/>
            </w:tcBorders>
          </w:tcPr>
          <w:p w:rsidRPr="00276207" w:rsidR="005C73BB" w:rsidP="00CE32B4" w:rsidRDefault="005C73BB" w14:paraId="665AAADE"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¿Qué atributos se destacan de los productos y servicios que ofrecen, y cómo podemos enfatizarlos?</w:t>
            </w:r>
          </w:p>
        </w:tc>
      </w:tr>
      <w:tr w:rsidRPr="00276207" w:rsidR="005C73BB" w:rsidTr="00CE32B4" w14:paraId="3EBED58C" w14:textId="77777777">
        <w:tc>
          <w:tcPr>
            <w:tcW w:w="1530" w:type="dxa"/>
            <w:tcBorders>
              <w:bottom w:val="single" w:color="EE029A" w:sz="24" w:space="0"/>
            </w:tcBorders>
            <w:shd w:val="clear" w:color="auto" w:fill="FFA200"/>
            <w:vAlign w:val="center"/>
          </w:tcPr>
          <w:p w:rsidRPr="00276207" w:rsidR="005C73BB" w:rsidP="00CE32B4" w:rsidRDefault="005C73BB" w14:paraId="7B4FD02B" w14:textId="77777777">
            <w:pPr>
              <w:jc w:val="center"/>
              <w:rPr>
                <w:rFonts w:ascii="Abadi" w:hAnsi="Abadi"/>
                <w:color w:val="FFFFFF" w:themeColor="background1"/>
                <w:lang w:val="es-AR"/>
              </w:rPr>
            </w:pPr>
            <w:r w:rsidRPr="00276207">
              <w:rPr>
                <w:rFonts w:ascii="Abadi" w:hAnsi="Abadi"/>
                <w:color w:val="FFFFFF" w:themeColor="background1"/>
                <w:lang w:val="es-AR"/>
              </w:rPr>
              <w:t>Sistema de productos</w:t>
            </w:r>
          </w:p>
        </w:tc>
        <w:tc>
          <w:tcPr>
            <w:tcW w:w="7229" w:type="dxa"/>
            <w:tcBorders>
              <w:bottom w:val="single" w:color="EE029A" w:sz="24" w:space="0"/>
            </w:tcBorders>
          </w:tcPr>
          <w:p w:rsidRPr="00276207" w:rsidR="005C73BB" w:rsidP="00CE32B4" w:rsidRDefault="005C73BB" w14:paraId="3FF1EA85"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¿Qué oportunidades tienen de generar un ecosistema de productos que apunte a que el consumidor sea cautivado y fidelizado?</w:t>
            </w:r>
          </w:p>
        </w:tc>
      </w:tr>
      <w:tr w:rsidRPr="00276207" w:rsidR="005C73BB" w:rsidTr="00CE32B4" w14:paraId="0A87ADAA" w14:textId="77777777">
        <w:trPr>
          <w:trHeight w:val="525"/>
        </w:trPr>
        <w:tc>
          <w:tcPr>
            <w:tcW w:w="8759" w:type="dxa"/>
            <w:gridSpan w:val="2"/>
            <w:tcBorders>
              <w:top w:val="single" w:color="EE029A" w:sz="24" w:space="0"/>
              <w:bottom w:val="single" w:color="EE029A" w:sz="24" w:space="0"/>
            </w:tcBorders>
            <w:shd w:val="clear" w:color="auto" w:fill="FFFFFF" w:themeFill="background1"/>
            <w:vAlign w:val="center"/>
          </w:tcPr>
          <w:p w:rsidRPr="00276207" w:rsidR="005C73BB" w:rsidP="00CE32B4" w:rsidRDefault="005C73BB" w14:paraId="3A131E8C" w14:textId="77777777">
            <w:pPr>
              <w:jc w:val="center"/>
              <w:rPr>
                <w:rFonts w:ascii="Abadi" w:hAnsi="Abadi"/>
                <w:b/>
                <w:bCs/>
                <w:lang w:val="es-AR"/>
              </w:rPr>
            </w:pPr>
            <w:r w:rsidRPr="00276207">
              <w:rPr>
                <w:rFonts w:ascii="Abadi" w:hAnsi="Abadi"/>
                <w:b/>
                <w:bCs/>
                <w:color w:val="EE029A"/>
                <w:sz w:val="28"/>
                <w:szCs w:val="28"/>
                <w:lang w:val="es-AR"/>
              </w:rPr>
              <w:t>E X P E R I E N C I A</w:t>
            </w:r>
          </w:p>
        </w:tc>
      </w:tr>
      <w:tr w:rsidRPr="00276207" w:rsidR="005C73BB" w:rsidTr="00CE32B4" w14:paraId="1C5A35D1" w14:textId="77777777">
        <w:tc>
          <w:tcPr>
            <w:tcW w:w="1530" w:type="dxa"/>
            <w:tcBorders>
              <w:top w:val="single" w:color="EE029A" w:sz="24" w:space="0"/>
            </w:tcBorders>
            <w:shd w:val="clear" w:color="auto" w:fill="FF59A7"/>
            <w:vAlign w:val="center"/>
          </w:tcPr>
          <w:p w:rsidRPr="00276207" w:rsidR="005C73BB" w:rsidP="00CE32B4" w:rsidRDefault="005C73BB" w14:paraId="121E0D34" w14:textId="77777777">
            <w:pPr>
              <w:jc w:val="center"/>
              <w:rPr>
                <w:rFonts w:ascii="Abadi" w:hAnsi="Abadi"/>
                <w:color w:val="FFFFFF" w:themeColor="background1"/>
                <w:lang w:val="es-AR"/>
              </w:rPr>
            </w:pPr>
            <w:r w:rsidRPr="00276207">
              <w:rPr>
                <w:rFonts w:ascii="Abadi" w:hAnsi="Abadi"/>
                <w:color w:val="FFFFFF" w:themeColor="background1"/>
                <w:lang w:val="es-AR"/>
              </w:rPr>
              <w:t>Servicio</w:t>
            </w:r>
          </w:p>
        </w:tc>
        <w:tc>
          <w:tcPr>
            <w:tcW w:w="7229" w:type="dxa"/>
            <w:tcBorders>
              <w:top w:val="single" w:color="EE029A" w:sz="24" w:space="0"/>
            </w:tcBorders>
          </w:tcPr>
          <w:p w:rsidRPr="00276207" w:rsidR="005C73BB" w:rsidP="00CE32B4" w:rsidRDefault="005C73BB" w14:paraId="25ED5171"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¿De qué maneras pueden mejorar la experiencia con el servicio en torno al producto que se comercializa?</w:t>
            </w:r>
          </w:p>
        </w:tc>
      </w:tr>
      <w:tr w:rsidRPr="00276207" w:rsidR="005C73BB" w:rsidTr="00CE32B4" w14:paraId="75AA18D9" w14:textId="77777777">
        <w:tc>
          <w:tcPr>
            <w:tcW w:w="1530" w:type="dxa"/>
            <w:shd w:val="clear" w:color="auto" w:fill="FF59A7"/>
            <w:vAlign w:val="center"/>
          </w:tcPr>
          <w:p w:rsidRPr="00276207" w:rsidR="005C73BB" w:rsidP="00CE32B4" w:rsidRDefault="005C73BB" w14:paraId="4BCF5DA1" w14:textId="77777777">
            <w:pPr>
              <w:jc w:val="center"/>
              <w:rPr>
                <w:rFonts w:ascii="Abadi" w:hAnsi="Abadi"/>
                <w:color w:val="FFFFFF" w:themeColor="background1"/>
                <w:lang w:val="es-AR"/>
              </w:rPr>
            </w:pPr>
            <w:r w:rsidRPr="00276207">
              <w:rPr>
                <w:rFonts w:ascii="Abadi" w:hAnsi="Abadi"/>
                <w:color w:val="FFFFFF" w:themeColor="background1"/>
                <w:lang w:val="es-AR"/>
              </w:rPr>
              <w:t>Canal</w:t>
            </w:r>
          </w:p>
        </w:tc>
        <w:tc>
          <w:tcPr>
            <w:tcW w:w="7229" w:type="dxa"/>
          </w:tcPr>
          <w:p w:rsidRPr="00276207" w:rsidR="005C73BB" w:rsidP="00CE32B4" w:rsidRDefault="005C73BB" w14:paraId="6D47C6FF" w14:textId="77777777">
            <w:pPr>
              <w:spacing w:line="259" w:lineRule="auto"/>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¿Qué canales innovadores de venta como redes sociales, apps de mensajería, u otros se pueden sumar a los tradicionales?</w:t>
            </w:r>
          </w:p>
        </w:tc>
      </w:tr>
      <w:tr w:rsidRPr="00276207" w:rsidR="005C73BB" w:rsidTr="00740B44" w14:paraId="5F14151E" w14:textId="77777777">
        <w:trPr>
          <w:trHeight w:val="524"/>
        </w:trPr>
        <w:tc>
          <w:tcPr>
            <w:tcW w:w="1530" w:type="dxa"/>
            <w:tcBorders>
              <w:bottom w:val="single" w:color="FFFFFF" w:themeColor="background1" w:sz="24" w:space="0"/>
            </w:tcBorders>
            <w:shd w:val="clear" w:color="auto" w:fill="FF59A7"/>
            <w:vAlign w:val="center"/>
          </w:tcPr>
          <w:p w:rsidRPr="00276207" w:rsidR="005C73BB" w:rsidP="00CE32B4" w:rsidRDefault="005C73BB" w14:paraId="1988328C" w14:textId="77777777">
            <w:pPr>
              <w:jc w:val="center"/>
              <w:rPr>
                <w:rFonts w:ascii="Abadi" w:hAnsi="Abadi"/>
                <w:color w:val="FFFFFF" w:themeColor="background1"/>
                <w:lang w:val="es-AR"/>
              </w:rPr>
            </w:pPr>
            <w:r w:rsidRPr="00276207">
              <w:rPr>
                <w:rFonts w:ascii="Abadi" w:hAnsi="Abadi"/>
                <w:color w:val="FFFFFF" w:themeColor="background1"/>
                <w:lang w:val="es-AR"/>
              </w:rPr>
              <w:t>Marca</w:t>
            </w:r>
          </w:p>
        </w:tc>
        <w:tc>
          <w:tcPr>
            <w:tcW w:w="7229" w:type="dxa"/>
            <w:tcBorders>
              <w:bottom w:val="single" w:color="FFFFFF" w:themeColor="background1" w:sz="24" w:space="0"/>
            </w:tcBorders>
          </w:tcPr>
          <w:p w:rsidRPr="00276207" w:rsidR="005C73BB" w:rsidP="00CE32B4" w:rsidRDefault="005C73BB" w14:paraId="1907E620"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¿De qué manera se podría acompañar una buena estrategia de marca desde la perspectiva tecnológica?</w:t>
            </w:r>
          </w:p>
        </w:tc>
      </w:tr>
      <w:tr w:rsidRPr="00276207" w:rsidR="005C73BB" w:rsidTr="00740B44" w14:paraId="412152CE" w14:textId="77777777">
        <w:tc>
          <w:tcPr>
            <w:tcW w:w="1530" w:type="dxa"/>
            <w:tcBorders>
              <w:bottom w:val="single" w:color="FF2F92" w:sz="24" w:space="0"/>
            </w:tcBorders>
            <w:shd w:val="clear" w:color="auto" w:fill="FF59A7"/>
            <w:vAlign w:val="center"/>
          </w:tcPr>
          <w:p w:rsidRPr="00276207" w:rsidR="005C73BB" w:rsidP="00CE32B4" w:rsidRDefault="005C73BB" w14:paraId="207B0248" w14:textId="77777777">
            <w:pPr>
              <w:jc w:val="center"/>
              <w:rPr>
                <w:rFonts w:ascii="Abadi" w:hAnsi="Abadi"/>
                <w:color w:val="FFFFFF" w:themeColor="background1"/>
                <w:lang w:val="es-AR"/>
              </w:rPr>
            </w:pPr>
            <w:r w:rsidRPr="00276207">
              <w:rPr>
                <w:rFonts w:ascii="Abadi" w:hAnsi="Abadi"/>
                <w:color w:val="FFFFFF" w:themeColor="background1"/>
                <w:lang w:val="es-AR"/>
              </w:rPr>
              <w:t>Compromiso con el cliente</w:t>
            </w:r>
          </w:p>
        </w:tc>
        <w:tc>
          <w:tcPr>
            <w:tcW w:w="7229" w:type="dxa"/>
            <w:tcBorders>
              <w:bottom w:val="single" w:color="FF2F92" w:sz="24" w:space="0"/>
            </w:tcBorders>
          </w:tcPr>
          <w:p w:rsidRPr="00276207" w:rsidR="005C73BB" w:rsidP="00CE32B4" w:rsidRDefault="005C73BB" w14:paraId="2A134A97"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¿De qué diversas maneras la tecnología puede ampliar la experiencia del consumidor, conociendo más sobre sus preferencias y deseos?</w:t>
            </w:r>
          </w:p>
        </w:tc>
      </w:tr>
    </w:tbl>
    <w:p w:rsidRPr="00276207" w:rsidR="00AA0006" w:rsidRDefault="00AA0006" w14:paraId="228EB9BD" w14:textId="77777777">
      <w:pPr>
        <w:rPr>
          <w:lang w:val="es-AR"/>
        </w:rPr>
      </w:pPr>
    </w:p>
    <w:p w:rsidRPr="00276207" w:rsidR="00AA0006" w:rsidRDefault="00AA0006" w14:paraId="196D0946" w14:textId="77777777">
      <w:pPr>
        <w:rPr>
          <w:lang w:val="es-AR"/>
        </w:rPr>
      </w:pPr>
    </w:p>
    <w:p w:rsidRPr="00276207" w:rsidR="00AA0006" w:rsidRDefault="00AA0006" w14:paraId="148C4DF6" w14:textId="77777777">
      <w:pPr>
        <w:rPr>
          <w:lang w:val="es-AR"/>
        </w:rPr>
      </w:pPr>
    </w:p>
    <w:p w:rsidRPr="00276207" w:rsidR="00AA0006" w:rsidRDefault="00AA0006" w14:paraId="0131196A" w14:textId="77777777">
      <w:pPr>
        <w:rPr>
          <w:lang w:val="es-AR"/>
        </w:rPr>
      </w:pPr>
    </w:p>
    <w:p w:rsidRPr="000756D6" w:rsidR="000756D6" w:rsidP="000756D6" w:rsidRDefault="000756D6" w14:paraId="0BF54FE6" w14:textId="1168B326">
      <w:pPr>
        <w:rPr>
          <w:lang w:val="es-AR"/>
        </w:rPr>
      </w:pPr>
      <w:r w:rsidRPr="000756D6">
        <w:rPr>
          <w:b/>
          <w:bCs/>
          <w:u w:val="single"/>
          <w:lang w:val="es-AR"/>
        </w:rPr>
        <w:t>Modelo de innovación</w:t>
      </w:r>
      <w:r w:rsidRPr="000756D6">
        <w:rPr>
          <w:b/>
          <w:bCs/>
          <w:lang w:val="es-AR"/>
        </w:rPr>
        <w:t>:</w:t>
      </w:r>
    </w:p>
    <w:p w:rsidRPr="000756D6" w:rsidR="000756D6" w:rsidP="000756D6" w:rsidRDefault="000756D6" w14:paraId="5D06E9B8" w14:textId="77777777">
      <w:pPr>
        <w:rPr>
          <w:lang w:val="es-AR"/>
        </w:rPr>
      </w:pPr>
      <w:r w:rsidRPr="000756D6">
        <w:rPr>
          <w:lang w:val="es-AR"/>
        </w:rPr>
        <w:t xml:space="preserve">Full Basics cuenta hoy con una base tecnológica sólida en el frente de ventas: Ninox como ERP de stock y catálogo, Tiendanube como e-commerce, agentes de IA sobre WhatsApp e Instagram para ventas automatizadas, facturación electrónica integrada con AFIP y múltiples medios de cobro digitales. Sin embargo, el relevamiento identificó cuatro áreas donde la organización sigue operando de manera manual y dependiente del dueño: </w:t>
      </w:r>
      <w:r w:rsidRPr="000756D6">
        <w:rPr>
          <w:b/>
          <w:bCs/>
          <w:lang w:val="es-AR"/>
        </w:rPr>
        <w:t>la trazabilidad de la producción mayorista, la gestión de precios de proveedores, la documentación de los procesos operativos y la generación de contenido orgánico para redes sociales</w:t>
      </w:r>
      <w:r w:rsidRPr="000756D6">
        <w:rPr>
          <w:lang w:val="es-AR"/>
        </w:rPr>
        <w:t>.</w:t>
      </w:r>
    </w:p>
    <w:p w:rsidRPr="000756D6" w:rsidR="000756D6" w:rsidP="000756D6" w:rsidRDefault="000756D6" w14:paraId="75055018" w14:textId="77777777">
      <w:pPr>
        <w:rPr>
          <w:lang w:val="es-AR"/>
        </w:rPr>
      </w:pPr>
      <w:r w:rsidRPr="000756D6">
        <w:rPr>
          <w:lang w:val="es-AR"/>
        </w:rPr>
        <w:t xml:space="preserve">Frente a ese diagnóstico, proponemos una visión innovadora que suma sobre lo ya instalado, sin reemplazar Ninox ni los demás sistemas en uso. La propuesta se apoya en </w:t>
      </w:r>
      <w:r w:rsidRPr="000756D6">
        <w:rPr>
          <w:b/>
          <w:bCs/>
          <w:lang w:val="es-AR"/>
        </w:rPr>
        <w:t>cuatro tipos de innovación del modelo de Doblin</w:t>
      </w:r>
      <w:r w:rsidRPr="000756D6">
        <w:rPr>
          <w:lang w:val="es-AR"/>
        </w:rPr>
        <w:t xml:space="preserve">: tres dentro de la categoría </w:t>
      </w:r>
      <w:r w:rsidRPr="000756D6">
        <w:rPr>
          <w:b/>
          <w:bCs/>
          <w:lang w:val="es-AR"/>
        </w:rPr>
        <w:t>Configuración</w:t>
      </w:r>
      <w:r w:rsidRPr="000756D6">
        <w:rPr>
          <w:lang w:val="es-AR"/>
        </w:rPr>
        <w:t xml:space="preserve"> (Procesos, Estructura y Redes) y uno dentro de la categoría </w:t>
      </w:r>
      <w:r w:rsidRPr="000756D6">
        <w:rPr>
          <w:b/>
          <w:bCs/>
          <w:lang w:val="es-AR"/>
        </w:rPr>
        <w:t>Experiencia</w:t>
      </w:r>
      <w:r w:rsidRPr="000756D6">
        <w:rPr>
          <w:lang w:val="es-AR"/>
        </w:rPr>
        <w:t xml:space="preserve"> (Marca). Cada uno se implementa mediante herramientas accesibles y de rápida adopción que conviven con el ecosistema actual de Full Basics.</w:t>
      </w:r>
    </w:p>
    <w:p w:rsidRPr="000756D6" w:rsidR="000756D6" w:rsidP="000756D6" w:rsidRDefault="000756D6" w14:paraId="67DEB176" w14:textId="77777777">
      <w:pPr>
        <w:rPr>
          <w:lang w:val="es-AR"/>
        </w:rPr>
      </w:pPr>
    </w:p>
    <w:p w:rsidRPr="000756D6" w:rsidR="000756D6" w:rsidP="000756D6" w:rsidRDefault="000756D6" w14:paraId="654AE8BC" w14:textId="342E09E1">
      <w:pPr>
        <w:rPr>
          <w:lang w:val="es-AR"/>
        </w:rPr>
      </w:pPr>
      <w:r w:rsidRPr="7DB42D41" w:rsidR="000756D6">
        <w:rPr>
          <w:b w:val="1"/>
          <w:bCs w:val="1"/>
          <w:lang w:val="es-AR"/>
        </w:rPr>
        <w:t>Procesos</w:t>
      </w:r>
      <w:r w:rsidRPr="7DB42D41" w:rsidR="00153A84">
        <w:rPr>
          <w:b w:val="1"/>
          <w:bCs w:val="1"/>
          <w:lang w:val="es-AR"/>
        </w:rPr>
        <w:t>:</w:t>
      </w:r>
      <w:r w:rsidRPr="7DB42D41" w:rsidR="000756D6">
        <w:rPr>
          <w:b w:val="1"/>
          <w:bCs w:val="1"/>
          <w:lang w:val="es-AR"/>
        </w:rPr>
        <w:t xml:space="preserve"> Tablero </w:t>
      </w:r>
      <w:r w:rsidRPr="7DB42D41" w:rsidR="000756D6">
        <w:rPr>
          <w:b w:val="1"/>
          <w:bCs w:val="1"/>
          <w:lang w:val="es-AR"/>
        </w:rPr>
        <w:t>Kanban para</w:t>
      </w:r>
      <w:r w:rsidRPr="7DB42D41" w:rsidR="000756D6">
        <w:rPr>
          <w:b w:val="1"/>
          <w:bCs w:val="1"/>
          <w:lang w:val="es-AR"/>
        </w:rPr>
        <w:t xml:space="preserve"> trazabilidad de producción</w:t>
      </w:r>
    </w:p>
    <w:p w:rsidRPr="000756D6" w:rsidR="000756D6" w:rsidP="000756D6" w:rsidRDefault="000756D6" w14:paraId="02450938" w14:textId="3E3F7EB0">
      <w:pPr>
        <w:rPr>
          <w:lang w:val="es-AR"/>
        </w:rPr>
      </w:pPr>
      <w:r w:rsidRPr="7DB42D41" w:rsidR="000756D6">
        <w:rPr>
          <w:lang w:val="es-AR"/>
        </w:rPr>
        <w:t xml:space="preserve">Hoy la producción mayorista se coordina verbalmente o por WhatsApp, sin visibilidad del estado de cada pedido. Proponemos implementar </w:t>
      </w:r>
      <w:r w:rsidRPr="7DB42D41" w:rsidR="550087BF">
        <w:rPr>
          <w:lang w:val="es-AR"/>
        </w:rPr>
        <w:t>una</w:t>
      </w:r>
      <w:r w:rsidRPr="7DB42D41" w:rsidR="000756D6">
        <w:rPr>
          <w:lang w:val="es-AR"/>
        </w:rPr>
        <w:t xml:space="preserve"> herramienta de gestión visual tipo Kanban, donde cada pedido mayorista se represente como una tarjeta que avanza por columnas ("Pendiente", "En corte", "En costura", "Terminación", "Control de calidad", "Listo para despacho"). El encargado de taller actualiza el estado de las tarjetas a medida que avanzan los pedidos, y el dueño y el showroom pueden ver el estado real en cualquier momento desde la web o el celular. En una segunda fase, esta actualización puede automatizarse mediante integraciones.</w:t>
      </w:r>
    </w:p>
    <w:p w:rsidRPr="000756D6" w:rsidR="000756D6" w:rsidP="000756D6" w:rsidRDefault="000756D6" w14:paraId="2D7F63A4" w14:textId="77777777">
      <w:pPr>
        <w:rPr>
          <w:lang w:val="es-AR"/>
        </w:rPr>
      </w:pPr>
    </w:p>
    <w:p w:rsidRPr="000756D6" w:rsidR="000756D6" w:rsidP="000756D6" w:rsidRDefault="000756D6" w14:paraId="0B1E4A33" w14:textId="34A2D35F">
      <w:pPr>
        <w:rPr>
          <w:lang w:val="es-AR"/>
        </w:rPr>
      </w:pPr>
      <w:r w:rsidRPr="7DB42D41" w:rsidR="000756D6">
        <w:rPr>
          <w:b w:val="1"/>
          <w:bCs w:val="1"/>
          <w:lang w:val="es-AR"/>
        </w:rPr>
        <w:t>Estructura</w:t>
      </w:r>
      <w:r w:rsidRPr="7DB42D41" w:rsidR="00EB6C19">
        <w:rPr>
          <w:b w:val="1"/>
          <w:bCs w:val="1"/>
          <w:lang w:val="es-AR"/>
        </w:rPr>
        <w:t>:</w:t>
      </w:r>
      <w:r w:rsidRPr="7DB42D41" w:rsidR="000756D6">
        <w:rPr>
          <w:b w:val="1"/>
          <w:bCs w:val="1"/>
          <w:lang w:val="es-AR"/>
        </w:rPr>
        <w:t xml:space="preserve"> Base documental para preservar el conocimiento del negocio</w:t>
      </w:r>
    </w:p>
    <w:p w:rsidRPr="000756D6" w:rsidR="000756D6" w:rsidP="000756D6" w:rsidRDefault="000756D6" w14:paraId="42D71673" w14:textId="4E105B61">
      <w:pPr>
        <w:rPr>
          <w:lang w:val="es-AR"/>
        </w:rPr>
      </w:pPr>
      <w:r w:rsidRPr="7DB42D41" w:rsidR="000756D6">
        <w:rPr>
          <w:lang w:val="es-AR"/>
        </w:rPr>
        <w:t>La operación hoy depende fuertemente del conocimiento personal del dueño y de los operarios senior: cómo se coordina con proveedores, cómo se atienden los pedidos mayoristas, cuáles son los criterios de calidad, cómo se resuelven situaciones excepcionales. Si el dueño se toma vacaciones o un operario clave falta, el negocio pierde continuidad. Proponemos crear una base documental organizada por procesos (producción, atención mayorista, compras, envíos) donde se documenten procedimientos, criterios de decisión y contactos clave. El equipo de consultoría acompaña el relevamiento inicial con entrevistas al dueño y operarios, y el mantenimiento posterior queda a cargo de la organización.</w:t>
      </w:r>
    </w:p>
    <w:p w:rsidRPr="000756D6" w:rsidR="000756D6" w:rsidP="000756D6" w:rsidRDefault="000756D6" w14:paraId="50851F28" w14:textId="77777777">
      <w:pPr>
        <w:rPr>
          <w:lang w:val="es-AR"/>
        </w:rPr>
      </w:pPr>
    </w:p>
    <w:p w:rsidRPr="000756D6" w:rsidR="000756D6" w:rsidP="7DB42D41" w:rsidRDefault="000756D6" w14:paraId="1E091228" w14:textId="61585B0D">
      <w:pPr>
        <w:rPr>
          <w:b w:val="1"/>
          <w:bCs w:val="1"/>
          <w:lang w:val="es-AR"/>
        </w:rPr>
      </w:pPr>
      <w:r w:rsidRPr="7DB42D41" w:rsidR="000756D6">
        <w:rPr>
          <w:b w:val="1"/>
          <w:bCs w:val="1"/>
          <w:lang w:val="es-AR"/>
        </w:rPr>
        <w:t>Redes</w:t>
      </w:r>
      <w:r w:rsidRPr="7DB42D41" w:rsidR="00EB6C19">
        <w:rPr>
          <w:b w:val="1"/>
          <w:bCs w:val="1"/>
          <w:lang w:val="es-AR"/>
        </w:rPr>
        <w:t>:</w:t>
      </w:r>
      <w:r w:rsidRPr="7DB42D41" w:rsidR="000756D6">
        <w:rPr>
          <w:b w:val="1"/>
          <w:bCs w:val="1"/>
          <w:lang w:val="es-AR"/>
        </w:rPr>
        <w:t xml:space="preserve"> Bot de IA</w:t>
      </w:r>
      <w:r w:rsidRPr="7DB42D41" w:rsidR="000756D6">
        <w:rPr>
          <w:b w:val="1"/>
          <w:bCs w:val="1"/>
          <w:lang w:val="es-AR"/>
        </w:rPr>
        <w:t xml:space="preserve"> </w:t>
      </w:r>
      <w:r w:rsidRPr="7DB42D41" w:rsidR="000756D6">
        <w:rPr>
          <w:b w:val="1"/>
          <w:bCs w:val="1"/>
          <w:lang w:val="es-AR"/>
        </w:rPr>
        <w:t xml:space="preserve">+ </w:t>
      </w:r>
      <w:r w:rsidRPr="7DB42D41" w:rsidR="420739F8">
        <w:rPr>
          <w:b w:val="1"/>
          <w:bCs w:val="1"/>
          <w:lang w:val="es-AR"/>
        </w:rPr>
        <w:t>Hoja de cálculo</w:t>
      </w:r>
      <w:r w:rsidRPr="7DB42D41" w:rsidR="000756D6">
        <w:rPr>
          <w:b w:val="1"/>
          <w:bCs w:val="1"/>
          <w:lang w:val="es-AR"/>
        </w:rPr>
        <w:t xml:space="preserve"> para comparación de precios de proveedores</w:t>
      </w:r>
    </w:p>
    <w:p w:rsidRPr="000756D6" w:rsidR="000756D6" w:rsidP="000756D6" w:rsidRDefault="000756D6" w14:paraId="6F3C4CE9" w14:textId="19626F1E">
      <w:pPr>
        <w:rPr>
          <w:lang w:val="es-AR"/>
        </w:rPr>
      </w:pPr>
      <w:r w:rsidRPr="7DB42D41" w:rsidR="000756D6">
        <w:rPr>
          <w:lang w:val="es-AR"/>
        </w:rPr>
        <w:t xml:space="preserve">Los proveedores de telas envían precios por </w:t>
      </w:r>
      <w:r w:rsidRPr="7DB42D41" w:rsidR="000756D6">
        <w:rPr>
          <w:lang w:val="es-AR"/>
        </w:rPr>
        <w:t>WhatsApp</w:t>
      </w:r>
      <w:r w:rsidRPr="7DB42D41" w:rsidR="000756D6">
        <w:rPr>
          <w:lang w:val="es-AR"/>
        </w:rPr>
        <w:t xml:space="preserve"> en formatos dispares y en momentos variables, y hoy no existe una forma sistemática de compararlos. Proponemos implementar un agente de IA que recibe automáticamente los mensajes de los proveedores, detecta cuáles contienen listas de precios, extrae la información relevante (tipo de tela, precio, plazo, condición de pago) y la carga de manera estructurada en una planilla de </w:t>
      </w:r>
      <w:r w:rsidRPr="7DB42D41" w:rsidR="41D562A4">
        <w:rPr>
          <w:lang w:val="es-AR"/>
        </w:rPr>
        <w:t>Hoja de cálculo</w:t>
      </w:r>
      <w:r w:rsidRPr="7DB42D41" w:rsidR="000756D6">
        <w:rPr>
          <w:lang w:val="es-AR"/>
        </w:rPr>
        <w:t>. Al momento de comprar, el dueño consulta la planilla, filtra por tipo de tela y ve en segundos cuál es el mejor proveedor para esa compra puntual.</w:t>
      </w:r>
    </w:p>
    <w:p w:rsidRPr="000756D6" w:rsidR="000756D6" w:rsidP="000756D6" w:rsidRDefault="000756D6" w14:paraId="775F7383" w14:textId="77777777">
      <w:pPr>
        <w:rPr>
          <w:lang w:val="es-AR"/>
        </w:rPr>
      </w:pPr>
    </w:p>
    <w:p w:rsidRPr="000756D6" w:rsidR="000756D6" w:rsidP="000756D6" w:rsidRDefault="000756D6" w14:paraId="23DF65F2" w14:textId="4137D130">
      <w:pPr>
        <w:rPr>
          <w:lang w:val="es-AR"/>
        </w:rPr>
      </w:pPr>
      <w:r w:rsidRPr="000756D6">
        <w:rPr>
          <w:b/>
          <w:bCs/>
          <w:lang w:val="es-AR"/>
        </w:rPr>
        <w:t>Marca</w:t>
      </w:r>
      <w:r w:rsidR="00EB6C19">
        <w:rPr>
          <w:b/>
          <w:bCs/>
          <w:lang w:val="es-AR"/>
        </w:rPr>
        <w:t xml:space="preserve">: </w:t>
      </w:r>
      <w:r w:rsidRPr="000756D6">
        <w:rPr>
          <w:b/>
          <w:bCs/>
          <w:lang w:val="es-AR"/>
        </w:rPr>
        <w:t>Sistema de guionización con IA para contenido orgánico en redes</w:t>
      </w:r>
    </w:p>
    <w:p w:rsidRPr="000756D6" w:rsidR="000756D6" w:rsidP="000756D6" w:rsidRDefault="000756D6" w14:paraId="389FDB49" w14:textId="146EDE64">
      <w:pPr>
        <w:rPr>
          <w:lang w:val="es-AR"/>
        </w:rPr>
      </w:pPr>
      <w:r w:rsidRPr="000756D6">
        <w:rPr>
          <w:lang w:val="es-AR"/>
        </w:rPr>
        <w:t>El cliente identificó como su mayor dolor actual la generación de contenido orgánico para redes sociales</w:t>
      </w:r>
      <w:r w:rsidR="00E44BD3">
        <w:rPr>
          <w:lang w:val="es-AR"/>
        </w:rPr>
        <w:t xml:space="preserve"> ya que</w:t>
      </w:r>
      <w:r w:rsidRPr="000756D6">
        <w:rPr>
          <w:lang w:val="es-AR"/>
        </w:rPr>
        <w:t xml:space="preserve"> no logra sostener una presencia constante ni con la calidad que quisiera. Proponemos un sistema de guionización asistido por IA que, a partir de inputs básicos (tema, objetivo del posteo, tono de la marca), genere guiones listos para grabar reels, posteos y stories. Esto baja la barrera de entrada para producir contenido de forma regular y permite mantener una voz de marca consistente incluso cuando el dueño no tiene tiempo de dedicarse personalmente.</w:t>
      </w:r>
    </w:p>
    <w:p w:rsidRPr="00276207" w:rsidR="005C73BB" w:rsidP="000756D6" w:rsidRDefault="000756D6" w14:paraId="5CC70FC5" w14:textId="3A1AC81C">
      <w:pPr>
        <w:rPr>
          <w:lang w:val="es-AR"/>
        </w:rPr>
      </w:pPr>
      <w:r w:rsidRPr="00276207">
        <w:rPr>
          <w:lang w:val="es-AR"/>
        </w:rPr>
        <w:br/>
      </w:r>
      <w:r w:rsidRPr="00276207">
        <w:rPr>
          <w:lang w:val="es-AR"/>
        </w:rPr>
        <w:t xml:space="preserve">La combinación de estos cuatro tipos de innovación ataca los cuatro dolores identificados en el relevamiento con un enfoque de </w:t>
      </w:r>
      <w:r w:rsidRPr="00276207">
        <w:rPr>
          <w:b/>
          <w:bCs/>
          <w:lang w:val="es-AR"/>
        </w:rPr>
        <w:t>innovación incremental</w:t>
      </w:r>
      <w:r w:rsidR="00E44BD3">
        <w:rPr>
          <w:lang w:val="es-AR"/>
        </w:rPr>
        <w:t>, es decir,</w:t>
      </w:r>
      <w:r w:rsidRPr="00276207">
        <w:rPr>
          <w:lang w:val="es-AR"/>
        </w:rPr>
        <w:t xml:space="preserve"> no reemplaza Ninox ni los sistemas actuales, sino que los complementa con herramientas accesibles y ampliamente disponibles en el mercado. La propuesta es consistente con el perfil PyME de Full Basics y con la filosofía de simplicidad que acompañó todo el proyecto.</w:t>
      </w:r>
    </w:p>
    <w:p w:rsidRPr="00276207" w:rsidR="002061A0" w:rsidP="00082E34" w:rsidRDefault="002061A0" w14:paraId="5BB4E716" w14:textId="77777777">
      <w:pPr>
        <w:pStyle w:val="Ttulo2"/>
        <w:rPr>
          <w:lang w:val="es-AR"/>
        </w:rPr>
      </w:pPr>
      <w:r w:rsidRPr="00276207">
        <w:rPr>
          <w:lang w:val="es-AR"/>
        </w:rPr>
        <w:t>Contexto y ámbito de aplicación</w:t>
      </w:r>
    </w:p>
    <w:tbl>
      <w:tblPr>
        <w:tblStyle w:val="TipTable"/>
        <w:tblW w:w="5000" w:type="pct"/>
        <w:tblLook w:val="04A0" w:firstRow="1" w:lastRow="0" w:firstColumn="1" w:lastColumn="0" w:noHBand="0" w:noVBand="1"/>
      </w:tblPr>
      <w:tblGrid>
        <w:gridCol w:w="556"/>
        <w:gridCol w:w="8470"/>
      </w:tblGrid>
      <w:tr w:rsidRPr="00276207" w:rsidR="003F362D" w:rsidTr="30365DC6" w14:paraId="3F150F98" w14:textId="77777777">
        <w:tc>
          <w:tcPr>
            <w:cnfStyle w:val="001000000000" w:firstRow="0" w:lastRow="0" w:firstColumn="1" w:lastColumn="0" w:oddVBand="0" w:evenVBand="0" w:oddHBand="0" w:evenHBand="0" w:firstRowFirstColumn="0" w:firstRowLastColumn="0" w:lastRowFirstColumn="0" w:lastRowLastColumn="0"/>
            <w:tcW w:w="308" w:type="pct"/>
          </w:tcPr>
          <w:p w:rsidRPr="00276207" w:rsidR="003F362D" w:rsidP="30365DC6" w:rsidRDefault="003F362D" w14:paraId="46120DC2" w14:textId="77777777">
            <w:pPr>
              <w:rPr>
                <w:lang w:val="es-AR"/>
              </w:rPr>
            </w:pPr>
            <w:r w:rsidRPr="00276207">
              <w:rPr>
                <w:noProof/>
                <w:lang w:val="es-AR" w:eastAsia="es-AR"/>
              </w:rPr>
              <mc:AlternateContent>
                <mc:Choice Requires="wpg">
                  <w:drawing>
                    <wp:inline distT="0" distB="0" distL="0" distR="0" wp14:anchorId="125511A8" wp14:editId="64930975">
                      <wp:extent cx="141605" cy="141605"/>
                      <wp:effectExtent l="0" t="0" r="0" b="0"/>
                      <wp:docPr id="3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4" name="Rectangle 3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5" name="Freeform 3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68F52246">
                    <v:group id="Group 5" style="width:11.15pt;height:11.15pt;mso-position-horizontal-relative:char;mso-position-vertical-relative:line" coordsize="141605,141605" o:spid="_x0000_s1026" w14:anchorId="655D3A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">
                      <v:rect id="Rectangle 3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"/>
                      <v:shape id="Freeform 35"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276207" w:rsidR="003F362D" w:rsidP="30365DC6" w:rsidRDefault="00EF7494" w14:paraId="3DA6B25B"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276207">
              <w:rPr>
                <w:lang w:val="es-AR"/>
              </w:rPr>
              <w:t>Descripción del contexto organizacional en el cual se propone innovar.</w:t>
            </w:r>
          </w:p>
        </w:tc>
      </w:tr>
    </w:tbl>
    <w:p w:rsidRPr="00276207" w:rsidR="00AA0006" w:rsidRDefault="00AA0006" w14:paraId="5CC318A1" w14:textId="77777777">
      <w:pPr>
        <w:rPr>
          <w:lang w:val="es-AR"/>
        </w:rPr>
      </w:pPr>
    </w:p>
    <w:p w:rsidRPr="00276207" w:rsidR="0045356A" w:rsidRDefault="0045356A" w14:paraId="26041F73" w14:textId="2411DFCA">
      <w:pPr>
        <w:rPr>
          <w:lang w:val="es-AR"/>
        </w:rPr>
      </w:pPr>
      <w:commentRangeStart w:id="0"/>
      <w:r w:rsidRPr="3F625F93" w:rsidR="0045356A">
        <w:rPr>
          <w:lang w:val="es-AR"/>
        </w:rPr>
        <w:t>Full Basics es una PyME nacional del rubro indumentaria y textil con operación centralizada en CABA. Fabrica y comercializa ropa lisa y de confección integral, combinando un showroom físico sobre la calle Corrientes con venta online a través de Tiendanube, atendiendo tanto al público minorista como a revendedores mayoristas. Cuenta con talleres de confección propios centralizados y un equipo de entre 12 y 15 personas que incluye al dueño, personal de showroom, operarios de corte y costura, y personal de administración.</w:t>
      </w:r>
      <w:commentRangeEnd w:id="0"/>
      <w:r>
        <w:rPr>
          <w:rStyle w:val="CommentReference"/>
        </w:rPr>
        <w:commentReference w:id="0"/>
      </w:r>
    </w:p>
    <w:p w:rsidRPr="00276207" w:rsidR="0045356A" w:rsidRDefault="0045356A" w14:paraId="07374178" w14:textId="1C1FFDD4">
      <w:pPr>
        <w:rPr>
          <w:lang w:val="es-AR"/>
        </w:rPr>
      </w:pPr>
      <w:r w:rsidRPr="7DB42D41" w:rsidR="0045356A">
        <w:rPr>
          <w:lang w:val="es-AR"/>
        </w:rPr>
        <w:t xml:space="preserve">La organización ya recorrió un camino de digitalización significativo en el área comercial: utiliza </w:t>
      </w:r>
      <w:r w:rsidRPr="7DB42D41" w:rsidR="0045356A">
        <w:rPr>
          <w:lang w:val="es-AR"/>
        </w:rPr>
        <w:t>Ninox</w:t>
      </w:r>
      <w:r w:rsidRPr="7DB42D41" w:rsidR="0045356A">
        <w:rPr>
          <w:lang w:val="es-AR"/>
        </w:rPr>
        <w:t xml:space="preserve"> como ERP para la gestión de stock y catálogo, </w:t>
      </w:r>
      <w:r w:rsidRPr="7DB42D41" w:rsidR="0045356A">
        <w:rPr>
          <w:lang w:val="es-AR"/>
        </w:rPr>
        <w:t>Tiendanube</w:t>
      </w:r>
      <w:r w:rsidRPr="7DB42D41" w:rsidR="0045356A">
        <w:rPr>
          <w:lang w:val="es-AR"/>
        </w:rPr>
        <w:t xml:space="preserve"> para el canal de e-</w:t>
      </w:r>
      <w:r w:rsidRPr="7DB42D41" w:rsidR="0045356A">
        <w:rPr>
          <w:lang w:val="es-AR"/>
        </w:rPr>
        <w:t>commerce</w:t>
      </w:r>
      <w:r w:rsidRPr="7DB42D41" w:rsidR="0045356A">
        <w:rPr>
          <w:lang w:val="es-AR"/>
        </w:rPr>
        <w:t>, agentes de inteligencia artificial para la atención automatizada, facturación electrónica integrada con AFIP vía web service, y múltiples medios de cobro digitales (Mercado Pago, MODO, Posnet, Payway). El frente comercial, por lo tanto, opera con buen nivel de automatización y datos centralizados.</w:t>
      </w:r>
    </w:p>
    <w:p w:rsidRPr="00276207" w:rsidR="0040118A" w:rsidRDefault="0040118A" w14:paraId="70FAACD8" w14:textId="74D0137E">
      <w:pPr>
        <w:rPr>
          <w:lang w:val="es-AR"/>
        </w:rPr>
      </w:pPr>
      <w:r w:rsidRPr="00276207">
        <w:rPr>
          <w:lang w:val="es-AR"/>
        </w:rPr>
        <w:t>El ámbit</w:t>
      </w:r>
      <w:r w:rsidRPr="00276207" w:rsidR="00E03309">
        <w:rPr>
          <w:lang w:val="es-AR"/>
        </w:rPr>
        <w:t xml:space="preserve">o </w:t>
      </w:r>
      <w:r w:rsidRPr="00276207">
        <w:rPr>
          <w:lang w:val="es-AR"/>
        </w:rPr>
        <w:t xml:space="preserve">de aplicación de la visión innovadora es complementario a lo que Full Basics ya tiene digitalizado y abarca </w:t>
      </w:r>
      <w:r w:rsidR="00793E07">
        <w:rPr>
          <w:lang w:val="es-AR"/>
        </w:rPr>
        <w:t>cuatro</w:t>
      </w:r>
      <w:r w:rsidRPr="00276207">
        <w:rPr>
          <w:lang w:val="es-AR"/>
        </w:rPr>
        <w:t xml:space="preserve"> áreas operativas donde hoy persisten procesos manuales o dependientes de personas individuales: la </w:t>
      </w:r>
      <w:r w:rsidRPr="00276207">
        <w:rPr>
          <w:b/>
          <w:bCs/>
          <w:lang w:val="es-AR"/>
        </w:rPr>
        <w:t>producción mayorista</w:t>
      </w:r>
      <w:r w:rsidRPr="00276207">
        <w:rPr>
          <w:lang w:val="es-AR"/>
        </w:rPr>
        <w:t xml:space="preserve"> (seguimiento de pedidos a través de los talleres), el </w:t>
      </w:r>
      <w:r w:rsidRPr="00276207">
        <w:rPr>
          <w:b/>
          <w:bCs/>
          <w:lang w:val="es-AR"/>
        </w:rPr>
        <w:t>abastecimiento de insumos</w:t>
      </w:r>
      <w:r w:rsidRPr="00276207">
        <w:rPr>
          <w:lang w:val="es-AR"/>
        </w:rPr>
        <w:t xml:space="preserve"> (comparación de precios de proveedores de telas), la </w:t>
      </w:r>
      <w:r w:rsidRPr="00276207">
        <w:rPr>
          <w:b/>
          <w:bCs/>
          <w:lang w:val="es-AR"/>
        </w:rPr>
        <w:t>gestión del conocimiento operativo</w:t>
      </w:r>
      <w:r w:rsidRPr="00276207">
        <w:rPr>
          <w:lang w:val="es-AR"/>
        </w:rPr>
        <w:t xml:space="preserve"> (procedimientos no documentados, dependientes del dueño y de los operarios senior), y el </w:t>
      </w:r>
      <w:r w:rsidRPr="00276207">
        <w:rPr>
          <w:b/>
          <w:bCs/>
          <w:lang w:val="es-AR"/>
        </w:rPr>
        <w:t>marketing en redes sociales</w:t>
      </w:r>
      <w:r w:rsidRPr="00276207">
        <w:rPr>
          <w:lang w:val="es-AR"/>
        </w:rPr>
        <w:t xml:space="preserve"> (generación de contenido orgánico, identificado por el cliente como su mayor punto de dolor actual).</w:t>
      </w:r>
    </w:p>
    <w:p w:rsidRPr="00276207" w:rsidR="0045356A" w:rsidP="00EF5C4C" w:rsidRDefault="00723D0B" w14:paraId="2E9A9808" w14:textId="5AA5AC99">
      <w:pPr>
        <w:rPr>
          <w:lang w:val="es-AR"/>
        </w:rPr>
      </w:pPr>
      <w:r w:rsidRPr="7DB42D41" w:rsidR="00723D0B">
        <w:rPr>
          <w:lang w:val="es-AR"/>
        </w:rPr>
        <w:t xml:space="preserve">La propuesta no requiere el reemplazo de los sistemas actuales. </w:t>
      </w:r>
      <w:r w:rsidRPr="7DB42D41" w:rsidR="00723D0B">
        <w:rPr>
          <w:lang w:val="es-AR"/>
        </w:rPr>
        <w:t>Ninox</w:t>
      </w:r>
      <w:r w:rsidRPr="7DB42D41" w:rsidR="00723D0B">
        <w:rPr>
          <w:lang w:val="es-AR"/>
        </w:rPr>
        <w:t xml:space="preserve">, </w:t>
      </w:r>
      <w:r w:rsidRPr="7DB42D41" w:rsidR="00723D0B">
        <w:rPr>
          <w:lang w:val="es-AR"/>
        </w:rPr>
        <w:t>Tiendanube</w:t>
      </w:r>
      <w:r w:rsidRPr="7DB42D41" w:rsidR="00723D0B">
        <w:rPr>
          <w:lang w:val="es-AR"/>
        </w:rPr>
        <w:t xml:space="preserve">, los agentes de IA, la facturación electrónica y los medios de cobro digitales siguen operando exactamente como hoy. Las nuevas herramientas se suman como capas complementarias, accesibles y ampliamente adoptadas en el mercado </w:t>
      </w:r>
      <w:r w:rsidRPr="7DB42D41" w:rsidR="00723D0B">
        <w:rPr>
          <w:lang w:val="es-AR"/>
        </w:rPr>
        <w:t>PyME</w:t>
      </w:r>
      <w:r w:rsidRPr="7DB42D41" w:rsidR="00723D0B">
        <w:rPr>
          <w:lang w:val="es-AR"/>
        </w:rPr>
        <w:t>. El alcance se limita a un único establecimiento con operación centralizada, lo que facilita la adopción, la capacitación del personal y el acompañamiento del cambio durante la implementación.</w:t>
      </w:r>
    </w:p>
    <w:p w:rsidRPr="00276207" w:rsidR="002061A0" w:rsidP="30365DC6" w:rsidRDefault="002061A0" w14:paraId="7BC744BE" w14:textId="77777777">
      <w:pPr>
        <w:pStyle w:val="Ttulo2"/>
        <w:rPr>
          <w:lang w:val="es-AR"/>
        </w:rPr>
      </w:pPr>
      <w:r w:rsidRPr="00276207">
        <w:rPr>
          <w:lang w:val="es-AR"/>
        </w:rPr>
        <w:t>Impacto en los objetivos</w:t>
      </w:r>
    </w:p>
    <w:tbl>
      <w:tblPr>
        <w:tblStyle w:val="TipTable"/>
        <w:tblW w:w="5000" w:type="pct"/>
        <w:tblLook w:val="04A0" w:firstRow="1" w:lastRow="0" w:firstColumn="1" w:lastColumn="0" w:noHBand="0" w:noVBand="1"/>
      </w:tblPr>
      <w:tblGrid>
        <w:gridCol w:w="556"/>
        <w:gridCol w:w="8470"/>
      </w:tblGrid>
      <w:tr w:rsidRPr="00276207" w:rsidR="003F362D" w:rsidTr="30365DC6" w14:paraId="0C398B13" w14:textId="77777777">
        <w:tc>
          <w:tcPr>
            <w:cnfStyle w:val="001000000000" w:firstRow="0" w:lastRow="0" w:firstColumn="1" w:lastColumn="0" w:oddVBand="0" w:evenVBand="0" w:oddHBand="0" w:evenHBand="0" w:firstRowFirstColumn="0" w:firstRowLastColumn="0" w:lastRowFirstColumn="0" w:lastRowLastColumn="0"/>
            <w:tcW w:w="308" w:type="pct"/>
          </w:tcPr>
          <w:p w:rsidRPr="00276207" w:rsidR="003F362D" w:rsidP="30365DC6" w:rsidRDefault="003F362D" w14:paraId="26A5250F" w14:textId="77777777">
            <w:pPr>
              <w:rPr>
                <w:lang w:val="es-AR"/>
              </w:rPr>
            </w:pPr>
            <w:r w:rsidRPr="00276207">
              <w:rPr>
                <w:noProof/>
                <w:lang w:val="es-AR" w:eastAsia="es-AR"/>
              </w:rPr>
              <mc:AlternateContent>
                <mc:Choice Requires="wpg">
                  <w:drawing>
                    <wp:inline distT="0" distB="0" distL="0" distR="0" wp14:anchorId="522878DA" wp14:editId="75B133BC">
                      <wp:extent cx="141605" cy="141605"/>
                      <wp:effectExtent l="0" t="0" r="0" b="0"/>
                      <wp:docPr id="36"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7" name="Rectangle 3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8" name="Freeform 3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D809284">
                    <v:group id="Group 5" style="width:11.15pt;height:11.15pt;mso-position-horizontal-relative:char;mso-position-vertical-relative:line" coordsize="141605,141605" o:spid="_x0000_s1026" w14:anchorId="6404BE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c7tXggAAA0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3uHO7V4IAAANKAAADgAAAAAAAAAAAAAAAAAuAgAAZHJzL2Uyb0RvYy54bWxQSwEC&#10;LQAUAAYACAAAACEABeIMPdkAAAADAQAADwAAAAAAAAAAAAAAAAC4CgAAZHJzL2Rvd25yZXYueG1s&#10;UEsFBgAAAAAEAAQA8wAAAL4LAAAAAA==&#10;">
                      <v:rect id="Rectangle 3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"/>
                      <v:shape id="Freeform 3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LwxwgAAANsAAAAPAAAAZHJzL2Rvd25yZXYueG1sRE9Na8JA&#10;EL0X+h+WKXirm1Yw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DPGL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276207" w:rsidR="00273EDC" w:rsidP="30365DC6" w:rsidRDefault="003F362D" w14:paraId="288B89FE"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276207">
              <w:rPr>
                <w:lang w:val="es-AR"/>
              </w:rPr>
              <w:t>Describa el impacto de la innovación y su correspondencia con los objetivos estratégicos.</w:t>
            </w:r>
          </w:p>
        </w:tc>
      </w:tr>
    </w:tbl>
    <w:p w:rsidRPr="00276207" w:rsidR="00AA0006" w:rsidRDefault="00AA0006" w14:paraId="3DA08EA0" w14:textId="77777777">
      <w:pPr>
        <w:rPr>
          <w:lang w:val="es-AR"/>
        </w:rPr>
      </w:pPr>
    </w:p>
    <w:p w:rsidRPr="00276207" w:rsidR="001F4E87" w:rsidRDefault="001F4E87" w14:paraId="1DC0E34A" w14:textId="55D3740C">
      <w:pPr>
        <w:rPr>
          <w:lang w:val="es-AR"/>
        </w:rPr>
      </w:pPr>
      <w:r w:rsidRPr="00276207">
        <w:rPr>
          <w:lang w:val="es-AR"/>
        </w:rPr>
        <w:t xml:space="preserve">La visión innovadora propuesta impacta de manera directa en cinco objetivos estratégicos: </w:t>
      </w:r>
      <w:r w:rsidRPr="00276207">
        <w:rPr>
          <w:b/>
          <w:bCs/>
          <w:lang w:val="es-AR"/>
        </w:rPr>
        <w:t>eficiencia operativa, continuidad del negocio, optimización de costos, capacidad de escalar y posicionamiento de marca</w:t>
      </w:r>
      <w:r w:rsidRPr="00276207">
        <w:rPr>
          <w:lang w:val="es-AR"/>
        </w:rPr>
        <w:t>.</w:t>
      </w:r>
    </w:p>
    <w:p w:rsidRPr="00276207" w:rsidR="000F664A" w:rsidP="7DB42D41" w:rsidRDefault="000F664A" w14:paraId="33CCE9C2" w14:textId="06B5D80D">
      <w:pPr>
        <w:rPr>
          <w:b w:val="1"/>
          <w:bCs w:val="1"/>
          <w:lang w:val="es-AR"/>
        </w:rPr>
      </w:pPr>
      <w:r w:rsidRPr="7DB42D41" w:rsidR="000F664A">
        <w:rPr>
          <w:b w:val="1"/>
          <w:bCs w:val="1"/>
          <w:lang w:val="es-AR"/>
        </w:rPr>
        <w:t>Eficiencia operativa:</w:t>
      </w:r>
      <w:r w:rsidRPr="7DB42D41" w:rsidR="000F664A">
        <w:rPr>
          <w:b w:val="1"/>
          <w:bCs w:val="1"/>
          <w:lang w:val="es-AR"/>
        </w:rPr>
        <w:t xml:space="preserve"> </w:t>
      </w:r>
      <w:r w:rsidRPr="7DB42D41" w:rsidR="000F664A">
        <w:rPr>
          <w:lang w:val="es-AR"/>
        </w:rPr>
        <w:t xml:space="preserve">El tablero Kanban vuelve visible el estado de cada pedido mayorista en tiempo real, eliminando las consultas verbales entre dueño, showroom y talleres. El </w:t>
      </w:r>
      <w:r w:rsidRPr="7DB42D41" w:rsidR="000F664A">
        <w:rPr>
          <w:lang w:val="es-AR"/>
        </w:rPr>
        <w:t>bot</w:t>
      </w:r>
      <w:r w:rsidRPr="7DB42D41" w:rsidR="000F664A">
        <w:rPr>
          <w:lang w:val="es-AR"/>
        </w:rPr>
        <w:t xml:space="preserve"> de IA automatiza la tarea de comparar precios de proveedores, que hoy es manual y consume tiempo del dueño. La información de producción y de compras deja de circular por canales informales y pasa a estar disponible para todos los sectores involucrados.</w:t>
      </w:r>
    </w:p>
    <w:p w:rsidRPr="00276207" w:rsidR="0021776B" w:rsidP="7DB42D41" w:rsidRDefault="0021776B" w14:paraId="1A91D14E" w14:textId="4418F951">
      <w:pPr>
        <w:rPr>
          <w:b w:val="1"/>
          <w:bCs w:val="1"/>
          <w:lang w:val="es-AR"/>
        </w:rPr>
      </w:pPr>
      <w:r w:rsidRPr="7DB42D41" w:rsidR="0021776B">
        <w:rPr>
          <w:b w:val="1"/>
          <w:bCs w:val="1"/>
          <w:lang w:val="es-AR"/>
        </w:rPr>
        <w:t>Continuidad del negocio:</w:t>
      </w:r>
      <w:r w:rsidRPr="7DB42D41" w:rsidR="0021776B">
        <w:rPr>
          <w:b w:val="1"/>
          <w:bCs w:val="1"/>
          <w:lang w:val="es-AR"/>
        </w:rPr>
        <w:t xml:space="preserve"> </w:t>
      </w:r>
      <w:r w:rsidRPr="7DB42D41" w:rsidR="0021776B">
        <w:rPr>
          <w:lang w:val="es-AR"/>
        </w:rPr>
        <w:t>La base documental preserva el conocimiento operativo del dueño y de los operarios senior (procedimientos, criterios de decisión, contactos clave), mitigando el riesgo de que la operación se vea afectada ante ausencias, rotación o retiros. El negocio deja de depender de personas individuales para funcionar correctamente y gana autonomía.</w:t>
      </w:r>
    </w:p>
    <w:p w:rsidRPr="00276207" w:rsidR="00B57816" w:rsidP="7DB42D41" w:rsidRDefault="0021776B" w14:paraId="079F3854" w14:textId="24F4888B">
      <w:pPr>
        <w:rPr>
          <w:lang w:val="es-AR"/>
        </w:rPr>
      </w:pPr>
      <w:r w:rsidRPr="7DB42D41" w:rsidR="0021776B">
        <w:rPr>
          <w:b w:val="1"/>
          <w:bCs w:val="1"/>
          <w:lang w:val="es-AR"/>
        </w:rPr>
        <w:t>Optimización de costos:</w:t>
      </w:r>
      <w:r w:rsidRPr="7DB42D41" w:rsidR="0021776B">
        <w:rPr>
          <w:b w:val="1"/>
          <w:bCs w:val="1"/>
          <w:lang w:val="es-AR"/>
        </w:rPr>
        <w:t xml:space="preserve"> </w:t>
      </w:r>
      <w:r w:rsidRPr="7DB42D41" w:rsidR="0021776B">
        <w:rPr>
          <w:lang w:val="es-AR"/>
        </w:rPr>
        <w:t>La automatización de la captura de precios de proveedores y su centralización en</w:t>
      </w:r>
      <w:r w:rsidRPr="7DB42D41" w:rsidR="2DA5A610">
        <w:rPr>
          <w:lang w:val="es-AR"/>
        </w:rPr>
        <w:t xml:space="preserve"> una hoja de cálculo</w:t>
      </w:r>
      <w:r w:rsidRPr="7DB42D41" w:rsidR="0021776B">
        <w:rPr>
          <w:lang w:val="es-AR"/>
        </w:rPr>
        <w:t xml:space="preserve"> permite tomar decisiones de compra basadas en comparaciones sistemáticas, no en intuición o urgencia. Dado que las telas representan el principal costo del producto final, incluso mejoras marginales en el precio de compra tienen un impacto significativo sobre el margen del negocio.</w:t>
      </w:r>
    </w:p>
    <w:p w:rsidRPr="00276207" w:rsidR="00B57816" w:rsidP="00B57816" w:rsidRDefault="00B57816" w14:paraId="030737BB" w14:textId="6E3F60CC">
      <w:pPr>
        <w:rPr>
          <w:b/>
          <w:lang w:val="es-AR"/>
        </w:rPr>
      </w:pPr>
      <w:r w:rsidRPr="00B57816">
        <w:rPr>
          <w:b/>
          <w:bCs/>
          <w:lang w:val="es-AR"/>
        </w:rPr>
        <w:t>Capacidad de escalar:</w:t>
      </w:r>
      <w:r w:rsidRPr="00B57816">
        <w:rPr>
          <w:b/>
          <w:lang w:val="es-AR"/>
        </w:rPr>
        <w:t xml:space="preserve"> </w:t>
      </w:r>
      <w:r w:rsidRPr="00B57816">
        <w:rPr>
          <w:bCs/>
          <w:lang w:val="es-AR"/>
        </w:rPr>
        <w:t>Con el frente comercial ya digitalizado y un canal de ventas automatizado por agentes de IA, el crecimiento de Full Basics está hoy limitado por su capacidad operativa y por la dependencia del dueño en tareas de coordinación. Ordenar la trazabilidad de la producción y documentar los procesos son condiciones previas para escalar, incorporar nuevo personal con rapidez o delegar responsabilidades sin perder control.</w:t>
      </w:r>
      <w:r w:rsidRPr="00276207" w:rsidR="00220E72">
        <w:rPr>
          <w:b/>
          <w:lang w:val="es-AR"/>
        </w:rPr>
        <w:br/>
      </w:r>
      <w:r w:rsidRPr="00276207">
        <w:rPr>
          <w:b/>
          <w:lang w:val="es-AR"/>
        </w:rPr>
        <w:br/>
      </w:r>
      <w:r w:rsidRPr="00276207">
        <w:rPr>
          <w:b/>
          <w:bCs/>
          <w:lang w:val="es-AR"/>
        </w:rPr>
        <w:t>Posicionamiento de marca:</w:t>
      </w:r>
      <w:r w:rsidRPr="00276207">
        <w:rPr>
          <w:b/>
          <w:lang w:val="es-AR"/>
        </w:rPr>
        <w:t xml:space="preserve"> </w:t>
      </w:r>
      <w:r w:rsidRPr="00276207">
        <w:rPr>
          <w:bCs/>
          <w:lang w:val="es-AR"/>
        </w:rPr>
        <w:t>El sistema de guionización con IA permite sostener una presencia constante en redes sociales con contenido de calidad, algo que el cliente identificó como un dolor actual pero no podía resolver por falta de tiempo. Una presencia orgánica más activa fortalece el reconocimiento de marca frente a competidores del rubro y amplifica el alcance del canal comercial ya existente.</w:t>
      </w:r>
    </w:p>
    <w:p w:rsidRPr="00276207" w:rsidR="002934A1" w:rsidP="003A1F4D" w:rsidRDefault="00732299" w14:paraId="1F97301A" w14:textId="650F2E44">
      <w:pPr>
        <w:rPr>
          <w:lang w:val="es-AR"/>
        </w:rPr>
      </w:pPr>
      <w:r w:rsidRPr="7DB42D41" w:rsidR="00732299">
        <w:rPr>
          <w:lang w:val="es-AR"/>
        </w:rPr>
        <w:t xml:space="preserve">Otro aspecto que consideramos importante es que la visibilidad del estado productivo tiene impacto directo en la </w:t>
      </w:r>
      <w:r w:rsidRPr="7DB42D41" w:rsidR="00732299">
        <w:rPr>
          <w:b w:val="1"/>
          <w:bCs w:val="1"/>
          <w:lang w:val="es-AR"/>
        </w:rPr>
        <w:t>experiencia del cliente en el showroom y el e-commerce</w:t>
      </w:r>
      <w:r w:rsidRPr="7DB42D41" w:rsidR="00732299">
        <w:rPr>
          <w:lang w:val="es-AR"/>
        </w:rPr>
        <w:t>: se podrán comprometer fechas de entrega con mayor certeza y responder consultas de disponibilidad con información confiable, algo que hoy depende de comunicaciones informales entre el local y los talleres.</w:t>
      </w:r>
    </w:p>
    <w:p w:rsidRPr="00276207" w:rsidR="002061A0" w:rsidP="007531F3" w:rsidRDefault="002061A0" w14:paraId="679B98E8" w14:textId="77777777">
      <w:pPr>
        <w:pStyle w:val="Ttulo2"/>
        <w:rPr>
          <w:lang w:val="es-AR"/>
        </w:rPr>
      </w:pPr>
      <w:r w:rsidRPr="00276207">
        <w:rPr>
          <w:lang w:val="es-AR"/>
        </w:rPr>
        <w:t>Casos de éxito y referencias</w:t>
      </w:r>
    </w:p>
    <w:tbl>
      <w:tblPr>
        <w:tblStyle w:val="TipTable"/>
        <w:tblW w:w="5000" w:type="pct"/>
        <w:tblLook w:val="04A0" w:firstRow="1" w:lastRow="0" w:firstColumn="1" w:lastColumn="0" w:noHBand="0" w:noVBand="1"/>
      </w:tblPr>
      <w:tblGrid>
        <w:gridCol w:w="556"/>
        <w:gridCol w:w="8470"/>
      </w:tblGrid>
      <w:tr w:rsidRPr="00276207" w:rsidR="003F362D" w:rsidTr="30365DC6" w14:paraId="44BA6FF0" w14:textId="77777777">
        <w:tc>
          <w:tcPr>
            <w:cnfStyle w:val="001000000000" w:firstRow="0" w:lastRow="0" w:firstColumn="1" w:lastColumn="0" w:oddVBand="0" w:evenVBand="0" w:oddHBand="0" w:evenHBand="0" w:firstRowFirstColumn="0" w:firstRowLastColumn="0" w:lastRowFirstColumn="0" w:lastRowLastColumn="0"/>
            <w:tcW w:w="308" w:type="pct"/>
          </w:tcPr>
          <w:p w:rsidRPr="00276207" w:rsidR="003F362D" w:rsidP="30365DC6" w:rsidRDefault="003F362D" w14:paraId="5745DD2A" w14:textId="77777777">
            <w:pPr>
              <w:rPr>
                <w:lang w:val="es-AR"/>
              </w:rPr>
            </w:pPr>
            <w:r w:rsidRPr="00276207">
              <w:rPr>
                <w:noProof/>
                <w:lang w:val="es-AR" w:eastAsia="es-AR"/>
              </w:rPr>
              <mc:AlternateContent>
                <mc:Choice Requires="wpg">
                  <w:drawing>
                    <wp:inline distT="0" distB="0" distL="0" distR="0" wp14:anchorId="274D7445" wp14:editId="61723A3B">
                      <wp:extent cx="141605" cy="141605"/>
                      <wp:effectExtent l="0" t="0" r="0" b="0"/>
                      <wp:docPr id="48"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9" name="Rectangle 49"/>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0" name="Freeform 50"/>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78A516D">
                    <v:group id="Group 5" style="width:11.15pt;height:11.15pt;mso-position-horizontal-relative:char;mso-position-vertical-relative:line" coordsize="141605,141605" o:spid="_x0000_s1026" w14:anchorId="76F70E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sANYggAAA0oAAAOAAAAZHJzL2Uyb0RvYy54bWzcWtuOo0YQfY+Uf0A8Rsp6uBtrvavV3hQp&#10;l1V28gEMxjYKBgLMeDZfn1PdjV2ecUFnV3nJPIyxORR1TlV3VzW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">
                      <v:rect id="Rectangle 49"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"/>
                      <v:shape id="Freeform 50"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VWXwgAAANsAAAAPAAAAZHJzL2Rvd25yZXYueG1sRE9Na8JA&#10;EL0X+h+WKXirmxY0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DssV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276207" w:rsidR="003F362D" w:rsidP="30365DC6" w:rsidRDefault="003F362D" w14:paraId="2E4268C7"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276207">
              <w:rPr>
                <w:lang w:val="es-AR"/>
              </w:rPr>
              <w:t>Casos de éxito conocidos y/o referencias (notas, artículos, papers, publicaciones) sobre el modelo de innovación propuesta en competidores directos u otros casos en la industria.</w:t>
            </w:r>
          </w:p>
        </w:tc>
      </w:tr>
    </w:tbl>
    <w:p w:rsidRPr="00276207" w:rsidR="0045356A" w:rsidP="30365DC6" w:rsidRDefault="0045356A" w14:paraId="3F651544" w14:textId="77777777">
      <w:pPr>
        <w:rPr>
          <w:lang w:val="es-AR"/>
        </w:rPr>
      </w:pPr>
    </w:p>
    <w:p w:rsidRPr="00796444" w:rsidR="00796444" w:rsidP="00796444" w:rsidRDefault="00796444" w14:paraId="058CD650" w14:textId="77777777">
      <w:pPr>
        <w:rPr>
          <w:lang w:val="es-AR"/>
        </w:rPr>
      </w:pPr>
      <w:r w:rsidRPr="00796444">
        <w:rPr>
          <w:b/>
          <w:bCs/>
          <w:lang w:val="es-AR"/>
        </w:rPr>
        <w:t>A continuación, presentamos dos casos de referencia en el rubro:</w:t>
      </w:r>
    </w:p>
    <w:p w:rsidRPr="00796444" w:rsidR="00796444" w:rsidP="00796444" w:rsidRDefault="00796444" w14:paraId="1E6F22ED" w14:textId="77777777">
      <w:pPr>
        <w:rPr>
          <w:lang w:val="es-AR"/>
        </w:rPr>
      </w:pPr>
      <w:r w:rsidRPr="00796444">
        <w:rPr>
          <w:lang w:val="es-AR"/>
        </w:rPr>
        <w:t>Ambos casos son negocios argentinos del rubro indumentaria mayorista, con perfil y escala comparables a los de Full Basics, que incorporaron tecnología y automatización en distintos frentes de su operación.</w:t>
      </w:r>
    </w:p>
    <w:p w:rsidRPr="00796444" w:rsidR="00796444" w:rsidP="00796444" w:rsidRDefault="00796444" w14:paraId="74ECF1E5" w14:textId="45410088">
      <w:pPr>
        <w:rPr>
          <w:lang w:val="es-AR"/>
        </w:rPr>
      </w:pPr>
      <w:r w:rsidRPr="00796444">
        <w:rPr>
          <w:b/>
          <w:bCs/>
          <w:lang w:val="es-AR"/>
        </w:rPr>
        <w:t xml:space="preserve">Caso 1 </w:t>
      </w:r>
      <w:r w:rsidR="00EB6C19">
        <w:rPr>
          <w:b/>
          <w:bCs/>
          <w:lang w:val="es-AR"/>
        </w:rPr>
        <w:t>-</w:t>
      </w:r>
      <w:r w:rsidRPr="00796444">
        <w:rPr>
          <w:b/>
          <w:bCs/>
          <w:lang w:val="es-AR"/>
        </w:rPr>
        <w:t xml:space="preserve"> Denji Bordados (Argentina):</w:t>
      </w:r>
    </w:p>
    <w:p w:rsidRPr="003F0655" w:rsidR="003F0655" w:rsidP="00796444" w:rsidRDefault="003F0655" w14:paraId="5AAA5BDF" w14:textId="49F229A7">
      <w:pPr>
        <w:rPr>
          <w:lang w:val="es-AR"/>
        </w:rPr>
      </w:pPr>
      <w:r w:rsidRPr="003F0655">
        <w:rPr>
          <w:lang w:val="es-AR"/>
        </w:rPr>
        <w:t>Denji Bordados es una marca argentina de indumentaria con operación mayorista y minorista, fuerte presencia en redes y venta online a través de Tiendanube. De acuerdo con el relevamiento de mercado realizado por el equipo, la empresa viene aplicando herramientas de inteligencia artificial y automatizaciones para escalar su operación comercial y su generación de contenido, manteniendo a la vez la producción propia. El caso es relevante para Full Basics porque demuestra que un competidor del mismo segmento (indumentaria mayorista y minorista con presencia online) puede apalancarse en IA y automatizaciones como ventaja competitiva sin requerir una transformación tecnológica integral.</w:t>
      </w:r>
    </w:p>
    <w:p w:rsidRPr="00796444" w:rsidR="00796444" w:rsidP="00796444" w:rsidRDefault="00796444" w14:paraId="05CADD65" w14:textId="146DFDB2">
      <w:pPr>
        <w:rPr>
          <w:lang w:val="es-AR"/>
        </w:rPr>
      </w:pPr>
      <w:r w:rsidRPr="00796444">
        <w:rPr>
          <w:lang w:val="es-AR"/>
        </w:rPr>
        <w:t xml:space="preserve">Fuente: </w:t>
      </w:r>
      <w:hyperlink w:history="1" r:id="rId16">
        <w:r w:rsidRPr="00796444">
          <w:rPr>
            <w:rStyle w:val="Hipervnculo"/>
            <w:lang w:val="es-AR"/>
          </w:rPr>
          <w:t>https://www.denjibordados.com/</w:t>
        </w:r>
      </w:hyperlink>
    </w:p>
    <w:p w:rsidRPr="00796444" w:rsidR="00796444" w:rsidP="00796444" w:rsidRDefault="00796444" w14:paraId="529C17E6" w14:textId="77777777">
      <w:pPr>
        <w:rPr>
          <w:lang w:val="es-AR"/>
        </w:rPr>
      </w:pPr>
    </w:p>
    <w:p w:rsidRPr="00796444" w:rsidR="00796444" w:rsidP="00796444" w:rsidRDefault="00796444" w14:paraId="44D2A53E" w14:textId="435DE143">
      <w:pPr>
        <w:rPr>
          <w:lang w:val="es-AR"/>
        </w:rPr>
      </w:pPr>
      <w:r w:rsidRPr="00796444">
        <w:rPr>
          <w:b/>
          <w:bCs/>
          <w:lang w:val="es-AR"/>
        </w:rPr>
        <w:t xml:space="preserve">Caso 2 </w:t>
      </w:r>
      <w:r w:rsidR="00EB6C19">
        <w:rPr>
          <w:b/>
          <w:bCs/>
          <w:lang w:val="es-AR"/>
        </w:rPr>
        <w:t>-</w:t>
      </w:r>
      <w:r w:rsidRPr="00796444">
        <w:rPr>
          <w:b/>
          <w:bCs/>
          <w:lang w:val="es-AR"/>
        </w:rPr>
        <w:t xml:space="preserve"> Todo Liso (Argentina):</w:t>
      </w:r>
    </w:p>
    <w:p w:rsidRPr="00796444" w:rsidR="00796444" w:rsidP="00796444" w:rsidRDefault="00796444" w14:paraId="601A0BC5" w14:textId="77777777">
      <w:pPr>
        <w:rPr>
          <w:lang w:val="es-AR"/>
        </w:rPr>
      </w:pPr>
      <w:r w:rsidRPr="00796444">
        <w:rPr>
          <w:lang w:val="es-AR"/>
        </w:rPr>
        <w:t>Todo Liso es un mayorista argentino de indumentaria lisa (remeras, buzos, pantalones y camperas importadas) con oficina en Once (CABA) y venta online a través de Tiendanube, modelo operativo muy similar al de Full Basics. La empresa opera con catálogo digital, procesos estandarizados y coordinación centralizada de pedidos mayoristas. El caso sirve como referencia de que una PyME del mismo rubro y escala puede sostener una operación mayorista ordenada apoyada en herramientas digitales accesibles, lo cual valida la factibilidad del modelo propuesto para Full Basics.</w:t>
      </w:r>
    </w:p>
    <w:p w:rsidRPr="00796444" w:rsidR="00796444" w:rsidP="00796444" w:rsidRDefault="00796444" w14:paraId="2A4309E4" w14:textId="77777777">
      <w:pPr>
        <w:rPr>
          <w:lang w:val="es-AR"/>
        </w:rPr>
      </w:pPr>
      <w:r w:rsidRPr="00796444">
        <w:rPr>
          <w:lang w:val="es-AR"/>
        </w:rPr>
        <w:t xml:space="preserve">Fuente: </w:t>
      </w:r>
      <w:hyperlink w:history="1" r:id="rId17">
        <w:r w:rsidRPr="00796444">
          <w:rPr>
            <w:rStyle w:val="Hipervnculo"/>
            <w:lang w:val="es-AR"/>
          </w:rPr>
          <w:t>https://www.todoliso.com.ar/</w:t>
        </w:r>
      </w:hyperlink>
    </w:p>
    <w:p w:rsidRPr="00276207" w:rsidR="00796444" w:rsidP="00796444" w:rsidRDefault="00796444" w14:paraId="69BF8DE1" w14:textId="77777777">
      <w:pPr>
        <w:rPr>
          <w:lang w:val="es-AR"/>
        </w:rPr>
      </w:pPr>
      <w:r w:rsidRPr="00276207">
        <w:rPr>
          <w:lang w:val="es-AR"/>
        </w:rPr>
        <w:br/>
      </w:r>
    </w:p>
    <w:p w:rsidRPr="00276207" w:rsidR="00AB27D2" w:rsidP="00796444" w:rsidRDefault="00796444" w14:paraId="2D83A1E2" w14:textId="08777491">
      <w:pPr>
        <w:rPr>
          <w:lang w:val="es-AR"/>
        </w:rPr>
      </w:pPr>
      <w:r w:rsidRPr="00276207">
        <w:rPr>
          <w:lang w:val="es-AR"/>
        </w:rPr>
        <w:t xml:space="preserve">Ambos casos validan que el modelo de innovación propuesto </w:t>
      </w:r>
      <w:r w:rsidRPr="00276207">
        <w:rPr>
          <w:b/>
          <w:bCs/>
          <w:lang w:val="es-AR"/>
        </w:rPr>
        <w:t>está alineado con las tendencias del rubro</w:t>
      </w:r>
      <w:r w:rsidRPr="00276207">
        <w:rPr>
          <w:lang w:val="es-AR"/>
        </w:rPr>
        <w:t>: competidores directos de Full Basics ya incorporaron herramientas digitales y de IA para ordenar su operación, profesionalizar la generación de contenido y sostener el crecimiento. La propuesta de Nova Consulting se apoya en esa misma lógica, adaptándola al contexto y a las prioridades específicas de Full Basics.</w:t>
      </w:r>
    </w:p>
    <w:p w:rsidRPr="00276207" w:rsidR="002061A0" w:rsidP="00E212F7" w:rsidRDefault="002061A0" w14:paraId="26168955" w14:textId="77777777">
      <w:pPr>
        <w:pStyle w:val="Ttulo2"/>
        <w:rPr>
          <w:lang w:val="es-AR"/>
        </w:rPr>
      </w:pPr>
      <w:r w:rsidRPr="00276207">
        <w:rPr>
          <w:lang w:val="es-AR"/>
        </w:rPr>
        <w:t>Riesgos e impacto</w:t>
      </w:r>
    </w:p>
    <w:tbl>
      <w:tblPr>
        <w:tblStyle w:val="TipTable"/>
        <w:tblW w:w="5000" w:type="pct"/>
        <w:tblLook w:val="04A0" w:firstRow="1" w:lastRow="0" w:firstColumn="1" w:lastColumn="0" w:noHBand="0" w:noVBand="1"/>
      </w:tblPr>
      <w:tblGrid>
        <w:gridCol w:w="556"/>
        <w:gridCol w:w="8470"/>
      </w:tblGrid>
      <w:tr w:rsidRPr="00276207" w:rsidR="003F362D" w:rsidTr="30365DC6" w14:paraId="140AF8A8" w14:textId="77777777">
        <w:tc>
          <w:tcPr>
            <w:cnfStyle w:val="001000000000" w:firstRow="0" w:lastRow="0" w:firstColumn="1" w:lastColumn="0" w:oddVBand="0" w:evenVBand="0" w:oddHBand="0" w:evenHBand="0" w:firstRowFirstColumn="0" w:firstRowLastColumn="0" w:lastRowFirstColumn="0" w:lastRowLastColumn="0"/>
            <w:tcW w:w="308" w:type="pct"/>
          </w:tcPr>
          <w:p w:rsidRPr="00276207" w:rsidR="003F362D" w:rsidP="30365DC6" w:rsidRDefault="003F362D" w14:paraId="499F5606" w14:textId="77777777">
            <w:pPr>
              <w:rPr>
                <w:lang w:val="es-AR"/>
              </w:rPr>
            </w:pPr>
            <w:r w:rsidRPr="00276207">
              <w:rPr>
                <w:noProof/>
                <w:lang w:val="es-AR" w:eastAsia="es-AR"/>
              </w:rPr>
              <mc:AlternateContent>
                <mc:Choice Requires="wpg">
                  <w:drawing>
                    <wp:inline distT="0" distB="0" distL="0" distR="0" wp14:anchorId="420AF2CA" wp14:editId="39110327">
                      <wp:extent cx="141605" cy="141605"/>
                      <wp:effectExtent l="0" t="0" r="0" b="0"/>
                      <wp:docPr id="60"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1" name="Rectangle 61"/>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2" name="Freeform 62"/>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BD6275D">
                    <v:group id="Group 5" style="width:11.15pt;height:11.15pt;mso-position-horizontal-relative:char;mso-position-vertical-relative:line" coordsize="141605,141605" o:spid="_x0000_s1026" w14:anchorId="56580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">
                      <v:rect id="Rectangle 61"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"/>
                      <v:shape id="Freeform 62"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276207" w:rsidR="003F362D" w:rsidP="30365DC6" w:rsidRDefault="003F362D" w14:paraId="00B3FD59"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276207">
              <w:rPr>
                <w:lang w:val="es-AR"/>
              </w:rPr>
              <w:t>Liste los riesgos asociados a la innovación, la probabilidad de ocurrencia y el impacto que podrían causar. Para ellos puede utilizar una escala ordinal tipo Alto, Medio, Bajo.</w:t>
            </w:r>
          </w:p>
        </w:tc>
      </w:tr>
    </w:tbl>
    <w:p w:rsidRPr="00276207" w:rsidR="00AA0006" w:rsidRDefault="00AA0006" w14:paraId="632B1CEC" w14:textId="77777777">
      <w:pPr>
        <w:rPr>
          <w:lang w:val="es-AR"/>
        </w:rPr>
      </w:pPr>
    </w:p>
    <w:p w:rsidRPr="00276207" w:rsidR="003F362D" w:rsidRDefault="003F362D" w14:paraId="03F1F6CA" w14:textId="69FA5573">
      <w:pPr>
        <w:rPr>
          <w:lang w:val="es-AR"/>
        </w:rPr>
      </w:pPr>
      <w:r w:rsidRPr="00276207">
        <w:rPr>
          <w:lang w:val="es-AR"/>
        </w:rPr>
        <w:t xml:space="preserve">A </w:t>
      </w:r>
      <w:r w:rsidRPr="00276207" w:rsidR="00AA0006">
        <w:rPr>
          <w:lang w:val="es-AR"/>
        </w:rPr>
        <w:t>continuación,</w:t>
      </w:r>
      <w:r w:rsidRPr="00276207">
        <w:rPr>
          <w:lang w:val="es-AR"/>
        </w:rPr>
        <w:t xml:space="preserve"> </w:t>
      </w:r>
      <w:r w:rsidRPr="00276207" w:rsidR="00AB27D2">
        <w:rPr>
          <w:lang w:val="es-AR"/>
        </w:rPr>
        <w:t>listamos</w:t>
      </w:r>
      <w:r w:rsidRPr="00276207">
        <w:rPr>
          <w:lang w:val="es-AR"/>
        </w:rPr>
        <w:t xml:space="preserve"> los principales riesgos identificados para la implementación de la visión innovadora propuesta, clasificados según su probabilid</w:t>
      </w:r>
      <w:r w:rsidRPr="00276207" w:rsidR="00AB27D2">
        <w:rPr>
          <w:lang w:val="es-AR"/>
        </w:rPr>
        <w:t xml:space="preserve">ad </w:t>
      </w:r>
      <w:r w:rsidRPr="00276207">
        <w:rPr>
          <w:lang w:val="es-AR"/>
        </w:rPr>
        <w:t>e impacto sobre el proyecto</w:t>
      </w:r>
      <w:r w:rsidRPr="00276207" w:rsidR="00AB27D2">
        <w:rPr>
          <w:lang w:val="es-AR"/>
        </w:rPr>
        <w:t>:</w:t>
      </w:r>
    </w:p>
    <w:p w:rsidRPr="00276207" w:rsidR="003F362D" w:rsidP="30365DC6" w:rsidRDefault="003F362D" w14:paraId="7495535F" w14:textId="77777777">
      <w:pPr>
        <w:rPr>
          <w:lang w:val="es-AR"/>
        </w:rPr>
      </w:pPr>
    </w:p>
    <w:tbl>
      <w:tblPr>
        <w:tblStyle w:val="ProjectScopeTable"/>
        <w:tblW w:w="4923" w:type="pct"/>
        <w:tblInd w:w="144" w:type="dxa"/>
        <w:tblLook w:val="0220" w:firstRow="1" w:lastRow="0" w:firstColumn="0" w:lastColumn="0" w:noHBand="1" w:noVBand="0"/>
      </w:tblPr>
      <w:tblGrid>
        <w:gridCol w:w="6175"/>
        <w:gridCol w:w="1509"/>
        <w:gridCol w:w="1193"/>
      </w:tblGrid>
      <w:tr w:rsidRPr="00276207" w:rsidR="00CA398E" w:rsidTr="7DB42D41" w14:paraId="509ED298"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78" w:type="pct"/>
            <w:tcMar/>
          </w:tcPr>
          <w:p w:rsidRPr="00276207" w:rsidR="00CA398E" w:rsidP="30365DC6" w:rsidRDefault="00CA398E" w14:paraId="1FAC5D9C" w14:textId="77777777">
            <w:pPr>
              <w:rPr>
                <w:lang w:val="es-AR"/>
              </w:rPr>
            </w:pPr>
            <w:r w:rsidRPr="00276207">
              <w:rPr>
                <w:lang w:val="es-AR"/>
              </w:rPr>
              <w:t>Riesgo</w:t>
            </w:r>
          </w:p>
        </w:tc>
        <w:tc>
          <w:tcPr>
            <w:cnfStyle w:val="000001000000" w:firstRow="0" w:lastRow="0" w:firstColumn="0" w:lastColumn="0" w:oddVBand="0" w:evenVBand="1" w:oddHBand="0" w:evenHBand="0" w:firstRowFirstColumn="0" w:firstRowLastColumn="0" w:lastRowFirstColumn="0" w:lastRowLastColumn="0"/>
            <w:tcW w:w="850" w:type="pct"/>
            <w:tcMar/>
          </w:tcPr>
          <w:p w:rsidRPr="00276207" w:rsidR="00CA398E" w:rsidP="30365DC6" w:rsidRDefault="00CA398E" w14:paraId="328FEFBB" w14:textId="77777777">
            <w:pPr>
              <w:rPr>
                <w:lang w:val="es-AR"/>
              </w:rPr>
            </w:pPr>
            <w:r w:rsidRPr="00276207">
              <w:rPr>
                <w:lang w:val="es-AR"/>
              </w:rPr>
              <w:t>Probabilidad</w:t>
            </w:r>
          </w:p>
        </w:tc>
        <w:tc>
          <w:tcPr>
            <w:cnfStyle w:val="000010000000" w:firstRow="0" w:lastRow="0" w:firstColumn="0" w:lastColumn="0" w:oddVBand="1" w:evenVBand="0" w:oddHBand="0" w:evenHBand="0" w:firstRowFirstColumn="0" w:firstRowLastColumn="0" w:lastRowFirstColumn="0" w:lastRowLastColumn="0"/>
            <w:tcW w:w="672" w:type="pct"/>
            <w:tcMar/>
          </w:tcPr>
          <w:p w:rsidRPr="00276207" w:rsidR="00CA398E" w:rsidP="30365DC6" w:rsidRDefault="00CA398E" w14:paraId="56ECAC67" w14:textId="77777777">
            <w:pPr>
              <w:rPr>
                <w:lang w:val="es-AR"/>
              </w:rPr>
            </w:pPr>
            <w:r w:rsidRPr="00276207">
              <w:rPr>
                <w:lang w:val="es-AR"/>
              </w:rPr>
              <w:t>Impacto</w:t>
            </w:r>
          </w:p>
        </w:tc>
      </w:tr>
      <w:tr w:rsidRPr="00276207" w:rsidR="00CA398E" w:rsidTr="7DB42D41" w14:paraId="68698735" w14:textId="77777777">
        <w:tc>
          <w:tcPr>
            <w:cnfStyle w:val="000010000000" w:firstRow="0" w:lastRow="0" w:firstColumn="0" w:lastColumn="0" w:oddVBand="1" w:evenVBand="0" w:oddHBand="0" w:evenHBand="0" w:firstRowFirstColumn="0" w:firstRowLastColumn="0" w:lastRowFirstColumn="0" w:lastRowLastColumn="0"/>
            <w:tcW w:w="3478" w:type="pct"/>
            <w:tcMar/>
          </w:tcPr>
          <w:p w:rsidRPr="00276207" w:rsidR="00CA398E" w:rsidRDefault="003670BC" w14:paraId="7801EFA0" w14:textId="139F0FDE">
            <w:pPr>
              <w:rPr>
                <w:lang w:val="es-AR"/>
              </w:rPr>
            </w:pPr>
            <w:r w:rsidRPr="7DB42D41" w:rsidR="6B17C506">
              <w:rPr>
                <w:b w:val="1"/>
                <w:bCs w:val="1"/>
                <w:lang w:val="es-AR"/>
              </w:rPr>
              <w:t>Resistencia al cambio por parte del dueño y los operarios:</w:t>
            </w:r>
            <w:r w:rsidRPr="7DB42D41" w:rsidR="6B17C506">
              <w:rPr>
                <w:lang w:val="es-AR"/>
              </w:rPr>
              <w:t xml:space="preserve"> La adopción de nuevas herramientas (</w:t>
            </w:r>
            <w:r w:rsidRPr="7DB42D41" w:rsidR="727C2CFC">
              <w:rPr>
                <w:lang w:val="es-AR"/>
              </w:rPr>
              <w:t>Tablero</w:t>
            </w:r>
            <w:r w:rsidRPr="7DB42D41" w:rsidR="6B17C506">
              <w:rPr>
                <w:lang w:val="es-AR"/>
              </w:rPr>
              <w:t>, documentación escrita, IA) puede enfrentarse a la forma de trabajo actual, donde la coordinación informal y el conocimiento personal son parte de la cultura del negocio.</w:t>
            </w:r>
          </w:p>
        </w:tc>
        <w:tc>
          <w:tcPr>
            <w:cnfStyle w:val="000001000000" w:firstRow="0" w:lastRow="0" w:firstColumn="0" w:lastColumn="0" w:oddVBand="0" w:evenVBand="1" w:oddHBand="0" w:evenHBand="0" w:firstRowFirstColumn="0" w:firstRowLastColumn="0" w:lastRowFirstColumn="0" w:lastRowLastColumn="0"/>
            <w:tcW w:w="850" w:type="pct"/>
            <w:tcMar/>
          </w:tcPr>
          <w:p w:rsidRPr="00276207" w:rsidR="00CA398E" w:rsidRDefault="00CA398E" w14:paraId="7D52C83B" w14:textId="77777777">
            <w:pPr>
              <w:rPr>
                <w:lang w:val="es-AR"/>
              </w:rPr>
            </w:pPr>
            <w:r w:rsidRPr="00276207">
              <w:rPr>
                <w:lang w:val="es-AR"/>
              </w:rPr>
              <w:t>Alta</w:t>
            </w:r>
          </w:p>
        </w:tc>
        <w:tc>
          <w:tcPr>
            <w:cnfStyle w:val="000010000000" w:firstRow="0" w:lastRow="0" w:firstColumn="0" w:lastColumn="0" w:oddVBand="1" w:evenVBand="0" w:oddHBand="0" w:evenHBand="0" w:firstRowFirstColumn="0" w:firstRowLastColumn="0" w:lastRowFirstColumn="0" w:lastRowLastColumn="0"/>
            <w:tcW w:w="672" w:type="pct"/>
            <w:tcMar/>
          </w:tcPr>
          <w:p w:rsidRPr="00276207" w:rsidR="00CA398E" w:rsidRDefault="00CA398E" w14:paraId="6BD86A0E" w14:textId="77777777">
            <w:pPr>
              <w:rPr>
                <w:lang w:val="es-AR"/>
              </w:rPr>
            </w:pPr>
            <w:r w:rsidRPr="00276207">
              <w:rPr>
                <w:lang w:val="es-AR"/>
              </w:rPr>
              <w:t>Alto</w:t>
            </w:r>
          </w:p>
        </w:tc>
      </w:tr>
      <w:tr w:rsidRPr="00276207" w:rsidR="00CA398E" w:rsidTr="7DB42D41" w14:paraId="6D31B56C" w14:textId="77777777">
        <w:tc>
          <w:tcPr>
            <w:cnfStyle w:val="000010000000" w:firstRow="0" w:lastRow="0" w:firstColumn="0" w:lastColumn="0" w:oddVBand="1" w:evenVBand="0" w:oddHBand="0" w:evenHBand="0" w:firstRowFirstColumn="0" w:firstRowLastColumn="0" w:lastRowFirstColumn="0" w:lastRowLastColumn="0"/>
            <w:tcW w:w="3478" w:type="pct"/>
            <w:tcMar/>
          </w:tcPr>
          <w:p w:rsidRPr="00276207" w:rsidR="00CA398E" w:rsidRDefault="00DD2FEC" w14:paraId="3374DA4A" w14:textId="133BD3F7">
            <w:pPr>
              <w:rPr>
                <w:lang w:val="es-AR"/>
              </w:rPr>
            </w:pPr>
            <w:r w:rsidRPr="7DB42D41" w:rsidR="751D8112">
              <w:rPr>
                <w:b w:val="1"/>
                <w:bCs w:val="1"/>
                <w:lang w:val="es-AR"/>
              </w:rPr>
              <w:t>Curva de aprendizaje en el uso de las nuevas herramientas digitales:</w:t>
            </w:r>
            <w:r w:rsidRPr="7DB42D41" w:rsidR="751D8112">
              <w:rPr>
                <w:lang w:val="es-AR"/>
              </w:rPr>
              <w:t xml:space="preserve"> Parte del equipo puede tener baja familiaridad con </w:t>
            </w:r>
            <w:r w:rsidRPr="7DB42D41" w:rsidR="5D242293">
              <w:rPr>
                <w:lang w:val="es-AR"/>
              </w:rPr>
              <w:t>un tablero</w:t>
            </w:r>
            <w:r w:rsidRPr="7DB42D41" w:rsidR="751D8112">
              <w:rPr>
                <w:lang w:val="es-AR"/>
              </w:rPr>
              <w:t xml:space="preserve">, </w:t>
            </w:r>
            <w:r w:rsidRPr="7DB42D41" w:rsidR="0E66EF42">
              <w:rPr>
                <w:lang w:val="es-AR"/>
              </w:rPr>
              <w:t>Documentación</w:t>
            </w:r>
            <w:r w:rsidRPr="7DB42D41" w:rsidR="751D8112">
              <w:rPr>
                <w:lang w:val="es-AR"/>
              </w:rPr>
              <w:t xml:space="preserve"> o con la interpretación de los resultados del </w:t>
            </w:r>
            <w:r w:rsidRPr="7DB42D41" w:rsidR="751D8112">
              <w:rPr>
                <w:lang w:val="es-AR"/>
              </w:rPr>
              <w:t>bot</w:t>
            </w:r>
            <w:r w:rsidRPr="7DB42D41" w:rsidR="751D8112">
              <w:rPr>
                <w:lang w:val="es-AR"/>
              </w:rPr>
              <w:t xml:space="preserve"> de IA, lo que puede generar errores iniciales o demoras en la adopción.</w:t>
            </w:r>
          </w:p>
        </w:tc>
        <w:tc>
          <w:tcPr>
            <w:cnfStyle w:val="000001000000" w:firstRow="0" w:lastRow="0" w:firstColumn="0" w:lastColumn="0" w:oddVBand="0" w:evenVBand="1" w:oddHBand="0" w:evenHBand="0" w:firstRowFirstColumn="0" w:firstRowLastColumn="0" w:lastRowFirstColumn="0" w:lastRowLastColumn="0"/>
            <w:tcW w:w="850" w:type="pct"/>
            <w:tcMar/>
          </w:tcPr>
          <w:p w:rsidRPr="00276207" w:rsidR="00CA398E" w:rsidRDefault="00CA398E" w14:paraId="24E72126" w14:textId="77777777">
            <w:pPr>
              <w:rPr>
                <w:lang w:val="es-AR"/>
              </w:rPr>
            </w:pPr>
            <w:r w:rsidRPr="00276207">
              <w:rPr>
                <w:lang w:val="es-AR"/>
              </w:rPr>
              <w:t>Alta</w:t>
            </w:r>
          </w:p>
        </w:tc>
        <w:tc>
          <w:tcPr>
            <w:cnfStyle w:val="000010000000" w:firstRow="0" w:lastRow="0" w:firstColumn="0" w:lastColumn="0" w:oddVBand="1" w:evenVBand="0" w:oddHBand="0" w:evenHBand="0" w:firstRowFirstColumn="0" w:firstRowLastColumn="0" w:lastRowFirstColumn="0" w:lastRowLastColumn="0"/>
            <w:tcW w:w="672" w:type="pct"/>
            <w:tcMar/>
          </w:tcPr>
          <w:p w:rsidRPr="00276207" w:rsidR="00CA398E" w:rsidRDefault="00CA398E" w14:paraId="51EF8798" w14:textId="77777777">
            <w:pPr>
              <w:rPr>
                <w:lang w:val="es-AR"/>
              </w:rPr>
            </w:pPr>
            <w:r w:rsidRPr="00276207">
              <w:rPr>
                <w:lang w:val="es-AR"/>
              </w:rPr>
              <w:t>Medio</w:t>
            </w:r>
          </w:p>
        </w:tc>
      </w:tr>
      <w:tr w:rsidRPr="00276207" w:rsidR="00CA398E" w:rsidTr="7DB42D41" w14:paraId="061C96BF" w14:textId="77777777">
        <w:tc>
          <w:tcPr>
            <w:cnfStyle w:val="000010000000" w:firstRow="0" w:lastRow="0" w:firstColumn="0" w:lastColumn="0" w:oddVBand="1" w:evenVBand="0" w:oddHBand="0" w:evenHBand="0" w:firstRowFirstColumn="0" w:firstRowLastColumn="0" w:lastRowFirstColumn="0" w:lastRowLastColumn="0"/>
            <w:tcW w:w="3478" w:type="pct"/>
            <w:tcMar/>
          </w:tcPr>
          <w:p w:rsidRPr="00276207" w:rsidR="00CA398E" w:rsidRDefault="00F85DDC" w14:paraId="0D203E67" w14:textId="321E4969">
            <w:pPr>
              <w:rPr>
                <w:lang w:val="es-AR"/>
              </w:rPr>
            </w:pPr>
            <w:r w:rsidRPr="7DB42D41" w:rsidR="4EA6AE82">
              <w:rPr>
                <w:b w:val="1"/>
                <w:bCs w:val="1"/>
                <w:lang w:val="es-AR"/>
              </w:rPr>
              <w:t xml:space="preserve">Dependencia de </w:t>
            </w:r>
            <w:r w:rsidRPr="7DB42D41" w:rsidR="4EA6AE82">
              <w:rPr>
                <w:b w:val="1"/>
                <w:bCs w:val="1"/>
                <w:lang w:val="es-AR"/>
              </w:rPr>
              <w:t>APIs</w:t>
            </w:r>
            <w:r w:rsidRPr="7DB42D41" w:rsidR="4EA6AE82">
              <w:rPr>
                <w:b w:val="1"/>
                <w:bCs w:val="1"/>
                <w:lang w:val="es-AR"/>
              </w:rPr>
              <w:t xml:space="preserve"> y servicios externos para el </w:t>
            </w:r>
            <w:r w:rsidRPr="7DB42D41" w:rsidR="4EA6AE82">
              <w:rPr>
                <w:b w:val="1"/>
                <w:bCs w:val="1"/>
                <w:lang w:val="es-AR"/>
              </w:rPr>
              <w:t>bot</w:t>
            </w:r>
            <w:r w:rsidRPr="7DB42D41" w:rsidR="4EA6AE82">
              <w:rPr>
                <w:b w:val="1"/>
                <w:bCs w:val="1"/>
                <w:lang w:val="es-AR"/>
              </w:rPr>
              <w:t xml:space="preserve"> de IA: </w:t>
            </w:r>
            <w:r w:rsidRPr="7DB42D41" w:rsidR="4EA6AE82">
              <w:rPr>
                <w:lang w:val="es-AR"/>
              </w:rPr>
              <w:t xml:space="preserve">La automatización de captura de precios depende de la estabilidad de las </w:t>
            </w:r>
            <w:r w:rsidRPr="7DB42D41" w:rsidR="4EA6AE82">
              <w:rPr>
                <w:lang w:val="es-AR"/>
              </w:rPr>
              <w:t>APIs</w:t>
            </w:r>
            <w:r w:rsidRPr="7DB42D41" w:rsidR="4EA6AE82">
              <w:rPr>
                <w:lang w:val="es-AR"/>
              </w:rPr>
              <w:t xml:space="preserve"> y </w:t>
            </w:r>
            <w:r w:rsidRPr="7DB42D41" w:rsidR="4EA6AE82">
              <w:rPr>
                <w:lang w:val="es-AR"/>
              </w:rPr>
              <w:t>del se</w:t>
            </w:r>
            <w:r w:rsidRPr="7DB42D41" w:rsidR="4EA6AE82">
              <w:rPr>
                <w:lang w:val="es-AR"/>
              </w:rPr>
              <w:t>rvicio de IA elegido. Cambios en los términos de uso, costos o disponibilidad de estos servicios podrían afectar la continuidad de la solución.</w:t>
            </w:r>
          </w:p>
        </w:tc>
        <w:tc>
          <w:tcPr>
            <w:cnfStyle w:val="000001000000" w:firstRow="0" w:lastRow="0" w:firstColumn="0" w:lastColumn="0" w:oddVBand="0" w:evenVBand="1" w:oddHBand="0" w:evenHBand="0" w:firstRowFirstColumn="0" w:firstRowLastColumn="0" w:lastRowFirstColumn="0" w:lastRowLastColumn="0"/>
            <w:tcW w:w="850" w:type="pct"/>
            <w:tcMar/>
          </w:tcPr>
          <w:p w:rsidRPr="00276207" w:rsidR="00CA398E" w:rsidRDefault="00CA398E" w14:paraId="2906B063" w14:textId="77777777">
            <w:pPr>
              <w:rPr>
                <w:lang w:val="es-AR"/>
              </w:rPr>
            </w:pPr>
            <w:r w:rsidRPr="00276207">
              <w:rPr>
                <w:lang w:val="es-AR"/>
              </w:rPr>
              <w:t>Media</w:t>
            </w:r>
          </w:p>
        </w:tc>
        <w:tc>
          <w:tcPr>
            <w:cnfStyle w:val="000010000000" w:firstRow="0" w:lastRow="0" w:firstColumn="0" w:lastColumn="0" w:oddVBand="1" w:evenVBand="0" w:oddHBand="0" w:evenHBand="0" w:firstRowFirstColumn="0" w:firstRowLastColumn="0" w:lastRowFirstColumn="0" w:lastRowLastColumn="0"/>
            <w:tcW w:w="672" w:type="pct"/>
            <w:tcMar/>
          </w:tcPr>
          <w:p w:rsidRPr="00276207" w:rsidR="00CA398E" w:rsidRDefault="00CA398E" w14:paraId="00A99DEF" w14:textId="77777777">
            <w:pPr>
              <w:rPr>
                <w:lang w:val="es-AR"/>
              </w:rPr>
            </w:pPr>
            <w:r w:rsidRPr="00276207">
              <w:rPr>
                <w:lang w:val="es-AR"/>
              </w:rPr>
              <w:t>Alto</w:t>
            </w:r>
          </w:p>
        </w:tc>
      </w:tr>
      <w:tr w:rsidRPr="00276207" w:rsidR="00CA398E" w:rsidTr="7DB42D41" w14:paraId="776BA3FD" w14:textId="77777777">
        <w:tc>
          <w:tcPr>
            <w:cnfStyle w:val="000010000000" w:firstRow="0" w:lastRow="0" w:firstColumn="0" w:lastColumn="0" w:oddVBand="1" w:evenVBand="0" w:oddHBand="0" w:evenHBand="0" w:firstRowFirstColumn="0" w:firstRowLastColumn="0" w:lastRowFirstColumn="0" w:lastRowLastColumn="0"/>
            <w:tcW w:w="3478" w:type="pct"/>
            <w:tcMar/>
          </w:tcPr>
          <w:p w:rsidRPr="00276207" w:rsidR="00CA398E" w:rsidRDefault="001A1ABF" w14:paraId="102CB034" w14:textId="1972E500">
            <w:pPr>
              <w:rPr>
                <w:lang w:val="es-AR"/>
              </w:rPr>
            </w:pPr>
            <w:r w:rsidRPr="00276207">
              <w:rPr>
                <w:b/>
                <w:lang w:val="es-AR"/>
              </w:rPr>
              <w:t>Calidad del contenido generado por IA:</w:t>
            </w:r>
            <w:r w:rsidRPr="00276207">
              <w:rPr>
                <w:bCs/>
                <w:lang w:val="es-AR"/>
              </w:rPr>
              <w:t xml:space="preserve"> El sistema de guionización debe producir contenido alineado con la voz de la marca y de calidad suficiente para sostener la presencia en redes. Si</w:t>
            </w:r>
            <w:r w:rsidR="00793E07">
              <w:rPr>
                <w:bCs/>
                <w:lang w:val="es-AR"/>
              </w:rPr>
              <w:t xml:space="preserve"> no se realizan los entrenamientos y test adecuados</w:t>
            </w:r>
            <w:r w:rsidRPr="00276207">
              <w:rPr>
                <w:bCs/>
                <w:lang w:val="es-AR"/>
              </w:rPr>
              <w:t xml:space="preserve"> el resultado</w:t>
            </w:r>
            <w:r w:rsidR="00793E07">
              <w:rPr>
                <w:bCs/>
                <w:lang w:val="es-AR"/>
              </w:rPr>
              <w:t xml:space="preserve"> puede</w:t>
            </w:r>
            <w:r w:rsidRPr="00276207">
              <w:rPr>
                <w:bCs/>
                <w:lang w:val="es-AR"/>
              </w:rPr>
              <w:t xml:space="preserve"> </w:t>
            </w:r>
            <w:r w:rsidR="00793E07">
              <w:rPr>
                <w:bCs/>
                <w:lang w:val="es-AR"/>
              </w:rPr>
              <w:t>sonar</w:t>
            </w:r>
            <w:r w:rsidRPr="00276207">
              <w:rPr>
                <w:bCs/>
                <w:lang w:val="es-AR"/>
              </w:rPr>
              <w:t xml:space="preserve"> genérico.</w:t>
            </w:r>
          </w:p>
        </w:tc>
        <w:tc>
          <w:tcPr>
            <w:cnfStyle w:val="000001000000" w:firstRow="0" w:lastRow="0" w:firstColumn="0" w:lastColumn="0" w:oddVBand="0" w:evenVBand="1" w:oddHBand="0" w:evenHBand="0" w:firstRowFirstColumn="0" w:firstRowLastColumn="0" w:lastRowFirstColumn="0" w:lastRowLastColumn="0"/>
            <w:tcW w:w="850" w:type="pct"/>
            <w:tcMar/>
          </w:tcPr>
          <w:p w:rsidRPr="00276207" w:rsidR="00CA398E" w:rsidRDefault="00CA398E" w14:paraId="1D706D78" w14:textId="77777777">
            <w:pPr>
              <w:rPr>
                <w:lang w:val="es-AR"/>
              </w:rPr>
            </w:pPr>
            <w:r w:rsidRPr="00276207">
              <w:rPr>
                <w:lang w:val="es-AR"/>
              </w:rPr>
              <w:t>Alta</w:t>
            </w:r>
          </w:p>
        </w:tc>
        <w:tc>
          <w:tcPr>
            <w:cnfStyle w:val="000010000000" w:firstRow="0" w:lastRow="0" w:firstColumn="0" w:lastColumn="0" w:oddVBand="1" w:evenVBand="0" w:oddHBand="0" w:evenHBand="0" w:firstRowFirstColumn="0" w:firstRowLastColumn="0" w:lastRowFirstColumn="0" w:lastRowLastColumn="0"/>
            <w:tcW w:w="672" w:type="pct"/>
            <w:tcMar/>
          </w:tcPr>
          <w:p w:rsidRPr="00276207" w:rsidR="00CA398E" w:rsidRDefault="00CA398E" w14:paraId="7D245F5E" w14:textId="77777777">
            <w:pPr>
              <w:rPr>
                <w:lang w:val="es-AR"/>
              </w:rPr>
            </w:pPr>
            <w:r w:rsidRPr="00276207">
              <w:rPr>
                <w:lang w:val="es-AR"/>
              </w:rPr>
              <w:t>Medio</w:t>
            </w:r>
          </w:p>
        </w:tc>
      </w:tr>
      <w:tr w:rsidRPr="00276207" w:rsidR="00CA398E" w:rsidTr="7DB42D41" w14:paraId="50ECC789" w14:textId="77777777">
        <w:tc>
          <w:tcPr>
            <w:cnfStyle w:val="000010000000" w:firstRow="0" w:lastRow="0" w:firstColumn="0" w:lastColumn="0" w:oddVBand="1" w:evenVBand="0" w:oddHBand="0" w:evenHBand="0" w:firstRowFirstColumn="0" w:firstRowLastColumn="0" w:lastRowFirstColumn="0" w:lastRowLastColumn="0"/>
            <w:tcW w:w="3478" w:type="pct"/>
            <w:tcMar/>
          </w:tcPr>
          <w:p w:rsidRPr="00276207" w:rsidR="00CA398E" w:rsidRDefault="0041159C" w14:paraId="777F1113" w14:textId="2068C793">
            <w:pPr>
              <w:rPr>
                <w:lang w:val="es-AR"/>
              </w:rPr>
            </w:pPr>
            <w:r w:rsidRPr="00276207">
              <w:rPr>
                <w:b/>
                <w:bCs/>
                <w:lang w:val="es-AR"/>
              </w:rPr>
              <w:t>Subestimar el mantenimiento posterior:</w:t>
            </w:r>
            <w:r w:rsidRPr="00276207">
              <w:rPr>
                <w:b/>
                <w:lang w:val="es-AR"/>
              </w:rPr>
              <w:t xml:space="preserve"> </w:t>
            </w:r>
            <w:r w:rsidRPr="00276207">
              <w:rPr>
                <w:bCs/>
                <w:lang w:val="es-AR"/>
              </w:rPr>
              <w:t>Una vez implementadas, la base documental, el tablero Kanban y la planilla de proveedores requieren actualización periódica. Si no se asignan responsables ni rutinas de revisión, las herramientas pierden valor con el tiempo.</w:t>
            </w:r>
          </w:p>
        </w:tc>
        <w:tc>
          <w:tcPr>
            <w:cnfStyle w:val="000001000000" w:firstRow="0" w:lastRow="0" w:firstColumn="0" w:lastColumn="0" w:oddVBand="0" w:evenVBand="1" w:oddHBand="0" w:evenHBand="0" w:firstRowFirstColumn="0" w:firstRowLastColumn="0" w:lastRowFirstColumn="0" w:lastRowLastColumn="0"/>
            <w:tcW w:w="850" w:type="pct"/>
            <w:tcMar/>
          </w:tcPr>
          <w:p w:rsidRPr="00276207" w:rsidR="00CA398E" w:rsidRDefault="00CA398E" w14:paraId="60BF02F5" w14:textId="77777777">
            <w:pPr>
              <w:rPr>
                <w:lang w:val="es-AR"/>
              </w:rPr>
            </w:pPr>
            <w:r w:rsidRPr="00276207">
              <w:rPr>
                <w:lang w:val="es-AR"/>
              </w:rPr>
              <w:t>Media</w:t>
            </w:r>
          </w:p>
        </w:tc>
        <w:tc>
          <w:tcPr>
            <w:cnfStyle w:val="000010000000" w:firstRow="0" w:lastRow="0" w:firstColumn="0" w:lastColumn="0" w:oddVBand="1" w:evenVBand="0" w:oddHBand="0" w:evenHBand="0" w:firstRowFirstColumn="0" w:firstRowLastColumn="0" w:lastRowFirstColumn="0" w:lastRowLastColumn="0"/>
            <w:tcW w:w="672" w:type="pct"/>
            <w:tcMar/>
          </w:tcPr>
          <w:p w:rsidRPr="00276207" w:rsidR="00CA398E" w:rsidRDefault="00CA398E" w14:paraId="1AE150FD" w14:textId="77777777">
            <w:pPr>
              <w:rPr>
                <w:lang w:val="es-AR"/>
              </w:rPr>
            </w:pPr>
            <w:r w:rsidRPr="00276207">
              <w:rPr>
                <w:lang w:val="es-AR"/>
              </w:rPr>
              <w:t>Medio</w:t>
            </w:r>
          </w:p>
        </w:tc>
      </w:tr>
    </w:tbl>
    <w:p w:rsidRPr="00276207" w:rsidR="0045356A" w:rsidP="007531F3" w:rsidRDefault="0045356A" w14:paraId="26AFB381" w14:textId="77777777">
      <w:pPr>
        <w:rPr>
          <w:lang w:val="es-AR"/>
        </w:rPr>
      </w:pPr>
    </w:p>
    <w:sectPr w:rsidRPr="00276207" w:rsidR="0045356A" w:rsidSect="00601442">
      <w:headerReference w:type="default" r:id="rId18"/>
      <w:footerReference w:type="default" r:id="rId19"/>
      <w:headerReference w:type="first" r:id="rId20"/>
      <w:footerReference w:type="first" r:id="rId21"/>
      <w:pgSz w:w="11906" w:h="16838" w:orient="portrait" w:code="9"/>
      <w:pgMar w:top="1440" w:right="1440" w:bottom="1440" w:left="1440" w:header="720" w:footer="86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H" w:author="Daniela Harari" w:date="2026-04-20T11:32:00Z" w:id="0">
    <w:p w:rsidR="00F56445" w:rsidRDefault="00000000" w14:paraId="3E0D4513" w14:textId="36174973">
      <w:r>
        <w:annotationRef/>
      </w:r>
      <w:r w:rsidRPr="4B4F4476">
        <w:t>usen esto para el T1!!</w:t>
      </w:r>
    </w:p>
  </w:comment>
</w:comments>
</file>

<file path=word/commentsExtended.xml><?xml version="1.0" encoding="utf-8"?>
<w15:commentsEx xmlns:mc="http://schemas.openxmlformats.org/markup-compatibility/2006" xmlns:w15="http://schemas.microsoft.com/office/word/2012/wordml" mc:Ignorable="w15">
  <w15:commentEx w15:done="1" w15:paraId="3E0D451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B1E49B" w16cex:dateUtc="2026-04-20T14:32:00Z">
    <w16cex:extLst>
      <w16:ext w16:uri="{CE6994B0-6A32-4C9F-8C6B-6E91EDA988CE}">
        <cr:reactions xmlns:cr="http://schemas.microsoft.com/office/comments/2020/reactions">
          <cr:reaction reactionType="1">
            <cr:reactionInfo dateUtc="2026-04-23T18:41:07.193Z">
              <cr:user userId="S::88sz45013352@campus.economicas.uba.ar::d94087c6-5bdb-4f44-83e6-772e1392f5a6" userProvider="AD" userName="Abril Malena Sztainberg"/>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3E0D4513" w16cid:durableId="2BB1E4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6804" w:rsidRDefault="00FD6804" w14:paraId="08CFD96E" w14:textId="77777777">
      <w:pPr>
        <w:spacing w:after="0" w:line="240" w:lineRule="auto"/>
      </w:pPr>
      <w:r>
        <w:separator/>
      </w:r>
    </w:p>
  </w:endnote>
  <w:endnote w:type="continuationSeparator" w:id="0">
    <w:p w:rsidR="00FD6804" w:rsidRDefault="00FD6804" w14:paraId="0D495A2E" w14:textId="77777777">
      <w:pPr>
        <w:spacing w:after="0" w:line="240" w:lineRule="auto"/>
      </w:pPr>
      <w:r>
        <w:continuationSeparator/>
      </w:r>
    </w:p>
  </w:endnote>
  <w:endnote w:type="continuationNotice" w:id="1">
    <w:p w:rsidR="00FD6804" w:rsidRDefault="00FD6804" w14:paraId="13C7EC5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w:altName w:val="Calibri"/>
    <w:charset w:val="00"/>
    <w:family w:val="swiss"/>
    <w:pitch w:val="variable"/>
    <w:sig w:usb0="80000003" w:usb1="00000000" w:usb2="00000000" w:usb3="00000000" w:csb0="00000093"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70B20" w:rsidR="00D72B3F" w:rsidP="00D72B3F" w:rsidRDefault="00D72B3F" w14:paraId="00CF2F89" w14:textId="77777777">
    <w:pPr>
      <w:pStyle w:val="Sinespaciado"/>
      <w:jc w:val="right"/>
      <w:rPr>
        <w:lang w:val="es-AR"/>
      </w:rPr>
    </w:pPr>
    <w:r>
      <w:fldChar w:fldCharType="begin"/>
    </w:r>
    <w:r w:rsidRPr="00670B20">
      <w:rPr>
        <w:lang w:val="es-AR"/>
      </w:rPr>
      <w:instrText xml:space="preserve"> FILENAME \* MERGEFORMAT </w:instrText>
    </w:r>
    <w:r>
      <w:fldChar w:fldCharType="separate"/>
    </w:r>
    <w:r w:rsidR="00E23EAB">
      <w:rPr>
        <w:noProof/>
        <w:lang w:val="es-AR"/>
      </w:rPr>
      <w:t>04-T Propuesta de Innovación Tecnológica.docx</w:t>
    </w:r>
    <w:r>
      <w:fldChar w:fldCharType="end"/>
    </w:r>
  </w:p>
  <w:p w:rsidRPr="00D72B3F" w:rsidR="00D72B3F" w:rsidP="00D72B3F" w:rsidRDefault="00D72B3F" w14:paraId="275F5118" w14:textId="77777777">
    <w:pPr>
      <w:pStyle w:val="Sinespaciado"/>
      <w:jc w:val="right"/>
    </w:pPr>
    <w:r w:rsidRPr="00670B20">
      <w:rPr>
        <w:lang w:val="es-AR"/>
      </w:rPr>
      <w:t xml:space="preserve">Pág. </w:t>
    </w:r>
    <w:r>
      <w:rPr>
        <w:b/>
        <w:bCs/>
      </w:rPr>
      <w:fldChar w:fldCharType="begin"/>
    </w:r>
    <w:r w:rsidRPr="00670B20">
      <w:rPr>
        <w:b/>
        <w:bCs/>
        <w:lang w:val="es-AR"/>
      </w:rPr>
      <w:instrText xml:space="preserve"> PAGE  \* Arabic  \* MERGEFORMAT </w:instrText>
    </w:r>
    <w:r>
      <w:rPr>
        <w:b/>
        <w:bCs/>
      </w:rPr>
      <w:fldChar w:fldCharType="separate"/>
    </w:r>
    <w:r w:rsidRPr="003F6983" w:rsidR="003F6983">
      <w:rPr>
        <w:b/>
        <w:bCs/>
        <w:noProof/>
      </w:rPr>
      <w:t>2</w:t>
    </w:r>
    <w:r>
      <w:rPr>
        <w:b/>
        <w:bCs/>
      </w:rPr>
      <w:fldChar w:fldCharType="end"/>
    </w:r>
    <w:r w:rsidRPr="00D72B3F">
      <w:t xml:space="preserve"> de </w:t>
    </w:r>
    <w:r>
      <w:rPr>
        <w:b/>
        <w:bCs/>
      </w:rPr>
      <w:fldChar w:fldCharType="begin"/>
    </w:r>
    <w:r w:rsidRPr="00D72B3F">
      <w:rPr>
        <w:b/>
        <w:bCs/>
      </w:rPr>
      <w:instrText xml:space="preserve"> NUMPAGES  \* Arabic  \* MERGEFORMAT </w:instrText>
    </w:r>
    <w:r>
      <w:rPr>
        <w:b/>
        <w:bCs/>
      </w:rPr>
      <w:fldChar w:fldCharType="separate"/>
    </w:r>
    <w:r w:rsidR="003F6983">
      <w:rPr>
        <w:b/>
        <w:bCs/>
        <w:noProof/>
      </w:rPr>
      <w:t>3</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513AB" w:rsidR="00D72B3F" w:rsidP="00D72B3F" w:rsidRDefault="001D4B6E" w14:paraId="0816FF60" w14:textId="77777777">
    <w:pPr>
      <w:pStyle w:val="Sinespaciado"/>
      <w:jc w:val="right"/>
      <w:rPr>
        <w:lang w:val="es-AR"/>
      </w:rPr>
    </w:pPr>
    <w:r>
      <w:fldChar w:fldCharType="begin"/>
    </w:r>
    <w:r w:rsidRPr="006513AB">
      <w:rPr>
        <w:lang w:val="es-AR"/>
      </w:rPr>
      <w:instrText xml:space="preserve"> FILENAME \* MERGEFORMAT </w:instrText>
    </w:r>
    <w:r>
      <w:fldChar w:fldCharType="separate"/>
    </w:r>
    <w:r w:rsidR="00664D2C">
      <w:rPr>
        <w:noProof/>
        <w:lang w:val="es-AR"/>
      </w:rPr>
      <w:t>04-T Propuesta de Innovación Tecnológica</w:t>
    </w:r>
    <w:r>
      <w:rPr>
        <w:noProof/>
      </w:rPr>
      <w:fldChar w:fldCharType="end"/>
    </w:r>
  </w:p>
  <w:p w:rsidR="00D72B3F" w:rsidP="00D72B3F" w:rsidRDefault="00D72B3F" w14:paraId="754FAEE6" w14:textId="77777777">
    <w:pPr>
      <w:pStyle w:val="Sinespaciado"/>
      <w:jc w:val="right"/>
    </w:pPr>
    <w:r w:rsidRPr="00DC78A6">
      <w:rPr>
        <w:lang w:val="es-ES"/>
      </w:rPr>
      <w:t xml:space="preserve">Pág. </w:t>
    </w:r>
    <w:r>
      <w:rPr>
        <w:b/>
        <w:bCs/>
      </w:rPr>
      <w:fldChar w:fldCharType="begin"/>
    </w:r>
    <w:r w:rsidRPr="00DC78A6">
      <w:rPr>
        <w:b/>
        <w:bCs/>
        <w:lang w:val="es-ES"/>
      </w:rPr>
      <w:instrText xml:space="preserve"> PAGE  \* Arabic  \* MERGEFORMAT </w:instrText>
    </w:r>
    <w:r>
      <w:rPr>
        <w:b/>
        <w:bCs/>
      </w:rPr>
      <w:fldChar w:fldCharType="separate"/>
    </w:r>
    <w:r w:rsidR="003F6983">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sidR="003F6983">
      <w:rPr>
        <w:b/>
        <w:bCs/>
        <w:noProof/>
      </w:rPr>
      <w:t>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6804" w:rsidRDefault="00FD6804" w14:paraId="22A7DAD9" w14:textId="77777777">
      <w:pPr>
        <w:spacing w:after="0" w:line="240" w:lineRule="auto"/>
      </w:pPr>
      <w:r>
        <w:separator/>
      </w:r>
    </w:p>
  </w:footnote>
  <w:footnote w:type="continuationSeparator" w:id="0">
    <w:p w:rsidR="00FD6804" w:rsidRDefault="00FD6804" w14:paraId="799A9E78" w14:textId="77777777">
      <w:pPr>
        <w:spacing w:after="0" w:line="240" w:lineRule="auto"/>
      </w:pPr>
      <w:r>
        <w:continuationSeparator/>
      </w:r>
    </w:p>
  </w:footnote>
  <w:footnote w:type="continuationNotice" w:id="1">
    <w:p w:rsidR="00FD6804" w:rsidRDefault="00FD6804" w14:paraId="1255D9E0" w14:textId="77777777">
      <w:pPr>
        <w:spacing w:after="0" w:line="240" w:lineRule="auto"/>
      </w:pPr>
    </w:p>
  </w:footnote>
  <w:footnote w:id="2">
    <w:p w:rsidRPr="00AD130E" w:rsidR="00EC3A8C" w:rsidP="00EC3A8C" w:rsidRDefault="00EC3A8C" w14:paraId="79E0B407" w14:textId="77777777">
      <w:pPr>
        <w:pStyle w:val="Textonotapie"/>
        <w:rPr>
          <w:lang w:val="es-ES"/>
        </w:rPr>
      </w:pPr>
      <w:r>
        <w:rPr>
          <w:rStyle w:val="Refdenotaalpie"/>
        </w:rPr>
        <w:footnoteRef/>
      </w:r>
      <w:r>
        <w:t xml:space="preserve"> </w:t>
      </w:r>
      <w:hyperlink w:history="1" r:id="rId1">
        <w:r w:rsidRPr="000026F8">
          <w:rPr>
            <w:rStyle w:val="Hipervnculo"/>
          </w:rPr>
          <w:t>https://www2.deloitte.com/es/es/pages/operations/articles/transformacion-digital-innovacion.html#</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7C52" w:rsidRDefault="00E346DA" w14:paraId="7FC5B395" w14:textId="77777777">
    <w:pPr>
      <w:pStyle w:val="Encabezado"/>
      <w:rPr>
        <w:lang w:val="es-ES"/>
      </w:rPr>
    </w:pPr>
    <w:r>
      <w:rPr>
        <w:lang w:val="es-ES"/>
      </w:rPr>
      <w:t>Facultad de Ciencias Económicas – Universidad de Buenos Aires</w:t>
    </w:r>
  </w:p>
  <w:p w:rsidRPr="00E346DA" w:rsidR="00E346DA" w:rsidRDefault="00156797" w14:paraId="5E87678B" w14:textId="77777777">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346DA" w:rsidRDefault="00E346DA" w14:paraId="16E242B0" w14:textId="77777777">
    <w:pPr>
      <w:pStyle w:val="Encabezado"/>
    </w:pPr>
    <w:r>
      <w:rPr>
        <w:noProof/>
        <w:lang w:val="es-AR" w:eastAsia="es-AR"/>
      </w:rPr>
      <w:drawing>
        <wp:anchor distT="0" distB="0" distL="114300" distR="114300" simplePos="0" relativeHeight="251658240" behindDoc="1" locked="0" layoutInCell="1" allowOverlap="1" wp14:anchorId="491AAEEF" wp14:editId="491AAEF0">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58241" behindDoc="1" locked="0" layoutInCell="1" allowOverlap="1" wp14:anchorId="491AAEF1" wp14:editId="491AAEF2">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Ttu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53E7B"/>
    <w:multiLevelType w:val="hybridMultilevel"/>
    <w:tmpl w:val="5E30D274"/>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3733E35"/>
    <w:multiLevelType w:val="hybridMultilevel"/>
    <w:tmpl w:val="B77451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BA74F1B"/>
    <w:multiLevelType w:val="hybridMultilevel"/>
    <w:tmpl w:val="ECA06C1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2C811485"/>
    <w:multiLevelType w:val="hybridMultilevel"/>
    <w:tmpl w:val="1A60549A"/>
    <w:lvl w:ilvl="0" w:tplc="24EE119A">
      <w:start w:val="1"/>
      <w:numFmt w:val="bullet"/>
      <w:lvlText w:val=""/>
      <w:lvlJc w:val="left"/>
      <w:pPr>
        <w:tabs>
          <w:tab w:val="num" w:pos="720"/>
        </w:tabs>
        <w:ind w:left="720" w:hanging="360"/>
      </w:pPr>
      <w:rPr>
        <w:rFonts w:hint="default" w:ascii="Symbol" w:hAnsi="Symbol"/>
        <w:sz w:val="22"/>
        <w:szCs w:val="24"/>
      </w:rPr>
    </w:lvl>
    <w:lvl w:ilvl="1" w:tplc="D36A1444" w:tentative="1">
      <w:start w:val="1"/>
      <w:numFmt w:val="bullet"/>
      <w:lvlText w:val=""/>
      <w:lvlJc w:val="left"/>
      <w:pPr>
        <w:tabs>
          <w:tab w:val="num" w:pos="1440"/>
        </w:tabs>
        <w:ind w:left="1440" w:hanging="360"/>
      </w:pPr>
      <w:rPr>
        <w:rFonts w:hint="default" w:ascii="Symbol" w:hAnsi="Symbol"/>
      </w:rPr>
    </w:lvl>
    <w:lvl w:ilvl="2" w:tplc="DF14B8FC" w:tentative="1">
      <w:start w:val="1"/>
      <w:numFmt w:val="bullet"/>
      <w:lvlText w:val=""/>
      <w:lvlJc w:val="left"/>
      <w:pPr>
        <w:tabs>
          <w:tab w:val="num" w:pos="2160"/>
        </w:tabs>
        <w:ind w:left="2160" w:hanging="360"/>
      </w:pPr>
      <w:rPr>
        <w:rFonts w:hint="default" w:ascii="Symbol" w:hAnsi="Symbol"/>
      </w:rPr>
    </w:lvl>
    <w:lvl w:ilvl="3" w:tplc="380CB0A4" w:tentative="1">
      <w:start w:val="1"/>
      <w:numFmt w:val="bullet"/>
      <w:lvlText w:val=""/>
      <w:lvlJc w:val="left"/>
      <w:pPr>
        <w:tabs>
          <w:tab w:val="num" w:pos="2880"/>
        </w:tabs>
        <w:ind w:left="2880" w:hanging="360"/>
      </w:pPr>
      <w:rPr>
        <w:rFonts w:hint="default" w:ascii="Symbol" w:hAnsi="Symbol"/>
      </w:rPr>
    </w:lvl>
    <w:lvl w:ilvl="4" w:tplc="0A8050A8" w:tentative="1">
      <w:start w:val="1"/>
      <w:numFmt w:val="bullet"/>
      <w:lvlText w:val=""/>
      <w:lvlJc w:val="left"/>
      <w:pPr>
        <w:tabs>
          <w:tab w:val="num" w:pos="3600"/>
        </w:tabs>
        <w:ind w:left="3600" w:hanging="360"/>
      </w:pPr>
      <w:rPr>
        <w:rFonts w:hint="default" w:ascii="Symbol" w:hAnsi="Symbol"/>
      </w:rPr>
    </w:lvl>
    <w:lvl w:ilvl="5" w:tplc="D4F8B6D6" w:tentative="1">
      <w:start w:val="1"/>
      <w:numFmt w:val="bullet"/>
      <w:lvlText w:val=""/>
      <w:lvlJc w:val="left"/>
      <w:pPr>
        <w:tabs>
          <w:tab w:val="num" w:pos="4320"/>
        </w:tabs>
        <w:ind w:left="4320" w:hanging="360"/>
      </w:pPr>
      <w:rPr>
        <w:rFonts w:hint="default" w:ascii="Symbol" w:hAnsi="Symbol"/>
      </w:rPr>
    </w:lvl>
    <w:lvl w:ilvl="6" w:tplc="E1B0BC66" w:tentative="1">
      <w:start w:val="1"/>
      <w:numFmt w:val="bullet"/>
      <w:lvlText w:val=""/>
      <w:lvlJc w:val="left"/>
      <w:pPr>
        <w:tabs>
          <w:tab w:val="num" w:pos="5040"/>
        </w:tabs>
        <w:ind w:left="5040" w:hanging="360"/>
      </w:pPr>
      <w:rPr>
        <w:rFonts w:hint="default" w:ascii="Symbol" w:hAnsi="Symbol"/>
      </w:rPr>
    </w:lvl>
    <w:lvl w:ilvl="7" w:tplc="19042E78" w:tentative="1">
      <w:start w:val="1"/>
      <w:numFmt w:val="bullet"/>
      <w:lvlText w:val=""/>
      <w:lvlJc w:val="left"/>
      <w:pPr>
        <w:tabs>
          <w:tab w:val="num" w:pos="5760"/>
        </w:tabs>
        <w:ind w:left="5760" w:hanging="360"/>
      </w:pPr>
      <w:rPr>
        <w:rFonts w:hint="default" w:ascii="Symbol" w:hAnsi="Symbol"/>
      </w:rPr>
    </w:lvl>
    <w:lvl w:ilvl="8" w:tplc="1BEC8326" w:tentative="1">
      <w:start w:val="1"/>
      <w:numFmt w:val="bullet"/>
      <w:lvlText w:val=""/>
      <w:lvlJc w:val="left"/>
      <w:pPr>
        <w:tabs>
          <w:tab w:val="num" w:pos="6480"/>
        </w:tabs>
        <w:ind w:left="6480" w:hanging="360"/>
      </w:pPr>
      <w:rPr>
        <w:rFonts w:hint="default" w:ascii="Symbol" w:hAnsi="Symbol"/>
      </w:rPr>
    </w:lvl>
  </w:abstractNum>
  <w:abstractNum w:abstractNumId="7" w15:restartNumberingAfterBreak="0">
    <w:nsid w:val="5FD536E2"/>
    <w:multiLevelType w:val="hybridMultilevel"/>
    <w:tmpl w:val="DC02C592"/>
    <w:lvl w:ilvl="0" w:tplc="62721862">
      <w:numFmt w:val="bullet"/>
      <w:lvlText w:val=""/>
      <w:lvlJc w:val="left"/>
      <w:pPr>
        <w:ind w:left="720" w:hanging="360"/>
      </w:pPr>
      <w:rPr>
        <w:rFonts w:hint="default" w:ascii="Symbol" w:hAnsi="Symbol"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5931328"/>
    <w:multiLevelType w:val="multilevel"/>
    <w:tmpl w:val="52F4B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67024B1"/>
    <w:multiLevelType w:val="hybridMultilevel"/>
    <w:tmpl w:val="9DAA1F2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7ACF32F9"/>
    <w:multiLevelType w:val="hybridMultilevel"/>
    <w:tmpl w:val="53544EE6"/>
    <w:lvl w:ilvl="0" w:tplc="0C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1325817867">
    <w:abstractNumId w:val="0"/>
  </w:num>
  <w:num w:numId="2" w16cid:durableId="1878541056">
    <w:abstractNumId w:val="8"/>
  </w:num>
  <w:num w:numId="3" w16cid:durableId="782260993">
    <w:abstractNumId w:val="8"/>
    <w:lvlOverride w:ilvl="0">
      <w:startOverride w:val="1"/>
    </w:lvlOverride>
  </w:num>
  <w:num w:numId="4" w16cid:durableId="766660712">
    <w:abstractNumId w:val="1"/>
  </w:num>
  <w:num w:numId="5" w16cid:durableId="485169959">
    <w:abstractNumId w:val="3"/>
  </w:num>
  <w:num w:numId="6" w16cid:durableId="247882264">
    <w:abstractNumId w:val="11"/>
  </w:num>
  <w:num w:numId="7" w16cid:durableId="333413421">
    <w:abstractNumId w:val="1"/>
  </w:num>
  <w:num w:numId="8" w16cid:durableId="1754744988">
    <w:abstractNumId w:val="1"/>
  </w:num>
  <w:num w:numId="9" w16cid:durableId="159657528">
    <w:abstractNumId w:val="1"/>
  </w:num>
  <w:num w:numId="10" w16cid:durableId="160244324">
    <w:abstractNumId w:val="1"/>
  </w:num>
  <w:num w:numId="11" w16cid:durableId="677074935">
    <w:abstractNumId w:val="1"/>
    <w:lvlOverride w:ilvl="0">
      <w:startOverride w:val="1"/>
    </w:lvlOverride>
  </w:num>
  <w:num w:numId="12" w16cid:durableId="153838228">
    <w:abstractNumId w:val="1"/>
    <w:lvlOverride w:ilvl="0">
      <w:startOverride w:val="1"/>
    </w:lvlOverride>
  </w:num>
  <w:num w:numId="13" w16cid:durableId="1205482630">
    <w:abstractNumId w:val="6"/>
  </w:num>
  <w:num w:numId="14" w16cid:durableId="866528146">
    <w:abstractNumId w:val="10"/>
  </w:num>
  <w:num w:numId="15" w16cid:durableId="1434129906">
    <w:abstractNumId w:val="5"/>
  </w:num>
  <w:num w:numId="16" w16cid:durableId="541289204">
    <w:abstractNumId w:val="9"/>
  </w:num>
  <w:num w:numId="17" w16cid:durableId="1145781071">
    <w:abstractNumId w:val="7"/>
  </w:num>
  <w:num w:numId="18" w16cid:durableId="1276712219">
    <w:abstractNumId w:val="12"/>
  </w:num>
  <w:num w:numId="19" w16cid:durableId="808787066">
    <w:abstractNumId w:val="4"/>
  </w:num>
  <w:num w:numId="20" w16cid:durableId="18009312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a Harari">
    <w15:presenceInfo w15:providerId="AD" w15:userId="S::06ha39557649@campus.economicas.uba.ar::38161511-6ace-4b0e-8d0c-effcca3ff7a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attachedTemplate r:id="rId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1A0"/>
    <w:rsid w:val="00002627"/>
    <w:rsid w:val="00007DDD"/>
    <w:rsid w:val="00012C09"/>
    <w:rsid w:val="0001480B"/>
    <w:rsid w:val="000200AC"/>
    <w:rsid w:val="00032F97"/>
    <w:rsid w:val="0004352F"/>
    <w:rsid w:val="00053844"/>
    <w:rsid w:val="00056211"/>
    <w:rsid w:val="00072EFE"/>
    <w:rsid w:val="000756D6"/>
    <w:rsid w:val="00082E34"/>
    <w:rsid w:val="00085613"/>
    <w:rsid w:val="000B3228"/>
    <w:rsid w:val="000B52B1"/>
    <w:rsid w:val="000D1B93"/>
    <w:rsid w:val="000D7C52"/>
    <w:rsid w:val="000E643E"/>
    <w:rsid w:val="000E79B0"/>
    <w:rsid w:val="000F664A"/>
    <w:rsid w:val="0010580A"/>
    <w:rsid w:val="00113F24"/>
    <w:rsid w:val="001217FF"/>
    <w:rsid w:val="00125B14"/>
    <w:rsid w:val="001275A8"/>
    <w:rsid w:val="001336DB"/>
    <w:rsid w:val="00142B86"/>
    <w:rsid w:val="00146A3E"/>
    <w:rsid w:val="00150F7B"/>
    <w:rsid w:val="00153A84"/>
    <w:rsid w:val="00156797"/>
    <w:rsid w:val="00166296"/>
    <w:rsid w:val="00174BFE"/>
    <w:rsid w:val="00190999"/>
    <w:rsid w:val="00194EDE"/>
    <w:rsid w:val="001A1ABF"/>
    <w:rsid w:val="001A26A6"/>
    <w:rsid w:val="001B21CA"/>
    <w:rsid w:val="001B229A"/>
    <w:rsid w:val="001B36A9"/>
    <w:rsid w:val="001B5D38"/>
    <w:rsid w:val="001C167E"/>
    <w:rsid w:val="001D151E"/>
    <w:rsid w:val="001D4B6E"/>
    <w:rsid w:val="001D55AB"/>
    <w:rsid w:val="001D70F6"/>
    <w:rsid w:val="001E7165"/>
    <w:rsid w:val="001F4E87"/>
    <w:rsid w:val="001F6404"/>
    <w:rsid w:val="002061A0"/>
    <w:rsid w:val="0021184C"/>
    <w:rsid w:val="0021776B"/>
    <w:rsid w:val="00220E72"/>
    <w:rsid w:val="0023066E"/>
    <w:rsid w:val="00231D0C"/>
    <w:rsid w:val="00232A99"/>
    <w:rsid w:val="00233961"/>
    <w:rsid w:val="00244542"/>
    <w:rsid w:val="0025132F"/>
    <w:rsid w:val="002535F4"/>
    <w:rsid w:val="00273EDC"/>
    <w:rsid w:val="00274AF5"/>
    <w:rsid w:val="002759EE"/>
    <w:rsid w:val="00276207"/>
    <w:rsid w:val="00290337"/>
    <w:rsid w:val="00290491"/>
    <w:rsid w:val="002934A1"/>
    <w:rsid w:val="002B115F"/>
    <w:rsid w:val="002B3F68"/>
    <w:rsid w:val="002C03E2"/>
    <w:rsid w:val="002C26C8"/>
    <w:rsid w:val="002C35A7"/>
    <w:rsid w:val="002C6618"/>
    <w:rsid w:val="002C7606"/>
    <w:rsid w:val="002E3785"/>
    <w:rsid w:val="002E587B"/>
    <w:rsid w:val="002F2A58"/>
    <w:rsid w:val="00305975"/>
    <w:rsid w:val="00310024"/>
    <w:rsid w:val="00321008"/>
    <w:rsid w:val="00322A4D"/>
    <w:rsid w:val="0032402E"/>
    <w:rsid w:val="00332B0D"/>
    <w:rsid w:val="0033461E"/>
    <w:rsid w:val="003417C1"/>
    <w:rsid w:val="00341A6F"/>
    <w:rsid w:val="003422ED"/>
    <w:rsid w:val="00346059"/>
    <w:rsid w:val="00363732"/>
    <w:rsid w:val="003639AE"/>
    <w:rsid w:val="00365346"/>
    <w:rsid w:val="003670BC"/>
    <w:rsid w:val="00381F33"/>
    <w:rsid w:val="003A0B71"/>
    <w:rsid w:val="003A1F4D"/>
    <w:rsid w:val="003A5015"/>
    <w:rsid w:val="003B1A3B"/>
    <w:rsid w:val="003B345D"/>
    <w:rsid w:val="003D2823"/>
    <w:rsid w:val="003D67FA"/>
    <w:rsid w:val="003E48DA"/>
    <w:rsid w:val="003F0655"/>
    <w:rsid w:val="003F362D"/>
    <w:rsid w:val="003F42C4"/>
    <w:rsid w:val="003F6983"/>
    <w:rsid w:val="0040118A"/>
    <w:rsid w:val="00404BC8"/>
    <w:rsid w:val="00405678"/>
    <w:rsid w:val="004072D5"/>
    <w:rsid w:val="0041159C"/>
    <w:rsid w:val="0041338B"/>
    <w:rsid w:val="00420630"/>
    <w:rsid w:val="0043062F"/>
    <w:rsid w:val="004336B4"/>
    <w:rsid w:val="00433AFB"/>
    <w:rsid w:val="00440FE0"/>
    <w:rsid w:val="00441F03"/>
    <w:rsid w:val="004514B1"/>
    <w:rsid w:val="0045356A"/>
    <w:rsid w:val="00456384"/>
    <w:rsid w:val="00463ED0"/>
    <w:rsid w:val="00475D47"/>
    <w:rsid w:val="00481986"/>
    <w:rsid w:val="00483F31"/>
    <w:rsid w:val="00484157"/>
    <w:rsid w:val="004C38C4"/>
    <w:rsid w:val="004C6A58"/>
    <w:rsid w:val="004D00E0"/>
    <w:rsid w:val="004D3CC0"/>
    <w:rsid w:val="004F3B64"/>
    <w:rsid w:val="004F7736"/>
    <w:rsid w:val="00512BE0"/>
    <w:rsid w:val="005139D8"/>
    <w:rsid w:val="00521656"/>
    <w:rsid w:val="005238DE"/>
    <w:rsid w:val="005300F8"/>
    <w:rsid w:val="005310D0"/>
    <w:rsid w:val="00536459"/>
    <w:rsid w:val="00553D63"/>
    <w:rsid w:val="00555DC4"/>
    <w:rsid w:val="00565471"/>
    <w:rsid w:val="00567C81"/>
    <w:rsid w:val="005703A5"/>
    <w:rsid w:val="005835DC"/>
    <w:rsid w:val="00584B45"/>
    <w:rsid w:val="005A0878"/>
    <w:rsid w:val="005C58EA"/>
    <w:rsid w:val="005C73BB"/>
    <w:rsid w:val="005D0A5A"/>
    <w:rsid w:val="005D3C56"/>
    <w:rsid w:val="005D6A84"/>
    <w:rsid w:val="005D7891"/>
    <w:rsid w:val="005E259C"/>
    <w:rsid w:val="005F1717"/>
    <w:rsid w:val="005F6FBA"/>
    <w:rsid w:val="00601442"/>
    <w:rsid w:val="00601FA6"/>
    <w:rsid w:val="0060787D"/>
    <w:rsid w:val="0062458E"/>
    <w:rsid w:val="00632323"/>
    <w:rsid w:val="006407AC"/>
    <w:rsid w:val="006410F3"/>
    <w:rsid w:val="00643552"/>
    <w:rsid w:val="006512AD"/>
    <w:rsid w:val="006513AB"/>
    <w:rsid w:val="006611E3"/>
    <w:rsid w:val="00664D2C"/>
    <w:rsid w:val="00670B20"/>
    <w:rsid w:val="006724BE"/>
    <w:rsid w:val="006741F1"/>
    <w:rsid w:val="00675F50"/>
    <w:rsid w:val="00687B3C"/>
    <w:rsid w:val="006A250A"/>
    <w:rsid w:val="006A700C"/>
    <w:rsid w:val="006C0EAE"/>
    <w:rsid w:val="006C4E3F"/>
    <w:rsid w:val="006F2302"/>
    <w:rsid w:val="007000A0"/>
    <w:rsid w:val="007039DC"/>
    <w:rsid w:val="00703E8C"/>
    <w:rsid w:val="00705A8D"/>
    <w:rsid w:val="007139E6"/>
    <w:rsid w:val="00722BBD"/>
    <w:rsid w:val="00723D0B"/>
    <w:rsid w:val="00732299"/>
    <w:rsid w:val="00734E24"/>
    <w:rsid w:val="00740B44"/>
    <w:rsid w:val="00741BC9"/>
    <w:rsid w:val="007531F3"/>
    <w:rsid w:val="0078547A"/>
    <w:rsid w:val="00785A3B"/>
    <w:rsid w:val="00787584"/>
    <w:rsid w:val="00793E07"/>
    <w:rsid w:val="00796444"/>
    <w:rsid w:val="00797B0A"/>
    <w:rsid w:val="007A726D"/>
    <w:rsid w:val="007C6E78"/>
    <w:rsid w:val="007E66EC"/>
    <w:rsid w:val="007F3DB3"/>
    <w:rsid w:val="007F5DEC"/>
    <w:rsid w:val="008150CC"/>
    <w:rsid w:val="00820545"/>
    <w:rsid w:val="00830085"/>
    <w:rsid w:val="00835793"/>
    <w:rsid w:val="00835E13"/>
    <w:rsid w:val="00840F0D"/>
    <w:rsid w:val="008660E6"/>
    <w:rsid w:val="00866C0A"/>
    <w:rsid w:val="008758CF"/>
    <w:rsid w:val="0089780B"/>
    <w:rsid w:val="008A77CF"/>
    <w:rsid w:val="008C0C50"/>
    <w:rsid w:val="008C59FC"/>
    <w:rsid w:val="008C7F5D"/>
    <w:rsid w:val="008E2787"/>
    <w:rsid w:val="008E43C8"/>
    <w:rsid w:val="008F01BB"/>
    <w:rsid w:val="008F6A7E"/>
    <w:rsid w:val="009143A3"/>
    <w:rsid w:val="00920A14"/>
    <w:rsid w:val="009338CC"/>
    <w:rsid w:val="00941CA2"/>
    <w:rsid w:val="00945BD4"/>
    <w:rsid w:val="00957415"/>
    <w:rsid w:val="00960F86"/>
    <w:rsid w:val="0096192B"/>
    <w:rsid w:val="00963890"/>
    <w:rsid w:val="009924FD"/>
    <w:rsid w:val="0099431E"/>
    <w:rsid w:val="00996D8F"/>
    <w:rsid w:val="009A1B5D"/>
    <w:rsid w:val="009A29CD"/>
    <w:rsid w:val="009A58DB"/>
    <w:rsid w:val="009B4CEB"/>
    <w:rsid w:val="009C16D9"/>
    <w:rsid w:val="009C224C"/>
    <w:rsid w:val="009D428E"/>
    <w:rsid w:val="009E4B2E"/>
    <w:rsid w:val="009F1F42"/>
    <w:rsid w:val="00A00D0D"/>
    <w:rsid w:val="00A1191B"/>
    <w:rsid w:val="00A2114D"/>
    <w:rsid w:val="00A45DDD"/>
    <w:rsid w:val="00A666D9"/>
    <w:rsid w:val="00A7606C"/>
    <w:rsid w:val="00A760FE"/>
    <w:rsid w:val="00A77D09"/>
    <w:rsid w:val="00A8185B"/>
    <w:rsid w:val="00A97DC1"/>
    <w:rsid w:val="00AA0006"/>
    <w:rsid w:val="00AB27D2"/>
    <w:rsid w:val="00AC16E1"/>
    <w:rsid w:val="00AC1886"/>
    <w:rsid w:val="00AC47A7"/>
    <w:rsid w:val="00AC4CE7"/>
    <w:rsid w:val="00AD130E"/>
    <w:rsid w:val="00AD576E"/>
    <w:rsid w:val="00AE4A1A"/>
    <w:rsid w:val="00AF7672"/>
    <w:rsid w:val="00B00AB8"/>
    <w:rsid w:val="00B00B41"/>
    <w:rsid w:val="00B01B1A"/>
    <w:rsid w:val="00B27A47"/>
    <w:rsid w:val="00B35D2E"/>
    <w:rsid w:val="00B44082"/>
    <w:rsid w:val="00B55F45"/>
    <w:rsid w:val="00B57816"/>
    <w:rsid w:val="00B622D9"/>
    <w:rsid w:val="00B75205"/>
    <w:rsid w:val="00B932F6"/>
    <w:rsid w:val="00BA2420"/>
    <w:rsid w:val="00BA30E3"/>
    <w:rsid w:val="00BB1BCB"/>
    <w:rsid w:val="00BC0E84"/>
    <w:rsid w:val="00BC4237"/>
    <w:rsid w:val="00BD3224"/>
    <w:rsid w:val="00BD3E68"/>
    <w:rsid w:val="00BD750B"/>
    <w:rsid w:val="00BE6AC3"/>
    <w:rsid w:val="00BF6674"/>
    <w:rsid w:val="00BF6DD7"/>
    <w:rsid w:val="00C03809"/>
    <w:rsid w:val="00C22060"/>
    <w:rsid w:val="00C578E4"/>
    <w:rsid w:val="00C62234"/>
    <w:rsid w:val="00C75545"/>
    <w:rsid w:val="00C75F11"/>
    <w:rsid w:val="00C77796"/>
    <w:rsid w:val="00C83691"/>
    <w:rsid w:val="00CA398E"/>
    <w:rsid w:val="00CD2322"/>
    <w:rsid w:val="00CD28B8"/>
    <w:rsid w:val="00CE32B4"/>
    <w:rsid w:val="00CF448E"/>
    <w:rsid w:val="00D0167F"/>
    <w:rsid w:val="00D01B8A"/>
    <w:rsid w:val="00D07588"/>
    <w:rsid w:val="00D21BF1"/>
    <w:rsid w:val="00D455D0"/>
    <w:rsid w:val="00D70E90"/>
    <w:rsid w:val="00D7151F"/>
    <w:rsid w:val="00D72B3F"/>
    <w:rsid w:val="00D73DF7"/>
    <w:rsid w:val="00D76B14"/>
    <w:rsid w:val="00D90BCE"/>
    <w:rsid w:val="00D90FC8"/>
    <w:rsid w:val="00DA5575"/>
    <w:rsid w:val="00DA7548"/>
    <w:rsid w:val="00DA7AC8"/>
    <w:rsid w:val="00DC1DC7"/>
    <w:rsid w:val="00DC5CFA"/>
    <w:rsid w:val="00DC78A6"/>
    <w:rsid w:val="00DD2FEC"/>
    <w:rsid w:val="00DD6A19"/>
    <w:rsid w:val="00DD72F7"/>
    <w:rsid w:val="00DE3E44"/>
    <w:rsid w:val="00DE771A"/>
    <w:rsid w:val="00DF0114"/>
    <w:rsid w:val="00E00CA6"/>
    <w:rsid w:val="00E03309"/>
    <w:rsid w:val="00E05010"/>
    <w:rsid w:val="00E14BDF"/>
    <w:rsid w:val="00E16452"/>
    <w:rsid w:val="00E204CC"/>
    <w:rsid w:val="00E206A1"/>
    <w:rsid w:val="00E212F7"/>
    <w:rsid w:val="00E23EAB"/>
    <w:rsid w:val="00E273B5"/>
    <w:rsid w:val="00E322BE"/>
    <w:rsid w:val="00E346DA"/>
    <w:rsid w:val="00E347EF"/>
    <w:rsid w:val="00E44BD3"/>
    <w:rsid w:val="00E54A1B"/>
    <w:rsid w:val="00E642EC"/>
    <w:rsid w:val="00E657BF"/>
    <w:rsid w:val="00E6662D"/>
    <w:rsid w:val="00E744EF"/>
    <w:rsid w:val="00E76B91"/>
    <w:rsid w:val="00E77119"/>
    <w:rsid w:val="00E817B4"/>
    <w:rsid w:val="00E83E05"/>
    <w:rsid w:val="00EA3626"/>
    <w:rsid w:val="00EB6C19"/>
    <w:rsid w:val="00EC2BD5"/>
    <w:rsid w:val="00EC3A8C"/>
    <w:rsid w:val="00EC61B2"/>
    <w:rsid w:val="00EC6E04"/>
    <w:rsid w:val="00EE3EF4"/>
    <w:rsid w:val="00EE4695"/>
    <w:rsid w:val="00EF3E29"/>
    <w:rsid w:val="00EF5C4C"/>
    <w:rsid w:val="00EF7494"/>
    <w:rsid w:val="00F246CC"/>
    <w:rsid w:val="00F25670"/>
    <w:rsid w:val="00F343E5"/>
    <w:rsid w:val="00F4694D"/>
    <w:rsid w:val="00F51260"/>
    <w:rsid w:val="00F51ED4"/>
    <w:rsid w:val="00F55E84"/>
    <w:rsid w:val="00F56445"/>
    <w:rsid w:val="00F85DDC"/>
    <w:rsid w:val="00FD6804"/>
    <w:rsid w:val="00FF3D2A"/>
    <w:rsid w:val="00FF646B"/>
    <w:rsid w:val="00FF6555"/>
    <w:rsid w:val="0227A674"/>
    <w:rsid w:val="05EDC6CA"/>
    <w:rsid w:val="081F89B4"/>
    <w:rsid w:val="08DFD490"/>
    <w:rsid w:val="0E66EF42"/>
    <w:rsid w:val="13E0D85F"/>
    <w:rsid w:val="23BA2376"/>
    <w:rsid w:val="29D19AD1"/>
    <w:rsid w:val="2B4947E7"/>
    <w:rsid w:val="2BC963FA"/>
    <w:rsid w:val="2CEA30BC"/>
    <w:rsid w:val="2DA5A610"/>
    <w:rsid w:val="2E33CA83"/>
    <w:rsid w:val="2ECE9A6E"/>
    <w:rsid w:val="30365DC6"/>
    <w:rsid w:val="364DBAE4"/>
    <w:rsid w:val="3826B652"/>
    <w:rsid w:val="3A99DC99"/>
    <w:rsid w:val="3A9D34DC"/>
    <w:rsid w:val="3CA95216"/>
    <w:rsid w:val="3F625F93"/>
    <w:rsid w:val="41D562A4"/>
    <w:rsid w:val="420739F8"/>
    <w:rsid w:val="442293B8"/>
    <w:rsid w:val="44CFE6F3"/>
    <w:rsid w:val="4A1C34C0"/>
    <w:rsid w:val="4EA6AE82"/>
    <w:rsid w:val="54A79760"/>
    <w:rsid w:val="550087BF"/>
    <w:rsid w:val="5514AFAA"/>
    <w:rsid w:val="5556B100"/>
    <w:rsid w:val="57385365"/>
    <w:rsid w:val="5D242293"/>
    <w:rsid w:val="5F144F8B"/>
    <w:rsid w:val="617ED546"/>
    <w:rsid w:val="6356D367"/>
    <w:rsid w:val="656F296D"/>
    <w:rsid w:val="6B17C506"/>
    <w:rsid w:val="6D4438E2"/>
    <w:rsid w:val="6DB9FFA9"/>
    <w:rsid w:val="717B123F"/>
    <w:rsid w:val="727C2CFC"/>
    <w:rsid w:val="751D8112"/>
    <w:rsid w:val="7A26A333"/>
    <w:rsid w:val="7AEDB8FB"/>
    <w:rsid w:val="7D27D159"/>
    <w:rsid w:val="7DB4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E393C"/>
  <w15:docId w15:val="{77ED19D4-C227-4EE2-A6C3-C853D1FE95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4B2E"/>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11"/>
      </w:numPr>
      <w:spacing w:before="360" w:after="120" w:line="240" w:lineRule="auto"/>
      <w:outlineLvl w:val="1"/>
    </w:pPr>
    <w:rPr>
      <w:b/>
      <w:bCs/>
      <w:color w:val="5B9BD5" w:themeColor="accent1"/>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3"/>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2061A0"/>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2061A0"/>
    <w:rPr>
      <w:rFonts w:ascii="Tahoma" w:hAnsi="Tahoma" w:cs="Tahoma"/>
      <w:sz w:val="16"/>
      <w:szCs w:val="16"/>
    </w:rPr>
  </w:style>
  <w:style w:type="character" w:styleId="Hipervnculo">
    <w:name w:val="Hyperlink"/>
    <w:uiPriority w:val="99"/>
    <w:rsid w:val="00BD3224"/>
    <w:rPr>
      <w:color w:val="0000FF"/>
      <w:u w:val="single"/>
    </w:rPr>
  </w:style>
  <w:style w:type="paragraph" w:styleId="page-intro-copy" w:customStyle="1">
    <w:name w:val="page-intro-copy"/>
    <w:basedOn w:val="Normal"/>
    <w:rsid w:val="00996D8F"/>
    <w:pPr>
      <w:spacing w:before="100" w:beforeAutospacing="1" w:after="100" w:afterAutospacing="1" w:line="240" w:lineRule="auto"/>
    </w:pPr>
    <w:rPr>
      <w:rFonts w:ascii="Times New Roman" w:hAnsi="Times New Roman" w:eastAsia="Times New Roman" w:cs="Times New Roman"/>
      <w:color w:val="auto"/>
      <w:sz w:val="24"/>
      <w:szCs w:val="24"/>
      <w:lang w:val="es-AR" w:eastAsia="es-MX"/>
    </w:rPr>
  </w:style>
  <w:style w:type="character" w:styleId="Refdenotaalpie">
    <w:name w:val="footnote reference"/>
    <w:basedOn w:val="Fuentedeprrafopredeter"/>
    <w:uiPriority w:val="99"/>
    <w:semiHidden/>
    <w:unhideWhenUsed/>
    <w:rsid w:val="00D90FC8"/>
    <w:rPr>
      <w:vertAlign w:val="superscript"/>
    </w:rPr>
  </w:style>
  <w:style w:type="character" w:styleId="Mencinsinresolver">
    <w:name w:val="Unresolved Mention"/>
    <w:basedOn w:val="Fuentedeprrafopredeter"/>
    <w:uiPriority w:val="99"/>
    <w:semiHidden/>
    <w:unhideWhenUsed/>
    <w:rsid w:val="00AD130E"/>
    <w:rPr>
      <w:color w:val="605E5C"/>
      <w:shd w:val="clear" w:color="auto" w:fill="E1DFDD"/>
    </w:rPr>
  </w:style>
  <w:style w:type="character" w:styleId="Hipervnculovisitado">
    <w:name w:val="FollowedHyperlink"/>
    <w:basedOn w:val="Fuentedeprrafopredeter"/>
    <w:uiPriority w:val="99"/>
    <w:semiHidden/>
    <w:unhideWhenUsed/>
    <w:rsid w:val="00BB1BCB"/>
    <w:rPr>
      <w:color w:val="92588D" w:themeColor="followedHyperlink"/>
      <w:u w:val="single"/>
    </w:rPr>
  </w:style>
  <w:style w:type="paragraph" w:styleId="Textocomentario">
    <w:name w:val="annotation text"/>
    <w:basedOn w:val="Normal"/>
    <w:link w:val="TextocomentarioCar"/>
    <w:uiPriority w:val="99"/>
    <w:semiHidden/>
    <w:unhideWhenUsed/>
    <w:pPr>
      <w:spacing w:line="240" w:lineRule="auto"/>
    </w:pPr>
    <w:rPr>
      <w:sz w:val="20"/>
    </w:rPr>
  </w:style>
  <w:style w:type="character" w:styleId="TextocomentarioCar" w:customStyle="1">
    <w:name w:val="Texto comentario Car"/>
    <w:basedOn w:val="Fuentedeprrafopredeter"/>
    <w:link w:val="Textocomentario"/>
    <w:uiPriority w:val="99"/>
    <w:semiHidden/>
    <w:rPr>
      <w:sz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949492">
      <w:bodyDiv w:val="1"/>
      <w:marLeft w:val="0"/>
      <w:marRight w:val="0"/>
      <w:marTop w:val="0"/>
      <w:marBottom w:val="0"/>
      <w:divBdr>
        <w:top w:val="none" w:sz="0" w:space="0" w:color="auto"/>
        <w:left w:val="none" w:sz="0" w:space="0" w:color="auto"/>
        <w:bottom w:val="none" w:sz="0" w:space="0" w:color="auto"/>
        <w:right w:val="none" w:sz="0" w:space="0" w:color="auto"/>
      </w:divBdr>
    </w:div>
    <w:div w:id="645014862">
      <w:bodyDiv w:val="1"/>
      <w:marLeft w:val="0"/>
      <w:marRight w:val="0"/>
      <w:marTop w:val="0"/>
      <w:marBottom w:val="0"/>
      <w:divBdr>
        <w:top w:val="none" w:sz="0" w:space="0" w:color="auto"/>
        <w:left w:val="none" w:sz="0" w:space="0" w:color="auto"/>
        <w:bottom w:val="none" w:sz="0" w:space="0" w:color="auto"/>
        <w:right w:val="none" w:sz="0" w:space="0" w:color="auto"/>
      </w:divBdr>
    </w:div>
    <w:div w:id="986787983">
      <w:bodyDiv w:val="1"/>
      <w:marLeft w:val="0"/>
      <w:marRight w:val="0"/>
      <w:marTop w:val="0"/>
      <w:marBottom w:val="0"/>
      <w:divBdr>
        <w:top w:val="none" w:sz="0" w:space="0" w:color="auto"/>
        <w:left w:val="none" w:sz="0" w:space="0" w:color="auto"/>
        <w:bottom w:val="none" w:sz="0" w:space="0" w:color="auto"/>
        <w:right w:val="none" w:sz="0" w:space="0" w:color="auto"/>
      </w:divBdr>
      <w:divsChild>
        <w:div w:id="517281852">
          <w:marLeft w:val="0"/>
          <w:marRight w:val="0"/>
          <w:marTop w:val="0"/>
          <w:marBottom w:val="0"/>
          <w:divBdr>
            <w:top w:val="none" w:sz="0" w:space="0" w:color="auto"/>
            <w:left w:val="none" w:sz="0" w:space="0" w:color="auto"/>
            <w:bottom w:val="none" w:sz="0" w:space="0" w:color="auto"/>
            <w:right w:val="none" w:sz="0" w:space="0" w:color="auto"/>
          </w:divBdr>
          <w:divsChild>
            <w:div w:id="565266918">
              <w:marLeft w:val="0"/>
              <w:marRight w:val="0"/>
              <w:marTop w:val="0"/>
              <w:marBottom w:val="0"/>
              <w:divBdr>
                <w:top w:val="none" w:sz="0" w:space="0" w:color="auto"/>
                <w:left w:val="none" w:sz="0" w:space="0" w:color="auto"/>
                <w:bottom w:val="none" w:sz="0" w:space="0" w:color="auto"/>
                <w:right w:val="none" w:sz="0" w:space="0" w:color="auto"/>
              </w:divBdr>
              <w:divsChild>
                <w:div w:id="1188106188">
                  <w:marLeft w:val="0"/>
                  <w:marRight w:val="0"/>
                  <w:marTop w:val="0"/>
                  <w:marBottom w:val="0"/>
                  <w:divBdr>
                    <w:top w:val="none" w:sz="0" w:space="0" w:color="auto"/>
                    <w:left w:val="none" w:sz="0" w:space="0" w:color="auto"/>
                    <w:bottom w:val="none" w:sz="0" w:space="0" w:color="auto"/>
                    <w:right w:val="none" w:sz="0" w:space="0" w:color="auto"/>
                  </w:divBdr>
                  <w:divsChild>
                    <w:div w:id="687105556">
                      <w:marLeft w:val="0"/>
                      <w:marRight w:val="0"/>
                      <w:marTop w:val="0"/>
                      <w:marBottom w:val="0"/>
                      <w:divBdr>
                        <w:top w:val="none" w:sz="0" w:space="0" w:color="auto"/>
                        <w:left w:val="none" w:sz="0" w:space="0" w:color="auto"/>
                        <w:bottom w:val="none" w:sz="0" w:space="0" w:color="auto"/>
                        <w:right w:val="none" w:sz="0" w:space="0" w:color="auto"/>
                      </w:divBdr>
                      <w:divsChild>
                        <w:div w:id="1422293382">
                          <w:marLeft w:val="0"/>
                          <w:marRight w:val="0"/>
                          <w:marTop w:val="0"/>
                          <w:marBottom w:val="0"/>
                          <w:divBdr>
                            <w:top w:val="none" w:sz="0" w:space="0" w:color="auto"/>
                            <w:left w:val="none" w:sz="0" w:space="0" w:color="auto"/>
                            <w:bottom w:val="none" w:sz="0" w:space="0" w:color="auto"/>
                            <w:right w:val="none" w:sz="0" w:space="0" w:color="auto"/>
                          </w:divBdr>
                          <w:divsChild>
                            <w:div w:id="19006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322253">
          <w:marLeft w:val="0"/>
          <w:marRight w:val="0"/>
          <w:marTop w:val="0"/>
          <w:marBottom w:val="0"/>
          <w:divBdr>
            <w:top w:val="none" w:sz="0" w:space="0" w:color="auto"/>
            <w:left w:val="none" w:sz="0" w:space="0" w:color="auto"/>
            <w:bottom w:val="none" w:sz="0" w:space="0" w:color="auto"/>
            <w:right w:val="none" w:sz="0" w:space="0" w:color="auto"/>
          </w:divBdr>
          <w:divsChild>
            <w:div w:id="2082754658">
              <w:marLeft w:val="0"/>
              <w:marRight w:val="0"/>
              <w:marTop w:val="0"/>
              <w:marBottom w:val="0"/>
              <w:divBdr>
                <w:top w:val="none" w:sz="0" w:space="0" w:color="auto"/>
                <w:left w:val="none" w:sz="0" w:space="0" w:color="auto"/>
                <w:bottom w:val="none" w:sz="0" w:space="0" w:color="auto"/>
                <w:right w:val="none" w:sz="0" w:space="0" w:color="auto"/>
              </w:divBdr>
              <w:divsChild>
                <w:div w:id="16649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7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hyperlink" Target="https://www.todoliso.com.ar/"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enjibordados.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conomicasuba.sharepoint.com/sites/Sistemas/CATEDRA-1422/Material%20practica/APLSI%20-%20T04%20-%20Innovaci%C3%B3n.mp4" TargetMode="External"/><Relationship Id="rId24" Type="http://schemas.openxmlformats.org/officeDocument/2006/relationships/glossaryDocument" Target="glossary/document.xml"/><Relationship Id="rId5" Type="http://schemas.openxmlformats.org/officeDocument/2006/relationships/settings" Target="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image" Target="media/image1.jp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economicasuba.sharepoint.com/sites/Sistemas/CATEDRA-1422/Material%20practica/APLSI%20-%20T04%20-%20Innovaci%C3%B3n.mp4" TargetMode="External"/><Relationship Id="rId14" Type="http://schemas.microsoft.com/office/2016/09/relationships/commentsIds" Target="commentsIds.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2.deloitte.com/es/es/pages/operations/articles/transformacion-digital-innovacion.html"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ichalla\Documents\Template%20de%20bas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5690C3DE784B0CAB8D3DB30D7C603B"/>
        <w:category>
          <w:name w:val="General"/>
          <w:gallery w:val="placeholder"/>
        </w:category>
        <w:types>
          <w:type w:val="bbPlcHdr"/>
        </w:types>
        <w:behaviors>
          <w:behavior w:val="content"/>
        </w:behaviors>
        <w:guid w:val="{65130734-C08D-470F-BB1E-2FBAF7FA177F}"/>
      </w:docPartPr>
      <w:docPartBody>
        <w:p xmlns:wp14="http://schemas.microsoft.com/office/word/2010/wordml" w:rsidR="00B3659C" w:rsidRDefault="007F3DB3" w14:paraId="4C3E277F" wp14:textId="77777777">
          <w:pPr>
            <w:pStyle w:val="FC5690C3DE784B0CAB8D3DB30D7C603B"/>
          </w:pPr>
          <w:r w:rsidRPr="006E01BB">
            <w:rPr>
              <w:rStyle w:val="Textodelmarcadordeposicin"/>
            </w:rPr>
            <w:t>Click or tap here to enter text.</w:t>
          </w:r>
        </w:p>
      </w:docPartBody>
    </w:docPart>
    <w:docPart>
      <w:docPartPr>
        <w:name w:val="DA55EB2E8D604708A9856B2FB800FF3B"/>
        <w:category>
          <w:name w:val="General"/>
          <w:gallery w:val="placeholder"/>
        </w:category>
        <w:types>
          <w:type w:val="bbPlcHdr"/>
        </w:types>
        <w:behaviors>
          <w:behavior w:val="content"/>
        </w:behaviors>
        <w:guid w:val="{60344FDC-E1B9-4A93-B864-2FA7CDFF85F4}"/>
      </w:docPartPr>
      <w:docPartBody>
        <w:p xmlns:wp14="http://schemas.microsoft.com/office/word/2010/wordml" w:rsidR="00B3659C" w:rsidRDefault="00E273B5" w14:paraId="66B5216A" wp14:textId="77777777">
          <w:pPr>
            <w:pStyle w:val="DA55EB2E8D604708A9856B2FB800FF3B"/>
          </w:pPr>
          <w:r w:rsidRPr="00E346DA">
            <w:t>[</w:t>
          </w:r>
          <w:r>
            <w:t>Fecha de Entrega</w:t>
          </w:r>
          <w:r w:rsidRPr="00E346D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w:altName w:val="Calibri"/>
    <w:charset w:val="00"/>
    <w:family w:val="swiss"/>
    <w:pitch w:val="variable"/>
    <w:sig w:usb0="80000003" w:usb1="00000000" w:usb2="00000000" w:usb3="00000000" w:csb0="00000093" w:csb1="00000000"/>
  </w:font>
  <w:font w:name="Apple Color Emoji">
    <w:altName w:val="Calibri"/>
    <w:charset w:val="00"/>
    <w:family w:val="auto"/>
    <w:pitch w:val="variable"/>
    <w:sig w:usb0="00000003" w:usb1="18000000" w:usb2="14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59F2"/>
    <w:rsid w:val="00056211"/>
    <w:rsid w:val="00130304"/>
    <w:rsid w:val="0029223F"/>
    <w:rsid w:val="002A6399"/>
    <w:rsid w:val="00456384"/>
    <w:rsid w:val="00496E21"/>
    <w:rsid w:val="00497A8B"/>
    <w:rsid w:val="004B25C1"/>
    <w:rsid w:val="004B555E"/>
    <w:rsid w:val="006B3BE0"/>
    <w:rsid w:val="006C10E4"/>
    <w:rsid w:val="007F3DB3"/>
    <w:rsid w:val="00913097"/>
    <w:rsid w:val="009B4458"/>
    <w:rsid w:val="00A659F2"/>
    <w:rsid w:val="00A73595"/>
    <w:rsid w:val="00B27A47"/>
    <w:rsid w:val="00B3659C"/>
    <w:rsid w:val="00BE4B05"/>
    <w:rsid w:val="00C84DF5"/>
    <w:rsid w:val="00D47352"/>
    <w:rsid w:val="00D90BCE"/>
    <w:rsid w:val="00E273B5"/>
    <w:rsid w:val="00E4150F"/>
    <w:rsid w:val="00F065FF"/>
    <w:rsid w:val="00F2307F"/>
    <w:rsid w:val="00F702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273B5"/>
    <w:rPr>
      <w:color w:val="808080"/>
    </w:rPr>
  </w:style>
  <w:style w:type="paragraph" w:customStyle="1" w:styleId="FC5690C3DE784B0CAB8D3DB30D7C603B">
    <w:name w:val="FC5690C3DE784B0CAB8D3DB30D7C603B"/>
  </w:style>
  <w:style w:type="paragraph" w:customStyle="1" w:styleId="DA55EB2E8D604708A9856B2FB800FF3B">
    <w:name w:val="DA55EB2E8D604708A9856B2FB800FF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DC2E2BF-FC05-4163-A44F-CDD15C46D5E6}">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Bárbara Michalla</dc:creator>
  <keywords/>
  <lastModifiedBy>Ezequiel Lucero D'arcangelo</lastModifiedBy>
  <revision>5</revision>
  <dcterms:created xsi:type="dcterms:W3CDTF">2026-04-23T16:08:00.0000000Z</dcterms:created>
  <dcterms:modified xsi:type="dcterms:W3CDTF">2026-06-25T23:03:14.1274065Z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