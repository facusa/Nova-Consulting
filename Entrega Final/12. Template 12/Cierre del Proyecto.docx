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FE156" w14:textId="646B839D" w:rsidR="00454C13" w:rsidRDefault="00454C13" w:rsidP="2EEBB5D1">
      <w:pPr>
        <w:pStyle w:val="Ttulo"/>
        <w:rPr>
          <w:lang w:val="es-AR"/>
        </w:rPr>
      </w:pPr>
      <w:r>
        <w:rPr>
          <w:lang w:val="es-AR"/>
        </w:rPr>
        <w:t>CARPETA DE</w:t>
      </w:r>
      <w:r w:rsidR="00D641F3">
        <w:rPr>
          <w:lang w:val="es-AR"/>
        </w:rPr>
        <w:t xml:space="preserve"> CIERRE DE</w:t>
      </w:r>
      <w:r>
        <w:rPr>
          <w:lang w:val="es-AR"/>
        </w:rPr>
        <w:t>L PROYECTO</w:t>
      </w:r>
    </w:p>
    <w:p w14:paraId="60EC9EA8" w14:textId="4D690F13" w:rsidR="00AA4715" w:rsidRDefault="0032641E" w:rsidP="00454C13">
      <w:pPr>
        <w:pStyle w:val="Ttulo1"/>
        <w:rPr>
          <w:lang w:val="es-AR"/>
        </w:rPr>
      </w:pPr>
      <w:r>
        <w:rPr>
          <w:noProof/>
          <w:lang w:val="es-AR" w:eastAsia="es-AR"/>
        </w:rPr>
        <mc:AlternateContent>
          <mc:Choice Requires="wpg">
            <w:drawing>
              <wp:inline distT="0" distB="0" distL="0" distR="0" wp14:anchorId="22DE1EA6" wp14:editId="3E4A9BB9">
                <wp:extent cx="141605" cy="141605"/>
                <wp:effectExtent l="0" t="0" r="0" b="0"/>
                <wp:docPr id="11"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2"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82CB937" id="Group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cd6aQgAAA0oAAAOAAAAZHJzL2Uyb0RvYy54bWzcWtuOo0YQfY+Uf0A8Rsp6uBtrvavV3hQp&#10;l1V28gEMxjYKBgLMeDZfn1PdjV2ecUFnV3nJPIyxORR1TlV1Vz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">
                <v:rect id="Rectangle 20"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" fillcolor="#5b9bd5 [3204]" stroked="f" strokeweight="0"/>
                <v:shape id="Freeform 21"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XIgwQAAANsAAAAPAAAAZHJzL2Rvd25yZXYueG1sRE9Li8Iw&#10;EL4v+B/CLHhb01XQ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IoJciDBAAAA2wAAAA8AAAAA&#10;AAAAAAAAAAAABwIAAGRycy9kb3ducmV2LnhtbFBLBQYAAAAAAwADALcAAAD1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00D6332D">
        <w:rPr>
          <w:lang w:val="es-AR"/>
        </w:rPr>
        <w:t>I</w:t>
      </w:r>
      <w:r w:rsidR="009C67E7">
        <w:rPr>
          <w:lang w:val="es-AR"/>
        </w:rPr>
        <w:t>ntroducción</w:t>
      </w:r>
    </w:p>
    <w:p w14:paraId="1583BF83" w14:textId="77777777" w:rsidR="00B02EDC" w:rsidRDefault="00D96E4C" w:rsidP="00B02EDC">
      <w:pPr>
        <w:jc w:val="both"/>
        <w:rPr>
          <w:lang w:val="es-419"/>
        </w:rPr>
      </w:pPr>
      <w:r w:rsidRPr="00D96E4C">
        <w:rPr>
          <w:lang w:val="es-419"/>
        </w:rPr>
        <w:t>El cierre de un proyecto es</w:t>
      </w:r>
      <w:r w:rsidR="00943A42">
        <w:rPr>
          <w:lang w:val="es-419"/>
        </w:rPr>
        <w:t xml:space="preserve"> la</w:t>
      </w:r>
      <w:r w:rsidRPr="00D96E4C">
        <w:rPr>
          <w:lang w:val="es-419"/>
        </w:rPr>
        <w:t xml:space="preserve"> </w:t>
      </w:r>
      <w:r>
        <w:rPr>
          <w:lang w:val="es-419"/>
        </w:rPr>
        <w:t>finalización del</w:t>
      </w:r>
      <w:r w:rsidRPr="00D96E4C">
        <w:rPr>
          <w:lang w:val="es-419"/>
        </w:rPr>
        <w:t xml:space="preserve"> proceso proyectual y el momento de hacer </w:t>
      </w:r>
      <w:r>
        <w:rPr>
          <w:lang w:val="es-419"/>
        </w:rPr>
        <w:t xml:space="preserve">el </w:t>
      </w:r>
      <w:r w:rsidRPr="00D96E4C">
        <w:rPr>
          <w:lang w:val="es-419"/>
        </w:rPr>
        <w:t xml:space="preserve">balance. Durante el cierre se </w:t>
      </w:r>
      <w:r>
        <w:rPr>
          <w:lang w:val="es-419"/>
        </w:rPr>
        <w:t xml:space="preserve">reflexiona sobre </w:t>
      </w:r>
      <w:r w:rsidR="005A00FF">
        <w:rPr>
          <w:lang w:val="es-419"/>
        </w:rPr>
        <w:t xml:space="preserve">los resultados obtenidos </w:t>
      </w:r>
      <w:r w:rsidRPr="00D96E4C">
        <w:rPr>
          <w:lang w:val="es-419"/>
        </w:rPr>
        <w:t>y, en especial, si se han alcanzado los objetivo</w:t>
      </w:r>
      <w:r w:rsidR="00175A32">
        <w:rPr>
          <w:lang w:val="es-419"/>
        </w:rPr>
        <w:t xml:space="preserve">s </w:t>
      </w:r>
      <w:r w:rsidRPr="00D96E4C">
        <w:rPr>
          <w:lang w:val="es-419"/>
        </w:rPr>
        <w:t xml:space="preserve">previstos. </w:t>
      </w:r>
      <w:r w:rsidR="005A00FF">
        <w:rPr>
          <w:lang w:val="es-419"/>
        </w:rPr>
        <w:t>Se dice que u</w:t>
      </w:r>
      <w:r w:rsidRPr="00D96E4C">
        <w:rPr>
          <w:lang w:val="es-419"/>
        </w:rPr>
        <w:t xml:space="preserve">n proyecto ha finalizado </w:t>
      </w:r>
      <w:r w:rsidR="005A00FF">
        <w:rPr>
          <w:lang w:val="es-419"/>
        </w:rPr>
        <w:t>de</w:t>
      </w:r>
      <w:r w:rsidRPr="00D96E4C">
        <w:rPr>
          <w:lang w:val="es-419"/>
        </w:rPr>
        <w:t xml:space="preserve">sde el punto de vista técnico, </w:t>
      </w:r>
      <w:r w:rsidR="005A00FF">
        <w:rPr>
          <w:lang w:val="es-419"/>
        </w:rPr>
        <w:t>cuando</w:t>
      </w:r>
      <w:r w:rsidRPr="00D96E4C">
        <w:rPr>
          <w:lang w:val="es-419"/>
        </w:rPr>
        <w:t xml:space="preserve"> todas las actividades </w:t>
      </w:r>
      <w:r w:rsidR="009F1729">
        <w:rPr>
          <w:lang w:val="es-419"/>
        </w:rPr>
        <w:t>han</w:t>
      </w:r>
      <w:r w:rsidRPr="00D96E4C">
        <w:rPr>
          <w:lang w:val="es-419"/>
        </w:rPr>
        <w:t xml:space="preserve"> </w:t>
      </w:r>
      <w:r w:rsidR="00102A17">
        <w:rPr>
          <w:lang w:val="es-419"/>
        </w:rPr>
        <w:t>sido completadas</w:t>
      </w:r>
      <w:r w:rsidRPr="00D96E4C">
        <w:rPr>
          <w:lang w:val="es-419"/>
        </w:rPr>
        <w:t xml:space="preserve">, o en el peor </w:t>
      </w:r>
      <w:r w:rsidR="009F1729">
        <w:rPr>
          <w:lang w:val="es-419"/>
        </w:rPr>
        <w:t>de los casos</w:t>
      </w:r>
      <w:r w:rsidRPr="00D96E4C">
        <w:rPr>
          <w:lang w:val="es-419"/>
        </w:rPr>
        <w:t>, que se haya agotado el tiempo para llevarl</w:t>
      </w:r>
      <w:r w:rsidR="005A00FF">
        <w:rPr>
          <w:lang w:val="es-419"/>
        </w:rPr>
        <w:t>a</w:t>
      </w:r>
      <w:r w:rsidRPr="00D96E4C">
        <w:rPr>
          <w:lang w:val="es-419"/>
        </w:rPr>
        <w:t>s a cabo</w:t>
      </w:r>
      <w:r w:rsidR="005A00FF">
        <w:rPr>
          <w:lang w:val="es-419"/>
        </w:rPr>
        <w:t xml:space="preserve">; </w:t>
      </w:r>
      <w:r w:rsidR="00E042B0">
        <w:rPr>
          <w:lang w:val="es-419"/>
        </w:rPr>
        <w:t>y</w:t>
      </w:r>
      <w:r w:rsidR="005A00FF">
        <w:rPr>
          <w:lang w:val="es-419"/>
        </w:rPr>
        <w:t xml:space="preserve"> de</w:t>
      </w:r>
      <w:r w:rsidRPr="00D96E4C">
        <w:rPr>
          <w:lang w:val="es-419"/>
        </w:rPr>
        <w:t xml:space="preserve">sde el punto de vista administrativo, </w:t>
      </w:r>
      <w:r w:rsidR="00C96D97">
        <w:rPr>
          <w:lang w:val="es-419"/>
        </w:rPr>
        <w:t>cuando ya no</w:t>
      </w:r>
      <w:r w:rsidRPr="00D96E4C">
        <w:rPr>
          <w:lang w:val="es-419"/>
        </w:rPr>
        <w:t xml:space="preserve"> van a presentarse cost</w:t>
      </w:r>
      <w:r w:rsidR="00C96D97">
        <w:rPr>
          <w:lang w:val="es-419"/>
        </w:rPr>
        <w:t>o</w:t>
      </w:r>
      <w:r w:rsidRPr="00D96E4C">
        <w:rPr>
          <w:lang w:val="es-419"/>
        </w:rPr>
        <w:t>s adicionales y</w:t>
      </w:r>
      <w:r w:rsidR="00C96D97">
        <w:rPr>
          <w:lang w:val="es-419"/>
        </w:rPr>
        <w:t>/o</w:t>
      </w:r>
      <w:r w:rsidRPr="00D96E4C">
        <w:rPr>
          <w:lang w:val="es-419"/>
        </w:rPr>
        <w:t xml:space="preserve"> se </w:t>
      </w:r>
      <w:r w:rsidR="00C96D97">
        <w:rPr>
          <w:lang w:val="es-419"/>
        </w:rPr>
        <w:t>alcanzó el presupuesto de</w:t>
      </w:r>
      <w:r w:rsidRPr="00D96E4C">
        <w:rPr>
          <w:lang w:val="es-419"/>
        </w:rPr>
        <w:t>l cliente (independientemente de que aún no se haya cobrado</w:t>
      </w:r>
      <w:r w:rsidR="008303BD">
        <w:rPr>
          <w:lang w:val="es-419"/>
        </w:rPr>
        <w:t xml:space="preserve"> el trabajo</w:t>
      </w:r>
      <w:r w:rsidRPr="00D96E4C">
        <w:rPr>
          <w:lang w:val="es-419"/>
        </w:rPr>
        <w:t>).</w:t>
      </w:r>
    </w:p>
    <w:p w14:paraId="04F3F9F7" w14:textId="152F1C0D" w:rsidR="00B02EDC" w:rsidRPr="00B02EDC" w:rsidRDefault="00B02EDC" w:rsidP="00F43E82">
      <w:pPr>
        <w:jc w:val="both"/>
        <w:rPr>
          <w:lang w:val="es-419"/>
        </w:rPr>
      </w:pPr>
      <w:r>
        <w:rPr>
          <w:lang w:val="es-419"/>
        </w:rPr>
        <w:t>El cierre c</w:t>
      </w:r>
      <w:r w:rsidRPr="00B02EDC">
        <w:rPr>
          <w:lang w:val="es-419" w:eastAsia="es-419"/>
        </w:rPr>
        <w:t>ertifica y oficializa que hemos cumplido con el alcance y los compromisos delante del cliente</w:t>
      </w:r>
      <w:r w:rsidR="00F43E82">
        <w:rPr>
          <w:lang w:val="es-419" w:eastAsia="es-419"/>
        </w:rPr>
        <w:t>, l</w:t>
      </w:r>
      <w:r w:rsidRPr="00B02EDC">
        <w:rPr>
          <w:lang w:val="es-419" w:eastAsia="es-419"/>
        </w:rPr>
        <w:t xml:space="preserve">o que implica que ya no deberemos hacer nada más </w:t>
      </w:r>
      <w:proofErr w:type="gramStart"/>
      <w:r w:rsidRPr="00B02EDC">
        <w:rPr>
          <w:lang w:val="es-419" w:eastAsia="es-419"/>
        </w:rPr>
        <w:t>en relación a</w:t>
      </w:r>
      <w:proofErr w:type="gramEnd"/>
      <w:r w:rsidRPr="00B02EDC">
        <w:rPr>
          <w:lang w:val="es-419" w:eastAsia="es-419"/>
        </w:rPr>
        <w:t xml:space="preserve"> este proyecto, y que cualquier nueva solicitud será </w:t>
      </w:r>
      <w:r w:rsidR="00841E76">
        <w:rPr>
          <w:lang w:val="es-419" w:eastAsia="es-419"/>
        </w:rPr>
        <w:t>tratada</w:t>
      </w:r>
      <w:r w:rsidRPr="00B02EDC">
        <w:rPr>
          <w:lang w:val="es-419" w:eastAsia="es-419"/>
        </w:rPr>
        <w:t xml:space="preserve"> como un nuevo proyecto.</w:t>
      </w:r>
      <w:r w:rsidR="00F43E82">
        <w:rPr>
          <w:lang w:val="es-419"/>
        </w:rPr>
        <w:t xml:space="preserve"> Por esto, también l</w:t>
      </w:r>
      <w:r w:rsidRPr="00B02EDC">
        <w:rPr>
          <w:lang w:val="es-419" w:eastAsia="es-419"/>
        </w:rPr>
        <w:t xml:space="preserve">ibera totalmente al equipo del proyecto, </w:t>
      </w:r>
      <w:r w:rsidR="00F43E82">
        <w:rPr>
          <w:lang w:val="es-419" w:eastAsia="es-419"/>
        </w:rPr>
        <w:t>permitiéndoles</w:t>
      </w:r>
      <w:r w:rsidRPr="00B02EDC">
        <w:rPr>
          <w:lang w:val="es-419" w:eastAsia="es-419"/>
        </w:rPr>
        <w:t xml:space="preserve"> </w:t>
      </w:r>
      <w:r w:rsidR="00B37DA6">
        <w:rPr>
          <w:lang w:val="es-419" w:eastAsia="es-419"/>
        </w:rPr>
        <w:t>comenzar</w:t>
      </w:r>
      <w:r w:rsidR="00D857B6">
        <w:rPr>
          <w:lang w:val="es-419" w:eastAsia="es-419"/>
        </w:rPr>
        <w:t xml:space="preserve"> </w:t>
      </w:r>
      <w:r w:rsidR="004311EA">
        <w:rPr>
          <w:lang w:val="es-419" w:eastAsia="es-419"/>
        </w:rPr>
        <w:t>en otros</w:t>
      </w:r>
      <w:r w:rsidR="00F83DFE">
        <w:rPr>
          <w:lang w:val="es-419" w:eastAsia="es-419"/>
        </w:rPr>
        <w:t xml:space="preserve"> proyectos</w:t>
      </w:r>
      <w:r w:rsidRPr="00B02EDC">
        <w:rPr>
          <w:lang w:val="es-419" w:eastAsia="es-419"/>
        </w:rPr>
        <w:t>.</w:t>
      </w:r>
    </w:p>
    <w:p w14:paraId="7590FD73" w14:textId="50152A26" w:rsidR="006327EF" w:rsidRDefault="008B0D6C" w:rsidP="00235EF4">
      <w:pPr>
        <w:jc w:val="both"/>
        <w:rPr>
          <w:lang w:val="es-419"/>
        </w:rPr>
      </w:pPr>
      <w:r>
        <w:rPr>
          <w:lang w:val="es-419"/>
        </w:rPr>
        <w:t>En esta instancia</w:t>
      </w:r>
      <w:r w:rsidR="0011153C">
        <w:rPr>
          <w:lang w:val="es-419"/>
        </w:rPr>
        <w:t xml:space="preserve"> se entrega</w:t>
      </w:r>
      <w:r w:rsidR="00C318A0">
        <w:rPr>
          <w:lang w:val="es-419"/>
        </w:rPr>
        <w:t xml:space="preserve"> al cliente toda la documentación producida para que</w:t>
      </w:r>
      <w:r w:rsidR="006327EF">
        <w:rPr>
          <w:lang w:val="es-419"/>
        </w:rPr>
        <w:t xml:space="preserve"> puedan </w:t>
      </w:r>
      <w:r w:rsidR="006327EF" w:rsidRPr="004C0ED0">
        <w:rPr>
          <w:lang w:val="es-419"/>
        </w:rPr>
        <w:t>evaluar el resultado de</w:t>
      </w:r>
      <w:r w:rsidR="006327EF">
        <w:rPr>
          <w:lang w:val="es-419"/>
        </w:rPr>
        <w:t xml:space="preserve">l trabajo </w:t>
      </w:r>
      <w:r w:rsidR="006327EF" w:rsidRPr="004C0ED0">
        <w:rPr>
          <w:lang w:val="es-419"/>
        </w:rPr>
        <w:t xml:space="preserve">y </w:t>
      </w:r>
      <w:r w:rsidR="008F05C1">
        <w:rPr>
          <w:lang w:val="es-419"/>
        </w:rPr>
        <w:t>reunir</w:t>
      </w:r>
      <w:r w:rsidR="006327EF" w:rsidRPr="004C0ED0">
        <w:rPr>
          <w:lang w:val="es-419"/>
        </w:rPr>
        <w:t xml:space="preserve"> todo lo sucedido que pueda ser de importancia para proyectos futuros de la empresa; cont</w:t>
      </w:r>
      <w:r w:rsidR="006327EF">
        <w:rPr>
          <w:lang w:val="es-419"/>
        </w:rPr>
        <w:t>eniendo</w:t>
      </w:r>
      <w:r w:rsidR="006327EF" w:rsidRPr="004C0ED0">
        <w:rPr>
          <w:lang w:val="es-419"/>
        </w:rPr>
        <w:t xml:space="preserve"> la información de si </w:t>
      </w:r>
      <w:r w:rsidR="006327EF">
        <w:rPr>
          <w:lang w:val="es-419"/>
        </w:rPr>
        <w:t>se obtuvieron</w:t>
      </w:r>
      <w:r w:rsidR="006327EF" w:rsidRPr="004C0ED0">
        <w:rPr>
          <w:lang w:val="es-419"/>
        </w:rPr>
        <w:t xml:space="preserve"> o no los resultados previstos, </w:t>
      </w:r>
      <w:r w:rsidR="006327EF">
        <w:rPr>
          <w:lang w:val="es-419"/>
        </w:rPr>
        <w:t xml:space="preserve">y </w:t>
      </w:r>
      <w:r w:rsidR="006327EF" w:rsidRPr="004C0ED0">
        <w:rPr>
          <w:lang w:val="es-419"/>
        </w:rPr>
        <w:t xml:space="preserve">en caso negativo, también </w:t>
      </w:r>
      <w:r w:rsidR="006327EF">
        <w:rPr>
          <w:lang w:val="es-419"/>
        </w:rPr>
        <w:t>dejar evidencia</w:t>
      </w:r>
      <w:r w:rsidR="006327EF" w:rsidRPr="004C0ED0">
        <w:rPr>
          <w:lang w:val="es-419"/>
        </w:rPr>
        <w:t xml:space="preserve"> de las razones de ello.</w:t>
      </w:r>
    </w:p>
    <w:p w14:paraId="71A44D03" w14:textId="1C1FEFBD" w:rsidR="008D4BD3" w:rsidRDefault="00D04D79" w:rsidP="00235EF4">
      <w:pPr>
        <w:jc w:val="both"/>
        <w:rPr>
          <w:lang w:val="es-AR"/>
        </w:rPr>
      </w:pPr>
      <w:r w:rsidRPr="7059D76B">
        <w:rPr>
          <w:lang w:val="es-AR"/>
        </w:rPr>
        <w:t>La carpeta de cierre</w:t>
      </w:r>
      <w:r w:rsidR="00AE5DD5" w:rsidRPr="7059D76B">
        <w:rPr>
          <w:lang w:val="es-AR"/>
        </w:rPr>
        <w:t xml:space="preserve"> de</w:t>
      </w:r>
      <w:r w:rsidR="00F558D9" w:rsidRPr="7059D76B">
        <w:rPr>
          <w:lang w:val="es-AR"/>
        </w:rPr>
        <w:t>l trabajo de consultoría</w:t>
      </w:r>
      <w:r w:rsidRPr="7059D76B">
        <w:rPr>
          <w:lang w:val="es-AR"/>
        </w:rPr>
        <w:t xml:space="preserve"> contendrá </w:t>
      </w:r>
      <w:r w:rsidR="00D65EFB" w:rsidRPr="7059D76B">
        <w:rPr>
          <w:lang w:val="es-AR"/>
        </w:rPr>
        <w:t xml:space="preserve">un </w:t>
      </w:r>
      <w:r w:rsidRPr="7059D76B">
        <w:rPr>
          <w:b/>
          <w:bCs/>
          <w:lang w:val="es-AR"/>
        </w:rPr>
        <w:t>Informe</w:t>
      </w:r>
      <w:r w:rsidR="00D65EFB" w:rsidRPr="7059D76B">
        <w:rPr>
          <w:b/>
          <w:bCs/>
          <w:lang w:val="es-AR"/>
        </w:rPr>
        <w:t xml:space="preserve"> Ejecutivo</w:t>
      </w:r>
      <w:r w:rsidR="00D65EFB" w:rsidRPr="7059D76B">
        <w:rPr>
          <w:lang w:val="es-AR"/>
        </w:rPr>
        <w:t>, que en pocas palabras sirva</w:t>
      </w:r>
      <w:r w:rsidR="008733A1" w:rsidRPr="7059D76B">
        <w:rPr>
          <w:lang w:val="es-AR"/>
        </w:rPr>
        <w:t xml:space="preserve"> para mostrar</w:t>
      </w:r>
      <w:r w:rsidR="00D65EFB" w:rsidRPr="7059D76B">
        <w:rPr>
          <w:lang w:val="es-AR"/>
        </w:rPr>
        <w:t xml:space="preserve"> a los inversores</w:t>
      </w:r>
      <w:r w:rsidR="00E414DF" w:rsidRPr="7059D76B">
        <w:rPr>
          <w:lang w:val="es-AR"/>
        </w:rPr>
        <w:t>, accionistas, directivos o cualquier otro interesado, los datos importantes del proyecto.</w:t>
      </w:r>
      <w:r w:rsidR="0059277E" w:rsidRPr="7059D76B">
        <w:rPr>
          <w:lang w:val="es-AR"/>
        </w:rPr>
        <w:t xml:space="preserve"> Debe </w:t>
      </w:r>
      <w:r w:rsidR="00A371DE" w:rsidRPr="7059D76B">
        <w:rPr>
          <w:lang w:val="es-AR"/>
        </w:rPr>
        <w:t>funcionar como una carta de presentación de</w:t>
      </w:r>
      <w:r w:rsidR="00424262" w:rsidRPr="7059D76B">
        <w:rPr>
          <w:lang w:val="es-AR"/>
        </w:rPr>
        <w:t>l equipo</w:t>
      </w:r>
      <w:r w:rsidR="00A371DE" w:rsidRPr="7059D76B">
        <w:rPr>
          <w:lang w:val="es-AR"/>
        </w:rPr>
        <w:t xml:space="preserve">, del </w:t>
      </w:r>
      <w:r w:rsidR="00860E44" w:rsidRPr="7059D76B">
        <w:rPr>
          <w:lang w:val="es-AR"/>
        </w:rPr>
        <w:t>trabajo realizado,</w:t>
      </w:r>
      <w:r w:rsidR="00A371DE" w:rsidRPr="7059D76B">
        <w:rPr>
          <w:lang w:val="es-AR"/>
        </w:rPr>
        <w:t xml:space="preserve"> los resultados </w:t>
      </w:r>
      <w:r w:rsidR="00B73473" w:rsidRPr="7059D76B">
        <w:rPr>
          <w:lang w:val="es-AR"/>
        </w:rPr>
        <w:t xml:space="preserve">esperados y beneficios que percibirá el cliente en caso de </w:t>
      </w:r>
      <w:r w:rsidR="00BB34D5" w:rsidRPr="7059D76B">
        <w:rPr>
          <w:lang w:val="es-AR"/>
        </w:rPr>
        <w:t>ejecutarlo</w:t>
      </w:r>
      <w:r w:rsidR="004445A3" w:rsidRPr="7059D76B">
        <w:rPr>
          <w:lang w:val="es-AR"/>
        </w:rPr>
        <w:t>, buscando orientarlo hacia la aceptaci</w:t>
      </w:r>
      <w:r w:rsidR="00BB34D5" w:rsidRPr="7059D76B">
        <w:rPr>
          <w:lang w:val="es-AR"/>
        </w:rPr>
        <w:t>ón</w:t>
      </w:r>
      <w:r w:rsidR="00B43E70" w:rsidRPr="7059D76B">
        <w:rPr>
          <w:lang w:val="es-AR"/>
        </w:rPr>
        <w:t>.</w:t>
      </w:r>
      <w:r w:rsidR="00AB0B4F" w:rsidRPr="7059D76B">
        <w:rPr>
          <w:lang w:val="es-AR"/>
        </w:rPr>
        <w:t xml:space="preserve"> </w:t>
      </w:r>
      <w:r w:rsidR="5F516F15" w:rsidRPr="7059D76B">
        <w:rPr>
          <w:lang w:val="es-AR"/>
        </w:rPr>
        <w:t xml:space="preserve">Además, resulta útil </w:t>
      </w:r>
      <w:r w:rsidR="709D899B" w:rsidRPr="7059D76B">
        <w:rPr>
          <w:lang w:val="es-AR"/>
        </w:rPr>
        <w:t xml:space="preserve">para </w:t>
      </w:r>
      <w:r w:rsidR="008F4CBF" w:rsidRPr="7059D76B">
        <w:rPr>
          <w:lang w:val="es-AR"/>
        </w:rPr>
        <w:t>que el auditorio lo tenga en sus manos al momento de asistir a la presentación p</w:t>
      </w:r>
      <w:r w:rsidR="3CDBD613" w:rsidRPr="7059D76B">
        <w:rPr>
          <w:lang w:val="es-AR"/>
        </w:rPr>
        <w:t>ueda</w:t>
      </w:r>
      <w:r w:rsidR="008F4CBF" w:rsidRPr="7059D76B">
        <w:rPr>
          <w:lang w:val="es-AR"/>
        </w:rPr>
        <w:t xml:space="preserve"> tomar notas o verificar datos que le resulten de interés. Por todo esto, e</w:t>
      </w:r>
      <w:r w:rsidR="0092520D" w:rsidRPr="7059D76B">
        <w:rPr>
          <w:lang w:val="es-AR"/>
        </w:rPr>
        <w:t>s importante que e</w:t>
      </w:r>
      <w:r w:rsidR="008F4CBF" w:rsidRPr="7059D76B">
        <w:rPr>
          <w:lang w:val="es-AR"/>
        </w:rPr>
        <w:t>l</w:t>
      </w:r>
      <w:r w:rsidR="00AB0B4F" w:rsidRPr="7059D76B">
        <w:rPr>
          <w:lang w:val="es-AR"/>
        </w:rPr>
        <w:t xml:space="preserve"> resumen</w:t>
      </w:r>
      <w:r w:rsidR="00072DF2" w:rsidRPr="7059D76B">
        <w:rPr>
          <w:lang w:val="es-AR"/>
        </w:rPr>
        <w:t xml:space="preserve"> ejecutivo</w:t>
      </w:r>
      <w:r w:rsidR="00AB0B4F" w:rsidRPr="7059D76B">
        <w:rPr>
          <w:lang w:val="es-AR"/>
        </w:rPr>
        <w:t xml:space="preserve"> no </w:t>
      </w:r>
      <w:r w:rsidR="0092520D" w:rsidRPr="7059D76B">
        <w:rPr>
          <w:lang w:val="es-AR"/>
        </w:rPr>
        <w:t>tenga</w:t>
      </w:r>
      <w:r w:rsidR="00AB0B4F" w:rsidRPr="7059D76B">
        <w:rPr>
          <w:lang w:val="es-AR"/>
        </w:rPr>
        <w:t xml:space="preserve"> más de </w:t>
      </w:r>
      <w:r w:rsidR="00555365" w:rsidRPr="7059D76B">
        <w:rPr>
          <w:lang w:val="es-AR"/>
        </w:rPr>
        <w:t>5</w:t>
      </w:r>
      <w:r w:rsidR="00AB0B4F" w:rsidRPr="7059D76B">
        <w:rPr>
          <w:lang w:val="es-AR"/>
        </w:rPr>
        <w:t xml:space="preserve"> páginas, </w:t>
      </w:r>
      <w:r w:rsidR="00505544" w:rsidRPr="7059D76B">
        <w:rPr>
          <w:lang w:val="es-AR"/>
        </w:rPr>
        <w:t xml:space="preserve">para asegurarnos que será leído </w:t>
      </w:r>
      <w:r w:rsidR="00142739" w:rsidRPr="7059D76B">
        <w:rPr>
          <w:lang w:val="es-AR"/>
        </w:rPr>
        <w:t xml:space="preserve">y despertará el interés de los </w:t>
      </w:r>
      <w:proofErr w:type="spellStart"/>
      <w:r w:rsidR="00142739" w:rsidRPr="00646F53">
        <w:rPr>
          <w:i/>
          <w:iCs/>
          <w:lang w:val="es-AR"/>
        </w:rPr>
        <w:t>stakeholders</w:t>
      </w:r>
      <w:proofErr w:type="spellEnd"/>
      <w:r w:rsidR="00142739" w:rsidRPr="7059D76B">
        <w:rPr>
          <w:lang w:val="es-AR"/>
        </w:rPr>
        <w:t>.</w:t>
      </w:r>
    </w:p>
    <w:p w14:paraId="219DD135" w14:textId="1E5D6129" w:rsidR="6BC48D30" w:rsidRDefault="6BC48D30" w:rsidP="05F6574A">
      <w:pPr>
        <w:jc w:val="both"/>
        <w:rPr>
          <w:rFonts w:ascii="Arial" w:eastAsia="Arial" w:hAnsi="Arial" w:cs="Arial"/>
          <w:szCs w:val="18"/>
          <w:lang w:val="es-AR"/>
        </w:rPr>
      </w:pPr>
      <w:r w:rsidRPr="05F6574A">
        <w:rPr>
          <w:lang w:val="es-AR"/>
        </w:rPr>
        <w:t xml:space="preserve">La </w:t>
      </w:r>
      <w:r w:rsidRPr="05F6574A">
        <w:rPr>
          <w:b/>
          <w:bCs/>
          <w:lang w:val="es-AR"/>
        </w:rPr>
        <w:t>Presentación Final</w:t>
      </w:r>
      <w:r w:rsidRPr="05F6574A">
        <w:rPr>
          <w:lang w:val="es-AR"/>
        </w:rPr>
        <w:t xml:space="preserve">, </w:t>
      </w:r>
      <w:r w:rsidR="755E2C80" w:rsidRPr="05F6574A">
        <w:rPr>
          <w:lang w:val="es-AR"/>
        </w:rPr>
        <w:t>u</w:t>
      </w:r>
      <w:r w:rsidR="755E2C80" w:rsidRPr="05F6574A">
        <w:rPr>
          <w:rFonts w:ascii="Arial" w:eastAsia="Arial" w:hAnsi="Arial" w:cs="Arial"/>
          <w:szCs w:val="18"/>
          <w:lang w:val="es-AR"/>
        </w:rPr>
        <w:t>n archivo de presentación atractivo y original que recopile todo el esfuerzo que ha realizado el equipo, con el objetivo de acompañar la exposición oral. Se debe valorar esta oportunidad como un posible punto de inflexión ya que, de ser exitosa su presentación, permitirá que el equipo de consultoría complete su primer con éxito, sean recomendados por su cliente a otros interesados y reconocidos por la competencia. Debe demostrar que conocen a su cliente, que comprenden su problemática y que tienen una solución para ofrecerle que mejorará su situación actual y acompañará su crecimiento futuro.</w:t>
      </w:r>
      <w:r w:rsidR="4E18C42F" w:rsidRPr="05F6574A">
        <w:rPr>
          <w:rFonts w:ascii="Arial" w:eastAsia="Arial" w:hAnsi="Arial" w:cs="Arial"/>
          <w:szCs w:val="18"/>
          <w:lang w:val="es-AR"/>
        </w:rPr>
        <w:t xml:space="preserve"> Si bien con esta presentación finaliza el proyecto para el cual fueron convocados, este podría ser el comienzo de una relación con su cliente, por lo tanto, debe ser una presentación atractiva, completa y profesional.</w:t>
      </w:r>
    </w:p>
    <w:p w14:paraId="60CE1861" w14:textId="3051C08A" w:rsidR="00C1705F" w:rsidRPr="000801B3" w:rsidRDefault="004A64F0" w:rsidP="00235EF4">
      <w:pPr>
        <w:jc w:val="both"/>
        <w:rPr>
          <w:lang w:val="es-419"/>
        </w:rPr>
      </w:pPr>
      <w:r w:rsidRPr="282F55D2">
        <w:rPr>
          <w:lang w:val="es-AR"/>
        </w:rPr>
        <w:t>A su vez</w:t>
      </w:r>
      <w:r w:rsidR="00C641EC" w:rsidRPr="282F55D2">
        <w:rPr>
          <w:lang w:val="es-AR"/>
        </w:rPr>
        <w:t xml:space="preserve">, </w:t>
      </w:r>
      <w:r w:rsidR="00C641EC" w:rsidRPr="282F55D2">
        <w:rPr>
          <w:lang w:val="es-419"/>
        </w:rPr>
        <w:t xml:space="preserve">con el objetivo de propiciar la conservación de la documentación generada por los proyectos y </w:t>
      </w:r>
      <w:r w:rsidR="00385AA4" w:rsidRPr="282F55D2">
        <w:rPr>
          <w:lang w:val="es-419"/>
        </w:rPr>
        <w:t xml:space="preserve">facilitar su </w:t>
      </w:r>
      <w:r w:rsidR="00C641EC" w:rsidRPr="282F55D2">
        <w:rPr>
          <w:lang w:val="es-419"/>
        </w:rPr>
        <w:t>difusión</w:t>
      </w:r>
      <w:r w:rsidR="00385AA4" w:rsidRPr="282F55D2">
        <w:rPr>
          <w:lang w:val="es-419"/>
        </w:rPr>
        <w:t>,</w:t>
      </w:r>
      <w:r w:rsidR="00C641EC" w:rsidRPr="282F55D2">
        <w:rPr>
          <w:lang w:val="es-419"/>
        </w:rPr>
        <w:t xml:space="preserve"> dejaremos </w:t>
      </w:r>
      <w:r w:rsidR="000A5B1A" w:rsidRPr="282F55D2">
        <w:rPr>
          <w:lang w:val="es-419"/>
        </w:rPr>
        <w:t>registro de tod</w:t>
      </w:r>
      <w:r w:rsidR="000801B3" w:rsidRPr="282F55D2">
        <w:rPr>
          <w:lang w:val="es-419"/>
        </w:rPr>
        <w:t xml:space="preserve">os los entregables producto de las actividades que el equipo realizó </w:t>
      </w:r>
      <w:r w:rsidR="00C1705F" w:rsidRPr="282F55D2">
        <w:rPr>
          <w:lang w:val="es-AR"/>
        </w:rPr>
        <w:t>durant</w:t>
      </w:r>
      <w:r w:rsidR="0095635B" w:rsidRPr="282F55D2">
        <w:rPr>
          <w:lang w:val="es-AR"/>
        </w:rPr>
        <w:t xml:space="preserve">e </w:t>
      </w:r>
      <w:r w:rsidR="00C1705F" w:rsidRPr="282F55D2">
        <w:rPr>
          <w:lang w:val="es-AR"/>
        </w:rPr>
        <w:t>el trabajo de campo</w:t>
      </w:r>
      <w:r w:rsidR="0095635B" w:rsidRPr="282F55D2">
        <w:rPr>
          <w:lang w:val="es-AR"/>
        </w:rPr>
        <w:t xml:space="preserve">. El </w:t>
      </w:r>
      <w:r w:rsidR="00967BB5" w:rsidRPr="282F55D2">
        <w:rPr>
          <w:lang w:val="es-AR"/>
        </w:rPr>
        <w:t>material deberá estar</w:t>
      </w:r>
      <w:r w:rsidR="00C1705F" w:rsidRPr="282F55D2">
        <w:rPr>
          <w:lang w:val="es-AR"/>
        </w:rPr>
        <w:t xml:space="preserve"> indizado y organizado para que el cliente lo pueda recorrer interactivamente, permitiendo que cada rol dentro de la organización elija qué información explorar, en qué orden y cuándo.</w:t>
      </w:r>
      <w:r w:rsidR="009C0A65" w:rsidRPr="282F55D2">
        <w:rPr>
          <w:lang w:val="es-AR"/>
        </w:rPr>
        <w:t xml:space="preserve"> Llamaremos a este compendio</w:t>
      </w:r>
      <w:r w:rsidR="001E517B" w:rsidRPr="282F55D2">
        <w:rPr>
          <w:lang w:val="es-AR"/>
        </w:rPr>
        <w:t xml:space="preserve"> el </w:t>
      </w:r>
      <w:r w:rsidR="001E517B" w:rsidRPr="282F55D2">
        <w:rPr>
          <w:b/>
          <w:bCs/>
          <w:lang w:val="es-AR"/>
        </w:rPr>
        <w:t>Archivo</w:t>
      </w:r>
      <w:r w:rsidR="009C0A65" w:rsidRPr="282F55D2">
        <w:rPr>
          <w:b/>
          <w:bCs/>
          <w:lang w:val="es-AR"/>
        </w:rPr>
        <w:t xml:space="preserve"> del Proyecto</w:t>
      </w:r>
      <w:r w:rsidR="009C0A65" w:rsidRPr="282F55D2">
        <w:rPr>
          <w:lang w:val="es-AR"/>
        </w:rPr>
        <w:t xml:space="preserve"> y </w:t>
      </w:r>
      <w:r w:rsidR="009D70DC" w:rsidRPr="282F55D2">
        <w:rPr>
          <w:lang w:val="es-AR"/>
        </w:rPr>
        <w:t xml:space="preserve">buscamos que </w:t>
      </w:r>
      <w:r w:rsidR="001E517B" w:rsidRPr="282F55D2">
        <w:rPr>
          <w:lang w:val="es-AR"/>
        </w:rPr>
        <w:t>el</w:t>
      </w:r>
      <w:r w:rsidR="009D70DC" w:rsidRPr="282F55D2">
        <w:rPr>
          <w:lang w:val="es-AR"/>
        </w:rPr>
        <w:t xml:space="preserve"> mism</w:t>
      </w:r>
      <w:r w:rsidR="001E517B" w:rsidRPr="282F55D2">
        <w:rPr>
          <w:lang w:val="es-AR"/>
        </w:rPr>
        <w:t>o</w:t>
      </w:r>
      <w:r w:rsidR="009D70DC" w:rsidRPr="282F55D2">
        <w:rPr>
          <w:lang w:val="es-AR"/>
        </w:rPr>
        <w:t xml:space="preserve"> sea confeccionad</w:t>
      </w:r>
      <w:r w:rsidR="001E517B" w:rsidRPr="282F55D2">
        <w:rPr>
          <w:lang w:val="es-AR"/>
        </w:rPr>
        <w:t xml:space="preserve">o </w:t>
      </w:r>
      <w:r w:rsidR="009D70DC" w:rsidRPr="282F55D2">
        <w:rPr>
          <w:lang w:val="es-AR"/>
        </w:rPr>
        <w:t xml:space="preserve">en </w:t>
      </w:r>
      <w:r w:rsidR="001E0A9B" w:rsidRPr="282F55D2">
        <w:rPr>
          <w:lang w:val="es-AR"/>
        </w:rPr>
        <w:t>soporte</w:t>
      </w:r>
      <w:r w:rsidR="009D70DC" w:rsidRPr="282F55D2">
        <w:rPr>
          <w:lang w:val="es-AR"/>
        </w:rPr>
        <w:t xml:space="preserve"> digital para </w:t>
      </w:r>
      <w:r w:rsidR="0036489A" w:rsidRPr="282F55D2">
        <w:rPr>
          <w:lang w:val="es-AR"/>
        </w:rPr>
        <w:t xml:space="preserve">brindar </w:t>
      </w:r>
      <w:r w:rsidR="009D70DC" w:rsidRPr="282F55D2">
        <w:rPr>
          <w:lang w:val="es-AR"/>
        </w:rPr>
        <w:t>mayor comodidad</w:t>
      </w:r>
      <w:r w:rsidR="0036489A" w:rsidRPr="282F55D2">
        <w:rPr>
          <w:lang w:val="es-AR"/>
        </w:rPr>
        <w:t xml:space="preserve"> en la lectura</w:t>
      </w:r>
      <w:r w:rsidR="00BE6DC9" w:rsidRPr="282F55D2">
        <w:rPr>
          <w:lang w:val="es-AR"/>
        </w:rPr>
        <w:t>, asegurar la custodia frente a la competencia</w:t>
      </w:r>
      <w:r w:rsidR="009D70DC" w:rsidRPr="282F55D2">
        <w:rPr>
          <w:lang w:val="es-AR"/>
        </w:rPr>
        <w:t xml:space="preserve"> y</w:t>
      </w:r>
      <w:r w:rsidR="001E517B" w:rsidRPr="282F55D2">
        <w:rPr>
          <w:lang w:val="es-AR"/>
        </w:rPr>
        <w:t xml:space="preserve"> </w:t>
      </w:r>
      <w:r w:rsidR="0036489A" w:rsidRPr="282F55D2">
        <w:rPr>
          <w:lang w:val="es-AR"/>
        </w:rPr>
        <w:t xml:space="preserve">permitir su </w:t>
      </w:r>
      <w:r w:rsidR="007A2AA3" w:rsidRPr="282F55D2">
        <w:rPr>
          <w:lang w:val="es-AR"/>
        </w:rPr>
        <w:t>transmisión</w:t>
      </w:r>
      <w:r w:rsidR="0036489A" w:rsidRPr="282F55D2">
        <w:rPr>
          <w:lang w:val="es-AR"/>
        </w:rPr>
        <w:t xml:space="preserve"> </w:t>
      </w:r>
      <w:r w:rsidR="00A0394C" w:rsidRPr="282F55D2">
        <w:rPr>
          <w:lang w:val="es-AR"/>
        </w:rPr>
        <w:t>a los</w:t>
      </w:r>
      <w:r w:rsidR="007A2AA3" w:rsidRPr="282F55D2">
        <w:rPr>
          <w:lang w:val="es-AR"/>
        </w:rPr>
        <w:t xml:space="preserve"> diferentes</w:t>
      </w:r>
      <w:r w:rsidR="00A0394C" w:rsidRPr="282F55D2">
        <w:rPr>
          <w:lang w:val="es-AR"/>
        </w:rPr>
        <w:t xml:space="preserve"> interesados</w:t>
      </w:r>
      <w:r w:rsidR="00385AA4" w:rsidRPr="282F55D2">
        <w:rPr>
          <w:lang w:val="es-AR"/>
        </w:rPr>
        <w:t xml:space="preserve"> p</w:t>
      </w:r>
      <w:r w:rsidR="00385AA4" w:rsidRPr="282F55D2">
        <w:rPr>
          <w:lang w:val="es-419"/>
        </w:rPr>
        <w:t xml:space="preserve">ara que puedan </w:t>
      </w:r>
      <w:r w:rsidR="00692842" w:rsidRPr="282F55D2">
        <w:rPr>
          <w:lang w:val="es-419"/>
        </w:rPr>
        <w:t xml:space="preserve">guardar y </w:t>
      </w:r>
      <w:r w:rsidR="003377D1" w:rsidRPr="282F55D2">
        <w:rPr>
          <w:lang w:val="es-419"/>
        </w:rPr>
        <w:t>re</w:t>
      </w:r>
      <w:r w:rsidR="00385AA4" w:rsidRPr="282F55D2">
        <w:rPr>
          <w:lang w:val="es-419"/>
        </w:rPr>
        <w:t>utilizar</w:t>
      </w:r>
      <w:r w:rsidR="00715325" w:rsidRPr="282F55D2">
        <w:rPr>
          <w:lang w:val="es-419"/>
        </w:rPr>
        <w:t xml:space="preserve"> </w:t>
      </w:r>
      <w:r w:rsidR="00385AA4" w:rsidRPr="282F55D2">
        <w:rPr>
          <w:lang w:val="es-419"/>
        </w:rPr>
        <w:t>la</w:t>
      </w:r>
      <w:r w:rsidR="00715325" w:rsidRPr="282F55D2">
        <w:rPr>
          <w:lang w:val="es-419"/>
        </w:rPr>
        <w:t xml:space="preserve"> experiencia</w:t>
      </w:r>
      <w:r w:rsidR="00385AA4" w:rsidRPr="282F55D2">
        <w:rPr>
          <w:lang w:val="es-419"/>
        </w:rPr>
        <w:t xml:space="preserve"> en otros proyectos futuros.</w:t>
      </w:r>
    </w:p>
    <w:p w14:paraId="2DEFD684" w14:textId="6E046455" w:rsidR="3E045DD8" w:rsidRDefault="282F55D2" w:rsidP="282F55D2">
      <w:pPr>
        <w:jc w:val="both"/>
        <w:rPr>
          <w:rFonts w:ascii="Arial" w:eastAsia="Arial" w:hAnsi="Arial" w:cs="Arial"/>
          <w:color w:val="000000" w:themeColor="text1"/>
          <w:szCs w:val="18"/>
          <w:lang w:val="es-AR"/>
        </w:rPr>
      </w:pPr>
      <w:r>
        <w:rPr>
          <w:noProof/>
        </w:rPr>
        <w:lastRenderedPageBreak/>
        <w:drawing>
          <wp:anchor distT="0" distB="0" distL="114300" distR="114300" simplePos="0" relativeHeight="251658240" behindDoc="0" locked="0" layoutInCell="1" allowOverlap="1" wp14:anchorId="742C536F" wp14:editId="0A5F7789">
            <wp:simplePos x="0" y="0"/>
            <wp:positionH relativeFrom="column">
              <wp:align>left</wp:align>
            </wp:positionH>
            <wp:positionV relativeFrom="paragraph">
              <wp:posOffset>0</wp:posOffset>
            </wp:positionV>
            <wp:extent cx="5553074" cy="3219450"/>
            <wp:effectExtent l="0" t="0" r="0" b="0"/>
            <wp:wrapSquare wrapText="bothSides"/>
            <wp:docPr id="323655440" name="picture" title="Vídeo titulado:APLSI - T12 - Cierre del proyecto.mp4">
              <a:hlinkClick xmlns:a="http://schemas.openxmlformats.org/drawingml/2006/main" r:id="rId9"/>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0">
                      <a:extLst>
                        <a:ext uri="{28A0092B-C50C-407E-A947-70E740481C1C}">
                          <a14:useLocalDpi xmlns:a14="http://schemas.microsoft.com/office/drawing/2010/main" val="0"/>
                        </a:ext>
                        <a:ext uri="http://schemas.microsoft.com/office/word/2020/oembed">
                          <woe:oembed xmlns:woe="http://schemas.microsoft.com/office/word/2020/oembed" oEmbedUrl="https://economicasuba.sharepoint.com/sites/Sistemas/CATEDRA-1422/Material%20practica/APLSI%20-%20T12%20-%20Cierre%20del%20proyecto.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14:paraId="254643F9" w14:textId="1F431617" w:rsidR="3E045DD8" w:rsidRDefault="3E045DD8" w:rsidP="282F55D2">
      <w:pPr>
        <w:jc w:val="both"/>
        <w:rPr>
          <w:rFonts w:ascii="Arial" w:eastAsia="Arial" w:hAnsi="Arial" w:cs="Arial"/>
          <w:szCs w:val="18"/>
          <w:lang w:val="es-419"/>
        </w:rPr>
      </w:pPr>
      <w:r w:rsidRPr="282F55D2">
        <w:rPr>
          <w:rFonts w:ascii="Arial" w:eastAsia="Arial" w:hAnsi="Arial" w:cs="Arial"/>
          <w:color w:val="000000" w:themeColor="text1"/>
          <w:szCs w:val="18"/>
          <w:lang w:val="es-AR"/>
        </w:rPr>
        <w:t xml:space="preserve">Video explicativo del </w:t>
      </w:r>
      <w:proofErr w:type="spellStart"/>
      <w:r w:rsidRPr="282F55D2">
        <w:rPr>
          <w:rFonts w:ascii="Arial" w:eastAsia="Arial" w:hAnsi="Arial" w:cs="Arial"/>
          <w:color w:val="000000" w:themeColor="text1"/>
          <w:szCs w:val="18"/>
          <w:lang w:val="es-AR"/>
        </w:rPr>
        <w:t>template</w:t>
      </w:r>
      <w:proofErr w:type="spellEnd"/>
      <w:r w:rsidRPr="282F55D2">
        <w:rPr>
          <w:rFonts w:ascii="Arial" w:eastAsia="Arial" w:hAnsi="Arial" w:cs="Arial"/>
          <w:color w:val="000000" w:themeColor="text1"/>
          <w:szCs w:val="18"/>
          <w:lang w:val="es-AR"/>
        </w:rPr>
        <w:t xml:space="preserve">: </w:t>
      </w:r>
      <w:hyperlink r:id="rId11">
        <w:r w:rsidRPr="282F55D2">
          <w:rPr>
            <w:rStyle w:val="Hipervnculo"/>
            <w:rFonts w:ascii="Arial" w:eastAsia="Arial" w:hAnsi="Arial" w:cs="Arial"/>
            <w:szCs w:val="18"/>
            <w:lang w:val="es-AR"/>
          </w:rPr>
          <w:t>APLSI - T</w:t>
        </w:r>
        <w:r w:rsidR="4C0B5356" w:rsidRPr="282F55D2">
          <w:rPr>
            <w:rStyle w:val="Hipervnculo"/>
            <w:rFonts w:ascii="Arial" w:eastAsia="Arial" w:hAnsi="Arial" w:cs="Arial"/>
            <w:szCs w:val="18"/>
            <w:lang w:val="es-AR"/>
          </w:rPr>
          <w:t>12 - Cierre del proyecto</w:t>
        </w:r>
      </w:hyperlink>
    </w:p>
    <w:p w14:paraId="583EE38A" w14:textId="10CDE9FC" w:rsidR="00F22875" w:rsidRPr="00F22875" w:rsidRDefault="0032641E" w:rsidP="00F22875">
      <w:pPr>
        <w:pStyle w:val="Ttulo1"/>
        <w:rPr>
          <w:lang w:val="es-AR"/>
        </w:rPr>
      </w:pPr>
      <w:r>
        <w:rPr>
          <w:noProof/>
          <w:lang w:val="es-AR" w:eastAsia="es-AR"/>
        </w:rPr>
        <mc:AlternateContent>
          <mc:Choice Requires="wpg">
            <w:drawing>
              <wp:inline distT="0" distB="0" distL="0" distR="0" wp14:anchorId="34AB72BF" wp14:editId="305DE0FB">
                <wp:extent cx="141605" cy="141605"/>
                <wp:effectExtent l="0" t="0" r="0" b="0"/>
                <wp:docPr id="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8D3521C" id="Group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DGhZwgAAAs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">
                <v:rect id="Rectangle 20"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fillcolor="#5b9bd5 [3204]" stroked="f" strokeweight="0"/>
                <v:shape id="Freeform 21"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00F22875">
        <w:rPr>
          <w:lang w:val="es-AR"/>
        </w:rPr>
        <w:t>Artefactos Entregables</w:t>
      </w:r>
    </w:p>
    <w:p w14:paraId="358F118F" w14:textId="44A75D8D" w:rsidR="009C67E7" w:rsidRPr="00C766CC" w:rsidRDefault="00BF4EC1" w:rsidP="00BF4EC1">
      <w:pPr>
        <w:rPr>
          <w:lang w:val="es-AR"/>
        </w:rPr>
      </w:pPr>
      <w:r>
        <w:rPr>
          <w:lang w:val="es-AR"/>
        </w:rPr>
        <w:t xml:space="preserve">La carpeta </w:t>
      </w:r>
      <w:r w:rsidR="4B5AC2DF" w:rsidRPr="05F6574A">
        <w:rPr>
          <w:lang w:val="es-AR"/>
        </w:rPr>
        <w:t xml:space="preserve">de cierre </w:t>
      </w:r>
      <w:r>
        <w:rPr>
          <w:lang w:val="es-AR"/>
        </w:rPr>
        <w:t xml:space="preserve">se compone de </w:t>
      </w:r>
      <w:r w:rsidR="002750C3">
        <w:rPr>
          <w:lang w:val="es-AR"/>
        </w:rPr>
        <w:t>los siguientes</w:t>
      </w:r>
      <w:r>
        <w:rPr>
          <w:lang w:val="es-AR"/>
        </w:rPr>
        <w:t xml:space="preserve"> artefactos</w:t>
      </w:r>
      <w:r w:rsidR="00C766CC">
        <w:rPr>
          <w:lang w:val="es-AR"/>
        </w:rPr>
        <w:t xml:space="preserve"> que documentarán el </w:t>
      </w:r>
      <w:r w:rsidR="36D978AC" w:rsidRPr="05F6574A">
        <w:rPr>
          <w:lang w:val="es-AR"/>
        </w:rPr>
        <w:t>trabajo realizado</w:t>
      </w:r>
      <w:r w:rsidR="00C766CC">
        <w:rPr>
          <w:lang w:val="es-AR"/>
        </w:rPr>
        <w:t>:</w:t>
      </w:r>
    </w:p>
    <w:p w14:paraId="67CB21DA" w14:textId="3DD217F8" w:rsidR="14D6E7D7" w:rsidRDefault="14D6E7D7" w:rsidP="05F6574A">
      <w:pPr>
        <w:pStyle w:val="Prrafodelista"/>
        <w:numPr>
          <w:ilvl w:val="0"/>
          <w:numId w:val="14"/>
        </w:numPr>
        <w:rPr>
          <w:rFonts w:eastAsiaTheme="minorEastAsia"/>
          <w:b/>
          <w:bCs/>
          <w:szCs w:val="18"/>
          <w:lang w:val="es-AR"/>
        </w:rPr>
      </w:pPr>
      <w:r w:rsidRPr="05F6574A">
        <w:rPr>
          <w:b/>
          <w:bCs/>
          <w:lang w:val="es-AR"/>
        </w:rPr>
        <w:t xml:space="preserve">Presentación final: </w:t>
      </w:r>
      <w:r w:rsidRPr="05F6574A">
        <w:rPr>
          <w:rFonts w:ascii="Arial" w:eastAsia="Arial" w:hAnsi="Arial" w:cs="Arial"/>
          <w:szCs w:val="18"/>
          <w:lang w:val="es-AR"/>
        </w:rPr>
        <w:t>presentación de soporte que les permitirá mostrar el proyecto de manera resumida, concreta y gráfica (para exponer en 20’). La misma debe tener una estructura adecuada, debe estar organizada, practicada</w:t>
      </w:r>
      <w:r w:rsidR="705804EB" w:rsidRPr="05F6574A">
        <w:rPr>
          <w:rFonts w:ascii="Arial" w:eastAsia="Arial" w:hAnsi="Arial" w:cs="Arial"/>
          <w:szCs w:val="18"/>
          <w:lang w:val="es-AR"/>
        </w:rPr>
        <w:t xml:space="preserve"> en equipo</w:t>
      </w:r>
      <w:r w:rsidRPr="05F6574A">
        <w:rPr>
          <w:rFonts w:ascii="Arial" w:eastAsia="Arial" w:hAnsi="Arial" w:cs="Arial"/>
          <w:szCs w:val="18"/>
          <w:lang w:val="es-AR"/>
        </w:rPr>
        <w:t xml:space="preserve"> y debe ser atractiva para el espectador.</w:t>
      </w:r>
    </w:p>
    <w:p w14:paraId="515719BD" w14:textId="55F4FB8B" w:rsidR="00BF4EC1" w:rsidRDefault="00857CFD" w:rsidP="00857CFD">
      <w:pPr>
        <w:pStyle w:val="Prrafodelista"/>
        <w:numPr>
          <w:ilvl w:val="0"/>
          <w:numId w:val="14"/>
        </w:numPr>
        <w:rPr>
          <w:lang w:val="es-AR"/>
        </w:rPr>
      </w:pPr>
      <w:r w:rsidRPr="00857CFD">
        <w:rPr>
          <w:b/>
          <w:bCs/>
          <w:lang w:val="es-AR"/>
        </w:rPr>
        <w:t>R</w:t>
      </w:r>
      <w:r w:rsidR="00BF4EC1" w:rsidRPr="00857CFD">
        <w:rPr>
          <w:b/>
          <w:bCs/>
          <w:lang w:val="es-AR"/>
        </w:rPr>
        <w:t>esumen ejecutivo</w:t>
      </w:r>
      <w:r w:rsidR="007F787C">
        <w:rPr>
          <w:b/>
          <w:bCs/>
          <w:lang w:val="es-AR"/>
        </w:rPr>
        <w:t>:</w:t>
      </w:r>
      <w:r w:rsidR="00BF4EC1" w:rsidRPr="00857CFD">
        <w:rPr>
          <w:lang w:val="es-AR"/>
        </w:rPr>
        <w:t xml:space="preserve"> (5 páginas máximo)</w:t>
      </w:r>
      <w:r w:rsidR="00EC2D31" w:rsidRPr="00857CFD">
        <w:rPr>
          <w:lang w:val="es-AR"/>
        </w:rPr>
        <w:t xml:space="preserve"> </w:t>
      </w:r>
      <w:r w:rsidRPr="00857CFD">
        <w:rPr>
          <w:lang w:val="es-AR"/>
        </w:rPr>
        <w:t xml:space="preserve">en la próxima sección </w:t>
      </w:r>
      <w:r w:rsidR="00EC2D31" w:rsidRPr="00857CFD">
        <w:rPr>
          <w:lang w:val="es-AR"/>
        </w:rPr>
        <w:t xml:space="preserve">se sugiere un índice de temas que </w:t>
      </w:r>
      <w:r w:rsidRPr="00857CFD">
        <w:rPr>
          <w:lang w:val="es-AR"/>
        </w:rPr>
        <w:t>contendrá el resumen.</w:t>
      </w:r>
    </w:p>
    <w:p w14:paraId="45A98CD3" w14:textId="424EE098" w:rsidR="00857CFD" w:rsidRPr="00857CFD" w:rsidRDefault="00857CFD" w:rsidP="00857CFD">
      <w:pPr>
        <w:pStyle w:val="Prrafodelista"/>
        <w:numPr>
          <w:ilvl w:val="0"/>
          <w:numId w:val="14"/>
        </w:numPr>
        <w:rPr>
          <w:lang w:val="es-AR"/>
        </w:rPr>
      </w:pPr>
      <w:r>
        <w:rPr>
          <w:b/>
          <w:bCs/>
          <w:lang w:val="es-AR"/>
        </w:rPr>
        <w:t>Archivo del proyecto</w:t>
      </w:r>
      <w:r w:rsidRPr="00790683">
        <w:rPr>
          <w:lang w:val="es-AR"/>
        </w:rPr>
        <w:t xml:space="preserve">: </w:t>
      </w:r>
      <w:r w:rsidR="00EE4C59">
        <w:rPr>
          <w:lang w:val="es-AR"/>
        </w:rPr>
        <w:t>una página web</w:t>
      </w:r>
      <w:r w:rsidR="0026081A" w:rsidRPr="00C9382A">
        <w:rPr>
          <w:lang w:val="es-AR"/>
        </w:rPr>
        <w:t xml:space="preserve">, </w:t>
      </w:r>
      <w:r w:rsidR="003417DA">
        <w:rPr>
          <w:lang w:val="es-AR"/>
        </w:rPr>
        <w:t>montada sobre</w:t>
      </w:r>
      <w:r w:rsidR="0026081A" w:rsidRPr="00C9382A">
        <w:rPr>
          <w:lang w:val="es-AR"/>
        </w:rPr>
        <w:t xml:space="preserve"> </w:t>
      </w:r>
      <w:r w:rsidR="00301114">
        <w:rPr>
          <w:lang w:val="es-AR"/>
        </w:rPr>
        <w:t xml:space="preserve">la </w:t>
      </w:r>
      <w:r w:rsidR="00736848" w:rsidRPr="00C9382A">
        <w:rPr>
          <w:lang w:val="es-AR"/>
        </w:rPr>
        <w:t>imagen de la consultora, que contenga todos los</w:t>
      </w:r>
      <w:r w:rsidR="00314652" w:rsidRPr="00C9382A">
        <w:rPr>
          <w:lang w:val="es-AR"/>
        </w:rPr>
        <w:t xml:space="preserve"> artefactos entregables de los diferentes </w:t>
      </w:r>
      <w:proofErr w:type="spellStart"/>
      <w:r w:rsidR="00314652" w:rsidRPr="007E5CB9">
        <w:rPr>
          <w:i/>
          <w:iCs/>
          <w:lang w:val="es-AR"/>
        </w:rPr>
        <w:t>templates</w:t>
      </w:r>
      <w:proofErr w:type="spellEnd"/>
      <w:r w:rsidR="00314652" w:rsidRPr="00C9382A">
        <w:rPr>
          <w:lang w:val="es-AR"/>
        </w:rPr>
        <w:t xml:space="preserve"> del proyecto</w:t>
      </w:r>
      <w:r w:rsidR="00C9382A" w:rsidRPr="00C9382A">
        <w:rPr>
          <w:lang w:val="es-AR"/>
        </w:rPr>
        <w:t xml:space="preserve">, </w:t>
      </w:r>
      <w:r w:rsidR="005702D5">
        <w:rPr>
          <w:lang w:val="es-AR"/>
        </w:rPr>
        <w:t xml:space="preserve">organizados, </w:t>
      </w:r>
      <w:r w:rsidR="004C414C">
        <w:rPr>
          <w:lang w:val="es-AR"/>
        </w:rPr>
        <w:t>con</w:t>
      </w:r>
      <w:r w:rsidR="005702D5">
        <w:rPr>
          <w:lang w:val="es-AR"/>
        </w:rPr>
        <w:t xml:space="preserve"> título </w:t>
      </w:r>
      <w:r w:rsidR="00C9382A" w:rsidRPr="00C9382A">
        <w:rPr>
          <w:lang w:val="es-AR"/>
        </w:rPr>
        <w:t>y con</w:t>
      </w:r>
      <w:r w:rsidR="004C414C">
        <w:rPr>
          <w:lang w:val="es-AR"/>
        </w:rPr>
        <w:t xml:space="preserve"> elementos de navegación que permitan al</w:t>
      </w:r>
      <w:r w:rsidR="00C9382A" w:rsidRPr="00C9382A">
        <w:rPr>
          <w:lang w:val="es-AR"/>
        </w:rPr>
        <w:t xml:space="preserve"> lector </w:t>
      </w:r>
      <w:r w:rsidR="004C414C">
        <w:rPr>
          <w:lang w:val="es-AR"/>
        </w:rPr>
        <w:t>recorrer las</w:t>
      </w:r>
      <w:r w:rsidR="00C9382A" w:rsidRPr="00C9382A">
        <w:rPr>
          <w:lang w:val="es-AR"/>
        </w:rPr>
        <w:t xml:space="preserve"> secciones</w:t>
      </w:r>
      <w:r w:rsidR="00C9382A">
        <w:rPr>
          <w:lang w:val="es-AR"/>
        </w:rPr>
        <w:t xml:space="preserve"> según su interés, pudiendo siempre </w:t>
      </w:r>
      <w:r w:rsidR="0024535C">
        <w:rPr>
          <w:lang w:val="es-AR"/>
        </w:rPr>
        <w:t xml:space="preserve">avanzar o </w:t>
      </w:r>
      <w:r w:rsidR="00C9382A">
        <w:rPr>
          <w:lang w:val="es-AR"/>
        </w:rPr>
        <w:t>volver al índice</w:t>
      </w:r>
      <w:r w:rsidR="00134295">
        <w:rPr>
          <w:lang w:val="es-AR"/>
        </w:rPr>
        <w:t xml:space="preserve"> para elegir por dónde continuar.</w:t>
      </w:r>
    </w:p>
    <w:p w14:paraId="5058D0D2" w14:textId="5280DB23" w:rsidR="00BF4EC1" w:rsidRDefault="00BF4EC1" w:rsidP="05F6574A">
      <w:pPr>
        <w:pBdr>
          <w:bottom w:val="single" w:sz="6" w:space="1" w:color="auto"/>
        </w:pBdr>
        <w:rPr>
          <w:lang w:val="es-AR"/>
        </w:rPr>
      </w:pPr>
    </w:p>
    <w:p w14:paraId="39BDF535" w14:textId="4656BF2A" w:rsidR="7C96B411" w:rsidRDefault="7C96B411" w:rsidP="00454C13">
      <w:pPr>
        <w:pStyle w:val="Ttulo1"/>
      </w:pPr>
      <w:r w:rsidRPr="2EEBB5D1">
        <w:rPr>
          <w:lang w:val="es-AR"/>
        </w:rPr>
        <w:t>R</w:t>
      </w:r>
      <w:r w:rsidR="00033444">
        <w:rPr>
          <w:lang w:val="es-AR"/>
        </w:rPr>
        <w:t>e</w:t>
      </w:r>
      <w:r w:rsidRPr="2EEBB5D1">
        <w:rPr>
          <w:lang w:val="es-AR"/>
        </w:rPr>
        <w:t>sumen Ejecutivo</w:t>
      </w:r>
    </w:p>
    <w:p w14:paraId="73FC1519" w14:textId="453F999F" w:rsidR="5ED3C479" w:rsidRDefault="5ED3C479" w:rsidP="2EEBB5D1">
      <w:pPr>
        <w:pStyle w:val="Ttulo2"/>
        <w:numPr>
          <w:ilvl w:val="0"/>
          <w:numId w:val="8"/>
        </w:numPr>
        <w:rPr>
          <w:rFonts w:ascii="Arial" w:eastAsia="Arial" w:hAnsi="Arial" w:cs="Arial"/>
        </w:rPr>
      </w:pPr>
      <w:r w:rsidRPr="2EEBB5D1">
        <w:rPr>
          <w:rFonts w:ascii="Arial" w:eastAsia="Arial" w:hAnsi="Arial" w:cs="Arial"/>
        </w:rPr>
        <w:t>Propósito</w:t>
      </w:r>
    </w:p>
    <w:p w14:paraId="33F536C3" w14:textId="6593106D" w:rsidR="00916695" w:rsidRPr="00916695" w:rsidRDefault="00916695" w:rsidP="00916695">
      <w:pPr>
        <w:ind w:left="360"/>
        <w:rPr>
          <w:i/>
          <w:color w:val="808080" w:themeColor="background1" w:themeShade="80"/>
          <w:lang w:val="es-AR"/>
        </w:rPr>
      </w:pPr>
      <w:r w:rsidRPr="00916695">
        <w:rPr>
          <w:i/>
          <w:color w:val="808080" w:themeColor="background1" w:themeShade="80"/>
          <w:lang w:val="es-AR"/>
        </w:rPr>
        <w:t xml:space="preserve">Para qué es el presente documento. </w:t>
      </w:r>
    </w:p>
    <w:p w14:paraId="524986C5" w14:textId="381BBD75" w:rsidR="33AD7275" w:rsidRDefault="33AD7275" w:rsidP="2EEBB5D1">
      <w:pPr>
        <w:pStyle w:val="Ttulo2"/>
        <w:numPr>
          <w:ilvl w:val="0"/>
          <w:numId w:val="8"/>
        </w:numPr>
        <w:rPr>
          <w:rFonts w:ascii="Arial" w:eastAsia="Arial" w:hAnsi="Arial" w:cs="Arial"/>
        </w:rPr>
      </w:pPr>
      <w:r w:rsidRPr="2EEBB5D1">
        <w:rPr>
          <w:rFonts w:ascii="Arial" w:eastAsia="Arial" w:hAnsi="Arial" w:cs="Arial"/>
        </w:rPr>
        <w:t>Destinatarios</w:t>
      </w:r>
    </w:p>
    <w:p w14:paraId="1B3FF23F" w14:textId="47166AE5" w:rsidR="00916695" w:rsidRPr="00916695" w:rsidRDefault="00916695" w:rsidP="00916695">
      <w:pPr>
        <w:ind w:left="360"/>
        <w:rPr>
          <w:i/>
          <w:color w:val="808080" w:themeColor="background1" w:themeShade="80"/>
          <w:lang w:val="es-AR"/>
        </w:rPr>
      </w:pPr>
      <w:r w:rsidRPr="00916695">
        <w:rPr>
          <w:i/>
          <w:color w:val="808080" w:themeColor="background1" w:themeShade="80"/>
          <w:lang w:val="es-AR"/>
        </w:rPr>
        <w:t>A quién está dirigido el documento.</w:t>
      </w:r>
    </w:p>
    <w:p w14:paraId="36D0775C" w14:textId="637A7A3C" w:rsidR="46F8FDC3" w:rsidRDefault="46F8FDC3" w:rsidP="2EEBB5D1">
      <w:pPr>
        <w:pStyle w:val="Ttulo2"/>
        <w:numPr>
          <w:ilvl w:val="0"/>
          <w:numId w:val="8"/>
        </w:numPr>
      </w:pPr>
      <w:r>
        <w:lastRenderedPageBreak/>
        <w:t>Presentación del equipo</w:t>
      </w:r>
    </w:p>
    <w:p w14:paraId="6CB03C24" w14:textId="63AC29AD" w:rsidR="00916695" w:rsidRPr="00916695" w:rsidRDefault="00916695" w:rsidP="00916695">
      <w:pPr>
        <w:ind w:firstLine="360"/>
        <w:rPr>
          <w:lang w:val="es-AR"/>
        </w:rPr>
      </w:pPr>
      <w:r>
        <w:rPr>
          <w:i/>
          <w:color w:val="808080" w:themeColor="background1" w:themeShade="80"/>
          <w:lang w:val="es-AR"/>
        </w:rPr>
        <w:t>Presentación de la consultora y los miembros que estuvieron trabajando en el proyecto.</w:t>
      </w:r>
    </w:p>
    <w:p w14:paraId="511CB679" w14:textId="19F6F039" w:rsidR="00E85227" w:rsidRDefault="00C647F2" w:rsidP="00E85227">
      <w:pPr>
        <w:pStyle w:val="Ttulo2"/>
        <w:numPr>
          <w:ilvl w:val="0"/>
          <w:numId w:val="8"/>
        </w:numPr>
      </w:pPr>
      <w:bookmarkStart w:id="0" w:name="_Toc478548873"/>
      <w:r>
        <w:t>Descripción de la problemática</w:t>
      </w:r>
      <w:r w:rsidR="00DA2D33">
        <w:t xml:space="preserve"> del </w:t>
      </w:r>
      <w:r>
        <w:t>c</w:t>
      </w:r>
      <w:r w:rsidR="00DA2D33">
        <w:t>liente</w:t>
      </w:r>
      <w:bookmarkEnd w:id="0"/>
    </w:p>
    <w:p w14:paraId="316A8A0F" w14:textId="50802CE4" w:rsidR="00E85227" w:rsidRPr="00E85227" w:rsidRDefault="00E85227" w:rsidP="00E85227">
      <w:pPr>
        <w:ind w:firstLine="360"/>
        <w:rPr>
          <w:i/>
          <w:color w:val="808080" w:themeColor="background1" w:themeShade="80"/>
          <w:lang w:val="es-AR"/>
        </w:rPr>
      </w:pPr>
      <w:r>
        <w:rPr>
          <w:i/>
          <w:color w:val="808080" w:themeColor="background1" w:themeShade="80"/>
          <w:lang w:val="es-AR"/>
        </w:rPr>
        <w:t>Resumen de</w:t>
      </w:r>
      <w:r w:rsidR="005341B7">
        <w:rPr>
          <w:i/>
          <w:color w:val="808080" w:themeColor="background1" w:themeShade="80"/>
          <w:lang w:val="es-AR"/>
        </w:rPr>
        <w:t xml:space="preserve"> los problemas de</w:t>
      </w:r>
      <w:r>
        <w:rPr>
          <w:i/>
          <w:color w:val="808080" w:themeColor="background1" w:themeShade="80"/>
          <w:lang w:val="es-AR"/>
        </w:rPr>
        <w:t xml:space="preserve"> la a</w:t>
      </w:r>
      <w:r w:rsidRPr="00E85227">
        <w:rPr>
          <w:i/>
          <w:color w:val="808080" w:themeColor="background1" w:themeShade="80"/>
          <w:lang w:val="es-AR"/>
        </w:rPr>
        <w:t>rquitectura actual y</w:t>
      </w:r>
      <w:r w:rsidR="005341B7">
        <w:rPr>
          <w:i/>
          <w:color w:val="808080" w:themeColor="background1" w:themeShade="80"/>
          <w:lang w:val="es-AR"/>
        </w:rPr>
        <w:t xml:space="preserve"> la visión de</w:t>
      </w:r>
      <w:r w:rsidRPr="00E85227">
        <w:rPr>
          <w:i/>
          <w:color w:val="808080" w:themeColor="background1" w:themeShade="80"/>
          <w:lang w:val="es-AR"/>
        </w:rPr>
        <w:t xml:space="preserve"> arquitectura destino.</w:t>
      </w:r>
      <w:r w:rsidR="00645CF2">
        <w:rPr>
          <w:i/>
          <w:color w:val="808080" w:themeColor="background1" w:themeShade="80"/>
          <w:lang w:val="es-AR"/>
        </w:rPr>
        <w:t xml:space="preserve"> Brecha a cubrir.</w:t>
      </w:r>
    </w:p>
    <w:p w14:paraId="1D50C9E2" w14:textId="033EF530" w:rsidR="002C2516" w:rsidRDefault="002C2516" w:rsidP="2EEBB5D1">
      <w:pPr>
        <w:pStyle w:val="Ttulo2"/>
        <w:numPr>
          <w:ilvl w:val="0"/>
          <w:numId w:val="8"/>
        </w:numPr>
        <w:rPr>
          <w:rFonts w:eastAsiaTheme="minorEastAsia"/>
          <w:szCs w:val="24"/>
        </w:rPr>
      </w:pPr>
      <w:r>
        <w:t>Propuesta</w:t>
      </w:r>
      <w:bookmarkStart w:id="1" w:name="_Toc478548882"/>
      <w:bookmarkEnd w:id="1"/>
    </w:p>
    <w:p w14:paraId="4165822B" w14:textId="547BCE0E" w:rsidR="579470E9" w:rsidRDefault="579470E9" w:rsidP="579470E9">
      <w:pPr>
        <w:pStyle w:val="Ttulo3"/>
      </w:pPr>
      <w:r>
        <w:t>Soluciones de software</w:t>
      </w:r>
    </w:p>
    <w:p w14:paraId="63F50F45" w14:textId="76C5C691" w:rsidR="00495570" w:rsidRPr="006834D6" w:rsidRDefault="579470E9" w:rsidP="006834D6">
      <w:pPr>
        <w:pStyle w:val="Subtitulo"/>
      </w:pPr>
      <w:r>
        <w:t>Presentación de</w:t>
      </w:r>
      <w:r w:rsidR="00282608">
        <w:t>l proyecto y</w:t>
      </w:r>
      <w:r>
        <w:t xml:space="preserve"> l</w:t>
      </w:r>
      <w:r w:rsidR="211BB923">
        <w:t>a solución. P</w:t>
      </w:r>
      <w:r>
        <w:t>roveedores preseleccionados</w:t>
      </w:r>
      <w:r w:rsidR="003606AF">
        <w:t xml:space="preserve"> y </w:t>
      </w:r>
      <w:r>
        <w:t>comparación de cumplimiento de las soluciones respecto de los requerimientos globales planteados (</w:t>
      </w:r>
      <w:r w:rsidR="000A482F">
        <w:t xml:space="preserve">presentar el </w:t>
      </w:r>
      <w:r>
        <w:t xml:space="preserve">RFP </w:t>
      </w:r>
      <w:r w:rsidR="003E45C5">
        <w:t>resumido -</w:t>
      </w:r>
      <w:r>
        <w:t xml:space="preserve"> nivel</w:t>
      </w:r>
      <w:r w:rsidR="000A482F">
        <w:t xml:space="preserve"> </w:t>
      </w:r>
      <w:r w:rsidR="003E45C5">
        <w:t>0</w:t>
      </w:r>
      <w:r>
        <w:t>).</w:t>
      </w:r>
      <w:r w:rsidR="006834D6">
        <w:t xml:space="preserve"> </w:t>
      </w:r>
    </w:p>
    <w:p w14:paraId="4F3E5235" w14:textId="77777777" w:rsidR="00BD06EA" w:rsidRPr="00EE2818" w:rsidRDefault="00BD06EA" w:rsidP="00BD06EA">
      <w:pPr>
        <w:pStyle w:val="Ttulo3"/>
      </w:pPr>
      <w:r>
        <w:t>Evaluación económica</w:t>
      </w:r>
    </w:p>
    <w:p w14:paraId="57B82A5F" w14:textId="699346E5" w:rsidR="00BD06EA" w:rsidRDefault="003F7730" w:rsidP="00BD06EA">
      <w:pPr>
        <w:pStyle w:val="Subtitulo"/>
      </w:pPr>
      <w:r>
        <w:t>Resumen</w:t>
      </w:r>
      <w:r w:rsidR="00BD06EA">
        <w:t xml:space="preserve"> económico de las propuestas relevadas</w:t>
      </w:r>
      <w:r w:rsidR="00BD06EA" w:rsidRPr="00EE2818">
        <w:t>. Presentar gráficos comparativos de las alternativas presentadas.</w:t>
      </w:r>
    </w:p>
    <w:p w14:paraId="03006FF5" w14:textId="7049BBD7" w:rsidR="00DF67B1" w:rsidRPr="00EE2818" w:rsidRDefault="579470E9" w:rsidP="00E47A09">
      <w:pPr>
        <w:pStyle w:val="Ttulo3"/>
      </w:pPr>
      <w:r>
        <w:t>Análisis de la propuesta seleccionada</w:t>
      </w:r>
    </w:p>
    <w:p w14:paraId="752CFCD4" w14:textId="3BE22E05" w:rsidR="00952F89" w:rsidRPr="00BB6D90" w:rsidRDefault="00386B0A" w:rsidP="00952F89">
      <w:pPr>
        <w:pStyle w:val="Subtitulo"/>
      </w:pPr>
      <w:r>
        <w:t>J</w:t>
      </w:r>
      <w:r w:rsidR="579470E9">
        <w:t>ustificación de</w:t>
      </w:r>
      <w:r w:rsidR="00F577BE">
        <w:t>l</w:t>
      </w:r>
      <w:r w:rsidR="579470E9">
        <w:t xml:space="preserve"> proveedor</w:t>
      </w:r>
      <w:r w:rsidR="00F577BE">
        <w:t xml:space="preserve"> seleccionado</w:t>
      </w:r>
      <w:r w:rsidR="579470E9">
        <w:t>. Deberá contener además el análisis de brecha entre resultados esperados y obtenidos.</w:t>
      </w:r>
    </w:p>
    <w:p w14:paraId="549DA2C3" w14:textId="0FC645CA" w:rsidR="6FDB88ED" w:rsidRDefault="6FDB88ED" w:rsidP="2EEBB5D1">
      <w:pPr>
        <w:pStyle w:val="Ttulo3"/>
      </w:pPr>
      <w:proofErr w:type="spellStart"/>
      <w:r>
        <w:t>Stakeholders</w:t>
      </w:r>
      <w:proofErr w:type="spellEnd"/>
    </w:p>
    <w:p w14:paraId="6AA4E84B" w14:textId="77777777" w:rsidR="6FDB88ED" w:rsidRDefault="6FDB88ED" w:rsidP="2EEBB5D1">
      <w:pPr>
        <w:pStyle w:val="Subtitulo"/>
      </w:pPr>
      <w:r>
        <w:t>Incluir a todos los actores que son impactados por la ejecución del Proyecto (</w:t>
      </w:r>
      <w:proofErr w:type="spellStart"/>
      <w:r>
        <w:t>stakeholders</w:t>
      </w:r>
      <w:proofErr w:type="spellEnd"/>
      <w:r>
        <w:t>).</w:t>
      </w:r>
    </w:p>
    <w:p w14:paraId="7B04A7A9" w14:textId="77777777" w:rsidR="00DA2D33" w:rsidRPr="00EE2818" w:rsidRDefault="579470E9" w:rsidP="00BB6D90">
      <w:pPr>
        <w:pStyle w:val="Ttulo3"/>
      </w:pPr>
      <w:bookmarkStart w:id="2" w:name="_Toc478548889"/>
      <w:r>
        <w:t>Implementación</w:t>
      </w:r>
      <w:bookmarkEnd w:id="2"/>
    </w:p>
    <w:p w14:paraId="6BED2317" w14:textId="5BED48F3" w:rsidR="00DA2D33" w:rsidRPr="00EE2818" w:rsidRDefault="00DA2D33" w:rsidP="00BB6D90">
      <w:pPr>
        <w:pStyle w:val="Subtitulo"/>
      </w:pPr>
      <w:r>
        <w:t xml:space="preserve">Plan </w:t>
      </w:r>
      <w:r w:rsidR="2848D04D">
        <w:t>general de</w:t>
      </w:r>
      <w:r>
        <w:t xml:space="preserve"> implementación de la solución recomendada (presupuesto, etapas y entregables).</w:t>
      </w:r>
    </w:p>
    <w:p w14:paraId="1A81646F" w14:textId="473AD4F4" w:rsidR="00EE58B2" w:rsidRPr="00EE2818" w:rsidRDefault="00EE58B2" w:rsidP="2EEBB5D1">
      <w:pPr>
        <w:pStyle w:val="Ttulo2"/>
      </w:pPr>
      <w:bookmarkStart w:id="3" w:name="_Toc478548890"/>
      <w:r>
        <w:t>Conclusiones</w:t>
      </w:r>
      <w:bookmarkEnd w:id="3"/>
    </w:p>
    <w:p w14:paraId="70704EAA" w14:textId="486EE3AF" w:rsidR="00DA2D33" w:rsidRPr="00115EA1" w:rsidRDefault="00547D91" w:rsidP="00115EA1">
      <w:pPr>
        <w:spacing w:line="240" w:lineRule="auto"/>
        <w:ind w:left="360"/>
        <w:jc w:val="both"/>
        <w:rPr>
          <w:i/>
          <w:color w:val="808080" w:themeColor="background1" w:themeShade="80"/>
          <w:lang w:val="es-AR"/>
        </w:rPr>
      </w:pPr>
      <w:r w:rsidRPr="00547D91">
        <w:rPr>
          <w:i/>
          <w:color w:val="808080" w:themeColor="background1" w:themeShade="80"/>
          <w:lang w:val="es-AR"/>
        </w:rPr>
        <w:t>Conclusiones del equipo de proyecto y recomendaciones para el cliente.</w:t>
      </w:r>
    </w:p>
    <w:sectPr w:rsidR="00DA2D33" w:rsidRPr="00115EA1" w:rsidSect="00601442">
      <w:headerReference w:type="default" r:id="rId12"/>
      <w:footerReference w:type="default" r:id="rId13"/>
      <w:headerReference w:type="first" r:id="rId14"/>
      <w:footerReference w:type="first" r:id="rId15"/>
      <w:pgSz w:w="11906" w:h="16838"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DD5F8" w14:textId="77777777" w:rsidR="002D4484" w:rsidRDefault="002D4484">
      <w:pPr>
        <w:spacing w:after="0" w:line="240" w:lineRule="auto"/>
      </w:pPr>
      <w:r>
        <w:separator/>
      </w:r>
    </w:p>
  </w:endnote>
  <w:endnote w:type="continuationSeparator" w:id="0">
    <w:p w14:paraId="52B36A99" w14:textId="77777777" w:rsidR="002D4484" w:rsidRDefault="002D4484">
      <w:pPr>
        <w:spacing w:after="0" w:line="240" w:lineRule="auto"/>
      </w:pPr>
      <w:r>
        <w:continuationSeparator/>
      </w:r>
    </w:p>
  </w:endnote>
  <w:endnote w:type="continuationNotice" w:id="1">
    <w:p w14:paraId="4161BEEC" w14:textId="77777777" w:rsidR="002D4484" w:rsidRDefault="002D44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29CA" w14:textId="463906E3" w:rsidR="00D72B3F" w:rsidRPr="00C87554" w:rsidRDefault="00D72B3F" w:rsidP="00D72B3F">
    <w:pPr>
      <w:pStyle w:val="Sinespaciado"/>
      <w:jc w:val="right"/>
      <w:rPr>
        <w:lang w:val="es-AR"/>
      </w:rPr>
    </w:pPr>
    <w:r>
      <w:fldChar w:fldCharType="begin"/>
    </w:r>
    <w:r w:rsidRPr="00C87554">
      <w:rPr>
        <w:lang w:val="es-AR"/>
      </w:rPr>
      <w:instrText xml:space="preserve"> FILENAME \* MERGEFORMAT </w:instrText>
    </w:r>
    <w:r>
      <w:fldChar w:fldCharType="separate"/>
    </w:r>
    <w:r w:rsidR="0059201A">
      <w:rPr>
        <w:noProof/>
        <w:lang w:val="es-AR"/>
      </w:rPr>
      <w:t>15-T Carpeta de cierre del Proyecto</w:t>
    </w:r>
    <w:r>
      <w:fldChar w:fldCharType="end"/>
    </w:r>
  </w:p>
  <w:p w14:paraId="481B029C" w14:textId="349A950C" w:rsidR="00D72B3F" w:rsidRPr="00D72B3F" w:rsidRDefault="00D72B3F" w:rsidP="00D72B3F">
    <w:pPr>
      <w:pStyle w:val="Sinespaciado"/>
      <w:jc w:val="right"/>
    </w:pPr>
    <w:r w:rsidRPr="00C87554">
      <w:rPr>
        <w:lang w:val="es-AR"/>
      </w:rPr>
      <w:t xml:space="preserve">Pág. </w:t>
    </w:r>
    <w:r>
      <w:rPr>
        <w:b/>
        <w:bCs/>
      </w:rPr>
      <w:fldChar w:fldCharType="begin"/>
    </w:r>
    <w:r w:rsidRPr="00C87554">
      <w:rPr>
        <w:b/>
        <w:bCs/>
        <w:lang w:val="es-AR"/>
      </w:rPr>
      <w:instrText xml:space="preserve"> PAGE  \* Arabic  \* MERGEFORMAT </w:instrText>
    </w:r>
    <w:r>
      <w:rPr>
        <w:b/>
        <w:bCs/>
      </w:rPr>
      <w:fldChar w:fldCharType="separate"/>
    </w:r>
    <w:r w:rsidR="00AA02EB" w:rsidRPr="00AA02EB">
      <w:rPr>
        <w:b/>
        <w:bCs/>
        <w:noProof/>
      </w:rPr>
      <w:t>4</w:t>
    </w:r>
    <w:r>
      <w:rPr>
        <w:b/>
        <w:bCs/>
      </w:rPr>
      <w:fldChar w:fldCharType="end"/>
    </w:r>
    <w:r w:rsidRPr="00D72B3F">
      <w:t xml:space="preserve"> de </w:t>
    </w:r>
    <w:r>
      <w:rPr>
        <w:b/>
        <w:bCs/>
      </w:rPr>
      <w:fldChar w:fldCharType="begin"/>
    </w:r>
    <w:r w:rsidRPr="00D72B3F">
      <w:rPr>
        <w:b/>
        <w:bCs/>
      </w:rPr>
      <w:instrText xml:space="preserve"> NUMPAGES  \* Arabic  \* MERGEFORMAT </w:instrText>
    </w:r>
    <w:r>
      <w:rPr>
        <w:b/>
        <w:bCs/>
      </w:rPr>
      <w:fldChar w:fldCharType="separate"/>
    </w:r>
    <w:r w:rsidR="00AA02EB">
      <w:rPr>
        <w:b/>
        <w:bCs/>
        <w:noProof/>
      </w:rPr>
      <w:t>4</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09EF" w14:textId="56576439" w:rsidR="00D72B3F" w:rsidRPr="00BD2A99" w:rsidRDefault="000C578B" w:rsidP="00D72B3F">
    <w:pPr>
      <w:pStyle w:val="Sinespaciado"/>
      <w:jc w:val="right"/>
      <w:rPr>
        <w:lang w:val="es-AR"/>
      </w:rPr>
    </w:pPr>
    <w:r>
      <w:fldChar w:fldCharType="begin"/>
    </w:r>
    <w:r w:rsidRPr="00BD2A99">
      <w:rPr>
        <w:lang w:val="es-AR"/>
      </w:rPr>
      <w:instrText xml:space="preserve"> FILENAME \* MERGEFORMAT </w:instrText>
    </w:r>
    <w:r>
      <w:fldChar w:fldCharType="separate"/>
    </w:r>
    <w:r w:rsidR="0059201A">
      <w:rPr>
        <w:noProof/>
        <w:lang w:val="es-AR"/>
      </w:rPr>
      <w:t>15-T Carpeta de cierre del Proyecto</w:t>
    </w:r>
    <w:r>
      <w:rPr>
        <w:noProof/>
      </w:rPr>
      <w:fldChar w:fldCharType="end"/>
    </w:r>
  </w:p>
  <w:p w14:paraId="45CCD7ED" w14:textId="07895204" w:rsidR="00D72B3F" w:rsidRDefault="00D72B3F" w:rsidP="00D72B3F">
    <w:pPr>
      <w:pStyle w:val="Sinespaciado"/>
      <w:jc w:val="right"/>
    </w:pPr>
    <w:r w:rsidRPr="00BD2A99">
      <w:rPr>
        <w:lang w:val="es-AR"/>
      </w:rPr>
      <w:t xml:space="preserve">Pág. </w:t>
    </w:r>
    <w:r>
      <w:rPr>
        <w:b/>
        <w:bCs/>
      </w:rPr>
      <w:fldChar w:fldCharType="begin"/>
    </w:r>
    <w:r w:rsidRPr="00BD2A99">
      <w:rPr>
        <w:b/>
        <w:bCs/>
        <w:lang w:val="es-AR"/>
      </w:rPr>
      <w:instrText xml:space="preserve"> PAGE  \* Arabic  \* MERGEFORMAT </w:instrText>
    </w:r>
    <w:r>
      <w:rPr>
        <w:b/>
        <w:bCs/>
      </w:rPr>
      <w:fldChar w:fldCharType="separate"/>
    </w:r>
    <w:r w:rsidR="00F56F81" w:rsidRPr="00F56F81">
      <w:rPr>
        <w:b/>
        <w:bCs/>
        <w:noProof/>
      </w:rPr>
      <w:t>1</w:t>
    </w:r>
    <w:r>
      <w:rPr>
        <w:b/>
        <w:bCs/>
      </w:rPr>
      <w:fldChar w:fldCharType="end"/>
    </w:r>
    <w:r>
      <w:t xml:space="preserve"> de </w:t>
    </w:r>
    <w:r>
      <w:rPr>
        <w:b/>
        <w:bCs/>
      </w:rPr>
      <w:fldChar w:fldCharType="begin"/>
    </w:r>
    <w:r>
      <w:rPr>
        <w:b/>
        <w:bCs/>
      </w:rPr>
      <w:instrText xml:space="preserve"> NUMPAGES  \* Arabic  \* MERGEFORMAT </w:instrText>
    </w:r>
    <w:r>
      <w:rPr>
        <w:b/>
        <w:bCs/>
      </w:rPr>
      <w:fldChar w:fldCharType="separate"/>
    </w:r>
    <w:r w:rsidR="00F56F81">
      <w:rPr>
        <w:b/>
        <w:bCs/>
        <w:noProof/>
      </w:rPr>
      <w:t>4</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EEEFA" w14:textId="77777777" w:rsidR="002D4484" w:rsidRDefault="002D4484">
      <w:pPr>
        <w:spacing w:after="0" w:line="240" w:lineRule="auto"/>
      </w:pPr>
      <w:r>
        <w:separator/>
      </w:r>
    </w:p>
  </w:footnote>
  <w:footnote w:type="continuationSeparator" w:id="0">
    <w:p w14:paraId="166A82FA" w14:textId="77777777" w:rsidR="002D4484" w:rsidRDefault="002D4484">
      <w:pPr>
        <w:spacing w:after="0" w:line="240" w:lineRule="auto"/>
      </w:pPr>
      <w:r>
        <w:continuationSeparator/>
      </w:r>
    </w:p>
  </w:footnote>
  <w:footnote w:type="continuationNotice" w:id="1">
    <w:p w14:paraId="294F9BF6" w14:textId="77777777" w:rsidR="002D4484" w:rsidRDefault="002D44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3ABA" w14:textId="77777777" w:rsidR="000D7C52" w:rsidRDefault="00E346DA">
    <w:pPr>
      <w:pStyle w:val="Encabezado"/>
      <w:rPr>
        <w:lang w:val="es-ES"/>
      </w:rPr>
    </w:pPr>
    <w:r>
      <w:rPr>
        <w:lang w:val="es-ES"/>
      </w:rPr>
      <w:t>Facultad de Ciencias Económicas – Universidad de Buenos Aires</w:t>
    </w:r>
  </w:p>
  <w:p w14:paraId="15E07E7C" w14:textId="16FA774E" w:rsidR="00E346DA" w:rsidRPr="00E346DA" w:rsidRDefault="000159FA">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710D0" w14:textId="77777777" w:rsidR="00E346DA" w:rsidRDefault="00E346DA">
    <w:pPr>
      <w:pStyle w:val="Encabezado"/>
    </w:pPr>
    <w:r>
      <w:rPr>
        <w:noProof/>
        <w:lang w:val="es-AR" w:eastAsia="es-AR"/>
      </w:rPr>
      <w:drawing>
        <wp:anchor distT="0" distB="0" distL="114300" distR="114300" simplePos="0" relativeHeight="251658240" behindDoc="1" locked="0" layoutInCell="1" allowOverlap="1" wp14:anchorId="3DD24079" wp14:editId="07777777">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58241" behindDoc="1" locked="0" layoutInCell="1" allowOverlap="1" wp14:anchorId="523EFE0F" wp14:editId="07777777">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CC52DF"/>
    <w:multiLevelType w:val="multilevel"/>
    <w:tmpl w:val="2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5BD582D"/>
    <w:multiLevelType w:val="multilevel"/>
    <w:tmpl w:val="0CA4758E"/>
    <w:lvl w:ilvl="0">
      <w:start w:val="1"/>
      <w:numFmt w:val="decimal"/>
      <w:pStyle w:val="Ttulo2"/>
      <w:lvlText w:val="%1."/>
      <w:lvlJc w:val="left"/>
      <w:pPr>
        <w:ind w:left="360" w:hanging="360"/>
      </w:pPr>
    </w:lvl>
    <w:lvl w:ilvl="1">
      <w:start w:val="1"/>
      <w:numFmt w:val="decimal"/>
      <w:pStyle w:val="Ttulo3"/>
      <w:lvlText w:val="%1.%2."/>
      <w:lvlJc w:val="left"/>
      <w:pPr>
        <w:ind w:left="6103" w:hanging="432"/>
      </w:pPr>
    </w:lvl>
    <w:lvl w:ilvl="2">
      <w:start w:val="1"/>
      <w:numFmt w:val="decimal"/>
      <w:pStyle w:val="Ttulo4"/>
      <w:lvlText w:val="%1.%2.%3."/>
      <w:lvlJc w:val="left"/>
      <w:pPr>
        <w:ind w:left="1224" w:hanging="504"/>
      </w:pPr>
      <w:rPr>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68252B"/>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2E867C74"/>
    <w:multiLevelType w:val="hybridMultilevel"/>
    <w:tmpl w:val="A5402D24"/>
    <w:lvl w:ilvl="0" w:tplc="41A242AE">
      <w:start w:val="1"/>
      <w:numFmt w:val="decimal"/>
      <w:lvlText w:val="%1."/>
      <w:lvlJc w:val="left"/>
      <w:pPr>
        <w:ind w:left="720" w:hanging="360"/>
      </w:pPr>
    </w:lvl>
    <w:lvl w:ilvl="1" w:tplc="80FE2ED6">
      <w:start w:val="1"/>
      <w:numFmt w:val="lowerLetter"/>
      <w:lvlText w:val="%2."/>
      <w:lvlJc w:val="left"/>
      <w:pPr>
        <w:ind w:left="1440" w:hanging="360"/>
      </w:pPr>
    </w:lvl>
    <w:lvl w:ilvl="2" w:tplc="4344D258">
      <w:start w:val="1"/>
      <w:numFmt w:val="lowerRoman"/>
      <w:lvlText w:val="%3."/>
      <w:lvlJc w:val="right"/>
      <w:pPr>
        <w:ind w:left="2160" w:hanging="180"/>
      </w:pPr>
    </w:lvl>
    <w:lvl w:ilvl="3" w:tplc="03089B3A">
      <w:start w:val="1"/>
      <w:numFmt w:val="decimal"/>
      <w:lvlText w:val="%4."/>
      <w:lvlJc w:val="left"/>
      <w:pPr>
        <w:ind w:left="2880" w:hanging="360"/>
      </w:pPr>
    </w:lvl>
    <w:lvl w:ilvl="4" w:tplc="ABA216EA">
      <w:start w:val="1"/>
      <w:numFmt w:val="lowerLetter"/>
      <w:lvlText w:val="%5."/>
      <w:lvlJc w:val="left"/>
      <w:pPr>
        <w:ind w:left="3600" w:hanging="360"/>
      </w:pPr>
    </w:lvl>
    <w:lvl w:ilvl="5" w:tplc="52B085CA">
      <w:start w:val="1"/>
      <w:numFmt w:val="lowerRoman"/>
      <w:lvlText w:val="%6."/>
      <w:lvlJc w:val="right"/>
      <w:pPr>
        <w:ind w:left="4320" w:hanging="180"/>
      </w:pPr>
    </w:lvl>
    <w:lvl w:ilvl="6" w:tplc="04C68CAA">
      <w:start w:val="1"/>
      <w:numFmt w:val="decimal"/>
      <w:lvlText w:val="%7."/>
      <w:lvlJc w:val="left"/>
      <w:pPr>
        <w:ind w:left="5040" w:hanging="360"/>
      </w:pPr>
    </w:lvl>
    <w:lvl w:ilvl="7" w:tplc="DF4A9AD6">
      <w:start w:val="1"/>
      <w:numFmt w:val="lowerLetter"/>
      <w:lvlText w:val="%8."/>
      <w:lvlJc w:val="left"/>
      <w:pPr>
        <w:ind w:left="5760" w:hanging="360"/>
      </w:pPr>
    </w:lvl>
    <w:lvl w:ilvl="8" w:tplc="A28C576A">
      <w:start w:val="1"/>
      <w:numFmt w:val="lowerRoman"/>
      <w:lvlText w:val="%9."/>
      <w:lvlJc w:val="right"/>
      <w:pPr>
        <w:ind w:left="6480" w:hanging="180"/>
      </w:pPr>
    </w:lvl>
  </w:abstractNum>
  <w:abstractNum w:abstractNumId="6" w15:restartNumberingAfterBreak="0">
    <w:nsid w:val="382E0D1B"/>
    <w:multiLevelType w:val="multilevel"/>
    <w:tmpl w:val="F2AC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202EDD"/>
    <w:multiLevelType w:val="hybridMultilevel"/>
    <w:tmpl w:val="0166F7C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435267A1"/>
    <w:multiLevelType w:val="hybridMultilevel"/>
    <w:tmpl w:val="A36E66B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363E4A"/>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075006017">
    <w:abstractNumId w:val="5"/>
  </w:num>
  <w:num w:numId="2" w16cid:durableId="807478416">
    <w:abstractNumId w:val="0"/>
  </w:num>
  <w:num w:numId="3" w16cid:durableId="1259409892">
    <w:abstractNumId w:val="9"/>
  </w:num>
  <w:num w:numId="4" w16cid:durableId="280456284">
    <w:abstractNumId w:val="9"/>
    <w:lvlOverride w:ilvl="0">
      <w:startOverride w:val="1"/>
    </w:lvlOverride>
  </w:num>
  <w:num w:numId="5" w16cid:durableId="930048746">
    <w:abstractNumId w:val="2"/>
  </w:num>
  <w:num w:numId="6" w16cid:durableId="320081936">
    <w:abstractNumId w:val="4"/>
  </w:num>
  <w:num w:numId="7" w16cid:durableId="325086099">
    <w:abstractNumId w:val="11"/>
  </w:num>
  <w:num w:numId="8" w16cid:durableId="960573799">
    <w:abstractNumId w:val="2"/>
    <w:lvlOverride w:ilvl="0">
      <w:startOverride w:val="1"/>
    </w:lvlOverride>
  </w:num>
  <w:num w:numId="9" w16cid:durableId="1515420075">
    <w:abstractNumId w:val="10"/>
  </w:num>
  <w:num w:numId="10" w16cid:durableId="699361396">
    <w:abstractNumId w:val="1"/>
  </w:num>
  <w:num w:numId="11" w16cid:durableId="264770181">
    <w:abstractNumId w:val="3"/>
  </w:num>
  <w:num w:numId="12" w16cid:durableId="1162770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5292218">
    <w:abstractNumId w:val="7"/>
  </w:num>
  <w:num w:numId="14" w16cid:durableId="722411019">
    <w:abstractNumId w:val="8"/>
  </w:num>
  <w:num w:numId="15" w16cid:durableId="956524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2D33"/>
    <w:rsid w:val="00014948"/>
    <w:rsid w:val="000159FA"/>
    <w:rsid w:val="00016642"/>
    <w:rsid w:val="000270C4"/>
    <w:rsid w:val="00033444"/>
    <w:rsid w:val="00061B3A"/>
    <w:rsid w:val="00072DF2"/>
    <w:rsid w:val="000771AE"/>
    <w:rsid w:val="000801B3"/>
    <w:rsid w:val="000A482F"/>
    <w:rsid w:val="000A5B1A"/>
    <w:rsid w:val="000B5C4C"/>
    <w:rsid w:val="000C578B"/>
    <w:rsid w:val="000D7C52"/>
    <w:rsid w:val="000E61E9"/>
    <w:rsid w:val="000F6D6F"/>
    <w:rsid w:val="00102A17"/>
    <w:rsid w:val="0011153C"/>
    <w:rsid w:val="00115EA1"/>
    <w:rsid w:val="001236A0"/>
    <w:rsid w:val="00134295"/>
    <w:rsid w:val="00142739"/>
    <w:rsid w:val="001449F3"/>
    <w:rsid w:val="00152121"/>
    <w:rsid w:val="00152D71"/>
    <w:rsid w:val="0015712A"/>
    <w:rsid w:val="001661FA"/>
    <w:rsid w:val="00175A32"/>
    <w:rsid w:val="001A1864"/>
    <w:rsid w:val="001A5B49"/>
    <w:rsid w:val="001A61A2"/>
    <w:rsid w:val="001E0A9B"/>
    <w:rsid w:val="001E2CC8"/>
    <w:rsid w:val="001E517B"/>
    <w:rsid w:val="001F47A4"/>
    <w:rsid w:val="001F4F12"/>
    <w:rsid w:val="00217262"/>
    <w:rsid w:val="00230CE4"/>
    <w:rsid w:val="00235EF4"/>
    <w:rsid w:val="0024535C"/>
    <w:rsid w:val="002459BA"/>
    <w:rsid w:val="00246D00"/>
    <w:rsid w:val="00247716"/>
    <w:rsid w:val="002514DF"/>
    <w:rsid w:val="00256940"/>
    <w:rsid w:val="0026081A"/>
    <w:rsid w:val="002750C3"/>
    <w:rsid w:val="0027696F"/>
    <w:rsid w:val="00282608"/>
    <w:rsid w:val="002C2516"/>
    <w:rsid w:val="002D4484"/>
    <w:rsid w:val="002E3785"/>
    <w:rsid w:val="002F0ADF"/>
    <w:rsid w:val="00301114"/>
    <w:rsid w:val="00306AEC"/>
    <w:rsid w:val="00306B76"/>
    <w:rsid w:val="00314652"/>
    <w:rsid w:val="003258DD"/>
    <w:rsid w:val="0032641E"/>
    <w:rsid w:val="003377D1"/>
    <w:rsid w:val="003417DA"/>
    <w:rsid w:val="00355143"/>
    <w:rsid w:val="0035737B"/>
    <w:rsid w:val="003606AF"/>
    <w:rsid w:val="003630C1"/>
    <w:rsid w:val="0036489A"/>
    <w:rsid w:val="00366942"/>
    <w:rsid w:val="00385AA4"/>
    <w:rsid w:val="00386B0A"/>
    <w:rsid w:val="00391D53"/>
    <w:rsid w:val="00394EF0"/>
    <w:rsid w:val="003A3BB0"/>
    <w:rsid w:val="003A5015"/>
    <w:rsid w:val="003C4DD3"/>
    <w:rsid w:val="003E45C5"/>
    <w:rsid w:val="003F0471"/>
    <w:rsid w:val="003F1A43"/>
    <w:rsid w:val="003F53BB"/>
    <w:rsid w:val="003F5861"/>
    <w:rsid w:val="003F7730"/>
    <w:rsid w:val="00404E49"/>
    <w:rsid w:val="00420233"/>
    <w:rsid w:val="00424262"/>
    <w:rsid w:val="004311EA"/>
    <w:rsid w:val="004445A3"/>
    <w:rsid w:val="004455BF"/>
    <w:rsid w:val="00454C13"/>
    <w:rsid w:val="00455A63"/>
    <w:rsid w:val="00473E0C"/>
    <w:rsid w:val="0048789D"/>
    <w:rsid w:val="00495570"/>
    <w:rsid w:val="004A0A3E"/>
    <w:rsid w:val="004A64F0"/>
    <w:rsid w:val="004C0ED0"/>
    <w:rsid w:val="004C414C"/>
    <w:rsid w:val="004D288A"/>
    <w:rsid w:val="004E7F04"/>
    <w:rsid w:val="004F0FDB"/>
    <w:rsid w:val="00503326"/>
    <w:rsid w:val="00505544"/>
    <w:rsid w:val="0051151F"/>
    <w:rsid w:val="005341B7"/>
    <w:rsid w:val="005400A6"/>
    <w:rsid w:val="00545111"/>
    <w:rsid w:val="00547D91"/>
    <w:rsid w:val="00555365"/>
    <w:rsid w:val="00556B7A"/>
    <w:rsid w:val="005702D5"/>
    <w:rsid w:val="00573907"/>
    <w:rsid w:val="0059201A"/>
    <w:rsid w:val="0059277E"/>
    <w:rsid w:val="005A00FF"/>
    <w:rsid w:val="005C5286"/>
    <w:rsid w:val="005D1F80"/>
    <w:rsid w:val="005D3C56"/>
    <w:rsid w:val="005F1871"/>
    <w:rsid w:val="00600850"/>
    <w:rsid w:val="00601442"/>
    <w:rsid w:val="006049B6"/>
    <w:rsid w:val="00611C73"/>
    <w:rsid w:val="00615EC3"/>
    <w:rsid w:val="006327EF"/>
    <w:rsid w:val="00633E74"/>
    <w:rsid w:val="00645CF2"/>
    <w:rsid w:val="00646F53"/>
    <w:rsid w:val="006605C7"/>
    <w:rsid w:val="006643E8"/>
    <w:rsid w:val="00670D20"/>
    <w:rsid w:val="006762B8"/>
    <w:rsid w:val="006834D6"/>
    <w:rsid w:val="00686CE3"/>
    <w:rsid w:val="00692842"/>
    <w:rsid w:val="006A0653"/>
    <w:rsid w:val="006A4F82"/>
    <w:rsid w:val="006B0BDB"/>
    <w:rsid w:val="006B7BDB"/>
    <w:rsid w:val="006C46D3"/>
    <w:rsid w:val="006D1061"/>
    <w:rsid w:val="006D337A"/>
    <w:rsid w:val="00700882"/>
    <w:rsid w:val="0070222F"/>
    <w:rsid w:val="0071009E"/>
    <w:rsid w:val="00715325"/>
    <w:rsid w:val="00736848"/>
    <w:rsid w:val="00747C31"/>
    <w:rsid w:val="007504C9"/>
    <w:rsid w:val="00752940"/>
    <w:rsid w:val="00770FB9"/>
    <w:rsid w:val="00771E10"/>
    <w:rsid w:val="00773032"/>
    <w:rsid w:val="00790683"/>
    <w:rsid w:val="007917BC"/>
    <w:rsid w:val="007A2AA3"/>
    <w:rsid w:val="007C40F1"/>
    <w:rsid w:val="007E11FC"/>
    <w:rsid w:val="007E5CB9"/>
    <w:rsid w:val="007E66EC"/>
    <w:rsid w:val="007F787C"/>
    <w:rsid w:val="008164DE"/>
    <w:rsid w:val="00821BF3"/>
    <w:rsid w:val="008303BD"/>
    <w:rsid w:val="008307DB"/>
    <w:rsid w:val="00841E76"/>
    <w:rsid w:val="0084525E"/>
    <w:rsid w:val="00854A38"/>
    <w:rsid w:val="00857CFD"/>
    <w:rsid w:val="008604A1"/>
    <w:rsid w:val="00860E44"/>
    <w:rsid w:val="00864F47"/>
    <w:rsid w:val="008660E6"/>
    <w:rsid w:val="00870C68"/>
    <w:rsid w:val="00872C39"/>
    <w:rsid w:val="008733A1"/>
    <w:rsid w:val="00880EEF"/>
    <w:rsid w:val="008A364D"/>
    <w:rsid w:val="008B0D6C"/>
    <w:rsid w:val="008B56B0"/>
    <w:rsid w:val="008C0C50"/>
    <w:rsid w:val="008D1180"/>
    <w:rsid w:val="008D2255"/>
    <w:rsid w:val="008D4BD3"/>
    <w:rsid w:val="008F05C1"/>
    <w:rsid w:val="008F4CBF"/>
    <w:rsid w:val="009043F6"/>
    <w:rsid w:val="00910870"/>
    <w:rsid w:val="00913E29"/>
    <w:rsid w:val="00916695"/>
    <w:rsid w:val="0092520D"/>
    <w:rsid w:val="00943A42"/>
    <w:rsid w:val="00952F89"/>
    <w:rsid w:val="0095635B"/>
    <w:rsid w:val="009607A3"/>
    <w:rsid w:val="009660BC"/>
    <w:rsid w:val="00967BB5"/>
    <w:rsid w:val="00971EFD"/>
    <w:rsid w:val="00976EAF"/>
    <w:rsid w:val="009777A4"/>
    <w:rsid w:val="00985DF4"/>
    <w:rsid w:val="009911BD"/>
    <w:rsid w:val="009A63D2"/>
    <w:rsid w:val="009B74C7"/>
    <w:rsid w:val="009C0A65"/>
    <w:rsid w:val="009C67E7"/>
    <w:rsid w:val="009D70DC"/>
    <w:rsid w:val="009E4494"/>
    <w:rsid w:val="009F11DD"/>
    <w:rsid w:val="009F1729"/>
    <w:rsid w:val="00A0394C"/>
    <w:rsid w:val="00A27491"/>
    <w:rsid w:val="00A371DE"/>
    <w:rsid w:val="00A5550F"/>
    <w:rsid w:val="00A76A7A"/>
    <w:rsid w:val="00A96775"/>
    <w:rsid w:val="00AA02EB"/>
    <w:rsid w:val="00AA4715"/>
    <w:rsid w:val="00AA53FB"/>
    <w:rsid w:val="00AA6541"/>
    <w:rsid w:val="00AB0B4F"/>
    <w:rsid w:val="00AB2FB5"/>
    <w:rsid w:val="00AC0A45"/>
    <w:rsid w:val="00AD4ECC"/>
    <w:rsid w:val="00AD77A9"/>
    <w:rsid w:val="00AD7F03"/>
    <w:rsid w:val="00AE5DD5"/>
    <w:rsid w:val="00AE7165"/>
    <w:rsid w:val="00AE7FA8"/>
    <w:rsid w:val="00AF404C"/>
    <w:rsid w:val="00B02EDC"/>
    <w:rsid w:val="00B23848"/>
    <w:rsid w:val="00B37DA6"/>
    <w:rsid w:val="00B43E70"/>
    <w:rsid w:val="00B73473"/>
    <w:rsid w:val="00B75205"/>
    <w:rsid w:val="00B84C2A"/>
    <w:rsid w:val="00B93A59"/>
    <w:rsid w:val="00BB19B7"/>
    <w:rsid w:val="00BB34D5"/>
    <w:rsid w:val="00BB6D90"/>
    <w:rsid w:val="00BB7BCA"/>
    <w:rsid w:val="00BD06EA"/>
    <w:rsid w:val="00BD2A99"/>
    <w:rsid w:val="00BD6041"/>
    <w:rsid w:val="00BE6DC9"/>
    <w:rsid w:val="00BF2A5C"/>
    <w:rsid w:val="00BF4EC1"/>
    <w:rsid w:val="00C118A6"/>
    <w:rsid w:val="00C1705F"/>
    <w:rsid w:val="00C17EBB"/>
    <w:rsid w:val="00C2455A"/>
    <w:rsid w:val="00C318A0"/>
    <w:rsid w:val="00C45477"/>
    <w:rsid w:val="00C51782"/>
    <w:rsid w:val="00C641EC"/>
    <w:rsid w:val="00C647F2"/>
    <w:rsid w:val="00C75545"/>
    <w:rsid w:val="00C766CC"/>
    <w:rsid w:val="00C87554"/>
    <w:rsid w:val="00C9382A"/>
    <w:rsid w:val="00C96D97"/>
    <w:rsid w:val="00CA1BDE"/>
    <w:rsid w:val="00CC6F59"/>
    <w:rsid w:val="00CD3443"/>
    <w:rsid w:val="00CE25FB"/>
    <w:rsid w:val="00D00FE5"/>
    <w:rsid w:val="00D03C35"/>
    <w:rsid w:val="00D04C03"/>
    <w:rsid w:val="00D04D79"/>
    <w:rsid w:val="00D06032"/>
    <w:rsid w:val="00D1205D"/>
    <w:rsid w:val="00D455F0"/>
    <w:rsid w:val="00D55418"/>
    <w:rsid w:val="00D568C0"/>
    <w:rsid w:val="00D57B6B"/>
    <w:rsid w:val="00D6332D"/>
    <w:rsid w:val="00D641F3"/>
    <w:rsid w:val="00D64EEA"/>
    <w:rsid w:val="00D65EFB"/>
    <w:rsid w:val="00D72B3F"/>
    <w:rsid w:val="00D857B6"/>
    <w:rsid w:val="00D96E4C"/>
    <w:rsid w:val="00DA2D33"/>
    <w:rsid w:val="00DB18CA"/>
    <w:rsid w:val="00DC5CFA"/>
    <w:rsid w:val="00DC5E4F"/>
    <w:rsid w:val="00DC72A0"/>
    <w:rsid w:val="00DD4AAC"/>
    <w:rsid w:val="00DE4D82"/>
    <w:rsid w:val="00DF37D4"/>
    <w:rsid w:val="00DF67B1"/>
    <w:rsid w:val="00E042B0"/>
    <w:rsid w:val="00E339FE"/>
    <w:rsid w:val="00E346DA"/>
    <w:rsid w:val="00E347EF"/>
    <w:rsid w:val="00E357B6"/>
    <w:rsid w:val="00E414DF"/>
    <w:rsid w:val="00E461CA"/>
    <w:rsid w:val="00E47A09"/>
    <w:rsid w:val="00E5152E"/>
    <w:rsid w:val="00E54E2E"/>
    <w:rsid w:val="00E576FE"/>
    <w:rsid w:val="00E70327"/>
    <w:rsid w:val="00E85227"/>
    <w:rsid w:val="00EB34B2"/>
    <w:rsid w:val="00EC2D31"/>
    <w:rsid w:val="00EC4401"/>
    <w:rsid w:val="00EE1DEA"/>
    <w:rsid w:val="00EE4C59"/>
    <w:rsid w:val="00EE58B2"/>
    <w:rsid w:val="00EF168C"/>
    <w:rsid w:val="00EF5376"/>
    <w:rsid w:val="00F22875"/>
    <w:rsid w:val="00F337B9"/>
    <w:rsid w:val="00F33DF1"/>
    <w:rsid w:val="00F43E82"/>
    <w:rsid w:val="00F47F83"/>
    <w:rsid w:val="00F558D9"/>
    <w:rsid w:val="00F56F81"/>
    <w:rsid w:val="00F577BE"/>
    <w:rsid w:val="00F66CDF"/>
    <w:rsid w:val="00F83DFE"/>
    <w:rsid w:val="00F957CE"/>
    <w:rsid w:val="00FB525D"/>
    <w:rsid w:val="00FD9726"/>
    <w:rsid w:val="01CC8FAB"/>
    <w:rsid w:val="025FAE90"/>
    <w:rsid w:val="05F6574A"/>
    <w:rsid w:val="067DF427"/>
    <w:rsid w:val="099EBD8D"/>
    <w:rsid w:val="0B5B8FB5"/>
    <w:rsid w:val="0BB1577F"/>
    <w:rsid w:val="11CD6B07"/>
    <w:rsid w:val="1228D423"/>
    <w:rsid w:val="147A735E"/>
    <w:rsid w:val="14D6E7D7"/>
    <w:rsid w:val="15CEFD89"/>
    <w:rsid w:val="1A5D80CB"/>
    <w:rsid w:val="1D8B2C67"/>
    <w:rsid w:val="1E3B04E7"/>
    <w:rsid w:val="1FF542EA"/>
    <w:rsid w:val="202202D6"/>
    <w:rsid w:val="206E541D"/>
    <w:rsid w:val="208E7844"/>
    <w:rsid w:val="20ACAB37"/>
    <w:rsid w:val="211BB923"/>
    <w:rsid w:val="23A065BC"/>
    <w:rsid w:val="23BEBE15"/>
    <w:rsid w:val="244A6401"/>
    <w:rsid w:val="25BA12A5"/>
    <w:rsid w:val="25C308FD"/>
    <w:rsid w:val="265694AD"/>
    <w:rsid w:val="282F55D2"/>
    <w:rsid w:val="2848D04D"/>
    <w:rsid w:val="288BDE7E"/>
    <w:rsid w:val="28B67FC1"/>
    <w:rsid w:val="28DEDA61"/>
    <w:rsid w:val="2BEFB18D"/>
    <w:rsid w:val="2D470C54"/>
    <w:rsid w:val="2D64BBCC"/>
    <w:rsid w:val="2EDD75D2"/>
    <w:rsid w:val="2EEBB5D1"/>
    <w:rsid w:val="2FD78B3E"/>
    <w:rsid w:val="33AD7275"/>
    <w:rsid w:val="36D978AC"/>
    <w:rsid w:val="38843338"/>
    <w:rsid w:val="38EC19E3"/>
    <w:rsid w:val="3B287AE7"/>
    <w:rsid w:val="3C3BCAE8"/>
    <w:rsid w:val="3C6BBAA8"/>
    <w:rsid w:val="3CDBD613"/>
    <w:rsid w:val="3D0DBC08"/>
    <w:rsid w:val="3E045DD8"/>
    <w:rsid w:val="46F8FDC3"/>
    <w:rsid w:val="4B01C761"/>
    <w:rsid w:val="4B5AC2DF"/>
    <w:rsid w:val="4B6E6832"/>
    <w:rsid w:val="4C0B5356"/>
    <w:rsid w:val="4E18C42F"/>
    <w:rsid w:val="4E57CDE7"/>
    <w:rsid w:val="4E8F5DAB"/>
    <w:rsid w:val="4EA4755D"/>
    <w:rsid w:val="52E081E3"/>
    <w:rsid w:val="5340951B"/>
    <w:rsid w:val="53CA6260"/>
    <w:rsid w:val="548DF086"/>
    <w:rsid w:val="579470E9"/>
    <w:rsid w:val="58272558"/>
    <w:rsid w:val="5A5BB9ED"/>
    <w:rsid w:val="5AC2A95A"/>
    <w:rsid w:val="5C8E94C6"/>
    <w:rsid w:val="5ED3C479"/>
    <w:rsid w:val="5F516F15"/>
    <w:rsid w:val="5F5D73E2"/>
    <w:rsid w:val="61093B2A"/>
    <w:rsid w:val="64E92A34"/>
    <w:rsid w:val="651C0888"/>
    <w:rsid w:val="6747C3ED"/>
    <w:rsid w:val="6A14858A"/>
    <w:rsid w:val="6B9EA2A0"/>
    <w:rsid w:val="6BC48D30"/>
    <w:rsid w:val="6C641600"/>
    <w:rsid w:val="6DE75442"/>
    <w:rsid w:val="6FACCC1A"/>
    <w:rsid w:val="6FDB88ED"/>
    <w:rsid w:val="6FFD9E51"/>
    <w:rsid w:val="705804EB"/>
    <w:rsid w:val="7059D76B"/>
    <w:rsid w:val="709D899B"/>
    <w:rsid w:val="755E2C80"/>
    <w:rsid w:val="762302C6"/>
    <w:rsid w:val="7C96B411"/>
    <w:rsid w:val="7E9368CD"/>
    <w:rsid w:val="7EBC1CCD"/>
    <w:rsid w:val="7F783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E10BE"/>
  <w15:docId w15:val="{6C68A9D3-82C7-4CD9-8CEC-1A0283E05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2"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rsid w:val="00BB6D90"/>
    <w:pPr>
      <w:keepNext/>
      <w:keepLines/>
      <w:numPr>
        <w:numId w:val="5"/>
      </w:numPr>
      <w:spacing w:before="360" w:after="120" w:line="240" w:lineRule="auto"/>
      <w:outlineLvl w:val="1"/>
    </w:pPr>
    <w:rPr>
      <w:b/>
      <w:bCs/>
      <w:color w:val="5B9BD5" w:themeColor="accent1"/>
      <w:sz w:val="24"/>
      <w:lang w:val="es-AR"/>
    </w:rPr>
  </w:style>
  <w:style w:type="paragraph" w:styleId="Ttulo3">
    <w:name w:val="heading 3"/>
    <w:basedOn w:val="Normal"/>
    <w:next w:val="Normal"/>
    <w:link w:val="Ttulo3Car"/>
    <w:uiPriority w:val="9"/>
    <w:unhideWhenUsed/>
    <w:qFormat/>
    <w:rsid w:val="00BB6D90"/>
    <w:pPr>
      <w:keepNext/>
      <w:keepLines/>
      <w:numPr>
        <w:ilvl w:val="1"/>
        <w:numId w:val="5"/>
      </w:numPr>
      <w:spacing w:before="200" w:after="0"/>
      <w:outlineLvl w:val="2"/>
    </w:pPr>
    <w:rPr>
      <w:rFonts w:eastAsiaTheme="majorEastAsia" w:cstheme="minorHAnsi"/>
      <w:b/>
      <w:bCs/>
      <w:color w:val="5B9BD5" w:themeColor="accent1"/>
      <w:sz w:val="20"/>
      <w:lang w:val="es-AR"/>
    </w:rPr>
  </w:style>
  <w:style w:type="paragraph" w:styleId="Ttulo4">
    <w:name w:val="heading 4"/>
    <w:basedOn w:val="Normal"/>
    <w:next w:val="Normal"/>
    <w:link w:val="Ttulo4Car"/>
    <w:uiPriority w:val="9"/>
    <w:unhideWhenUsed/>
    <w:qFormat/>
    <w:rsid w:val="00DA2D33"/>
    <w:pPr>
      <w:keepNext/>
      <w:keepLines/>
      <w:numPr>
        <w:ilvl w:val="2"/>
        <w:numId w:val="5"/>
      </w:numPr>
      <w:spacing w:before="200" w:after="0"/>
      <w:outlineLvl w:val="3"/>
    </w:pPr>
    <w:rPr>
      <w:rFonts w:eastAsiaTheme="majorEastAsia" w:cstheme="minorHAnsi"/>
      <w:bCs/>
      <w:iCs/>
      <w:color w:val="5B9BD5" w:themeColor="accent1"/>
      <w:sz w:val="20"/>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tuloCar">
    <w:name w:val="Título Car"/>
    <w:basedOn w:val="Fuentedeprrafopredeter"/>
    <w:link w:val="Ttulo"/>
    <w:uiPriority w:val="10"/>
    <w:rPr>
      <w:rFonts w:asciiTheme="majorHAnsi" w:eastAsiaTheme="majorEastAsia" w:hAnsiTheme="majorHAnsi"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numPr>
        <w:ilvl w:val="1"/>
      </w:numPr>
      <w:pBdr>
        <w:left w:val="double" w:sz="18" w:space="4" w:color="1F4E79" w:themeColor="accent1" w:themeShade="80"/>
      </w:pBdr>
      <w:spacing w:before="80" w:after="0" w:line="280" w:lineRule="exact"/>
    </w:pPr>
    <w:rPr>
      <w:b/>
      <w:bCs/>
      <w:color w:val="5B9BD5" w:themeColor="accent1"/>
      <w:sz w:val="24"/>
    </w:rPr>
  </w:style>
  <w:style w:type="character" w:customStyle="1" w:styleId="SubttuloCar">
    <w:name w:val="Subtítulo Car"/>
    <w:basedOn w:val="Fuentedeprrafopredeter"/>
    <w:link w:val="Subttulo"/>
    <w:uiPriority w:val="11"/>
    <w:rPr>
      <w:b/>
      <w:bCs/>
      <w:color w:val="5B9BD5" w:themeColor="accent1"/>
      <w:sz w:val="24"/>
    </w:rPr>
  </w:style>
  <w:style w:type="character" w:customStyle="1" w:styleId="Ttulo1Car">
    <w:name w:val="Título 1 Car"/>
    <w:basedOn w:val="Fuentedeprrafopredeter"/>
    <w:link w:val="Ttulo1"/>
    <w:uiPriority w:val="9"/>
    <w:rPr>
      <w:b/>
      <w:bCs/>
      <w:caps/>
      <w:color w:val="1F4E79" w:themeColor="accent1" w:themeShade="80"/>
      <w:sz w:val="28"/>
    </w:rPr>
  </w:style>
  <w:style w:type="table" w:customStyle="1" w:styleId="TipTable">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customStyle="1" w:styleId="Ttulo2Car">
    <w:name w:val="Título 2 Car"/>
    <w:basedOn w:val="Fuentedeprrafopredeter"/>
    <w:link w:val="Ttulo2"/>
    <w:uiPriority w:val="9"/>
    <w:rsid w:val="00BB6D90"/>
    <w:rPr>
      <w:b/>
      <w:bCs/>
      <w:color w:val="5B9BD5" w:themeColor="accent1"/>
      <w:sz w:val="24"/>
      <w:lang w:val="es-AR"/>
    </w:rPr>
  </w:style>
  <w:style w:type="paragraph" w:styleId="Listaconvietas">
    <w:name w:val="List Bullet"/>
    <w:basedOn w:val="Normal"/>
    <w:uiPriority w:val="1"/>
    <w:unhideWhenUsed/>
    <w:qFormat/>
    <w:pPr>
      <w:numPr>
        <w:numId w:val="3"/>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sz w:val="20"/>
    </w:rPr>
  </w:style>
  <w:style w:type="character" w:customStyle="1" w:styleId="PiedepginaCar">
    <w:name w:val="Pie de página Car"/>
    <w:basedOn w:val="Fuentedeprrafopredeter"/>
    <w:link w:val="Piedepgina"/>
    <w:uiPriority w:val="99"/>
    <w:rPr>
      <w:rFonts w:asciiTheme="majorHAnsi" w:eastAsiaTheme="majorEastAsia" w:hAnsiTheme="majorHAnsi" w:cstheme="majorBidi"/>
      <w:noProof/>
      <w:color w:val="1F4E79" w:themeColor="accent1" w:themeShade="80"/>
      <w:sz w:val="20"/>
    </w:rPr>
  </w:style>
  <w:style w:type="table" w:customStyle="1" w:styleId="Tabladecuadrcula4-nfasis11">
    <w:name w:val="Tabla de cuadrícula 4 - Énfasis 11"/>
    <w:basedOn w:val="Tabla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Cuadrculadetablaclara1">
    <w:name w:val="Cuadrícula de tabla clara1"/>
    <w:basedOn w:val="Tab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a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customStyle="1" w:styleId="TextonotapieCar">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customStyle="1" w:styleId="ProjectTable">
    <w:name w:val="Project Table"/>
    <w:basedOn w:val="Tablanormal"/>
    <w:uiPriority w:val="99"/>
    <w:rsid w:val="008C0C50"/>
    <w:pPr>
      <w:spacing w:before="120" w:after="120" w:line="240" w:lineRule="auto"/>
    </w:pPr>
    <w:rPr>
      <w:rFonts w:eastAsiaTheme="minorEastAsia"/>
      <w:szCs w:val="18"/>
    </w:rPr>
    <w:tblPr>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DA2D3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A2D33"/>
    <w:rPr>
      <w:rFonts w:ascii="Tahoma" w:hAnsi="Tahoma" w:cs="Tahoma"/>
      <w:sz w:val="16"/>
      <w:szCs w:val="16"/>
    </w:rPr>
  </w:style>
  <w:style w:type="paragraph" w:customStyle="1" w:styleId="Subtitulo">
    <w:name w:val="Subtitulo"/>
    <w:basedOn w:val="Normal"/>
    <w:link w:val="SubtituloChar"/>
    <w:qFormat/>
    <w:rsid w:val="00BB6D90"/>
    <w:pPr>
      <w:ind w:left="360"/>
    </w:pPr>
    <w:rPr>
      <w:i/>
      <w:color w:val="808080" w:themeColor="background1" w:themeShade="80"/>
      <w:lang w:val="es-AR"/>
    </w:rPr>
  </w:style>
  <w:style w:type="character" w:customStyle="1" w:styleId="Ttulo3Car">
    <w:name w:val="Título 3 Car"/>
    <w:basedOn w:val="Fuentedeprrafopredeter"/>
    <w:link w:val="Ttulo3"/>
    <w:uiPriority w:val="9"/>
    <w:rsid w:val="00BB6D90"/>
    <w:rPr>
      <w:rFonts w:eastAsiaTheme="majorEastAsia" w:cstheme="minorHAnsi"/>
      <w:b/>
      <w:bCs/>
      <w:color w:val="5B9BD5" w:themeColor="accent1"/>
      <w:sz w:val="20"/>
      <w:lang w:val="es-AR"/>
    </w:rPr>
  </w:style>
  <w:style w:type="character" w:customStyle="1" w:styleId="SubtituloChar">
    <w:name w:val="Subtitulo Char"/>
    <w:basedOn w:val="Fuentedeprrafopredeter"/>
    <w:link w:val="Subtitulo"/>
    <w:rsid w:val="00BB6D90"/>
    <w:rPr>
      <w:i/>
      <w:color w:val="808080" w:themeColor="background1" w:themeShade="80"/>
      <w:lang w:val="es-AR"/>
    </w:rPr>
  </w:style>
  <w:style w:type="character" w:customStyle="1" w:styleId="Ttulo4Car">
    <w:name w:val="Título 4 Car"/>
    <w:basedOn w:val="Fuentedeprrafopredeter"/>
    <w:link w:val="Ttulo4"/>
    <w:uiPriority w:val="9"/>
    <w:rsid w:val="00DA2D33"/>
    <w:rPr>
      <w:rFonts w:eastAsiaTheme="majorEastAsia" w:cstheme="minorHAnsi"/>
      <w:bCs/>
      <w:iCs/>
      <w:color w:val="5B9BD5" w:themeColor="accent1"/>
      <w:sz w:val="20"/>
      <w:lang w:val="es-AR"/>
    </w:rPr>
  </w:style>
  <w:style w:type="paragraph" w:styleId="TtuloTDC">
    <w:name w:val="TOC Heading"/>
    <w:basedOn w:val="Ttulo1"/>
    <w:next w:val="Normal"/>
    <w:uiPriority w:val="39"/>
    <w:unhideWhenUsed/>
    <w:qFormat/>
    <w:rsid w:val="00BB6D90"/>
    <w:pPr>
      <w:spacing w:before="480" w:after="0" w:line="276" w:lineRule="auto"/>
      <w:outlineLvl w:val="9"/>
    </w:pPr>
    <w:rPr>
      <w:rFonts w:asciiTheme="majorHAnsi" w:eastAsiaTheme="majorEastAsia" w:hAnsiTheme="majorHAnsi" w:cstheme="majorBidi"/>
      <w:caps w:val="0"/>
      <w:color w:val="2E74B5" w:themeColor="accent1" w:themeShade="BF"/>
      <w:szCs w:val="28"/>
    </w:rPr>
  </w:style>
  <w:style w:type="paragraph" w:styleId="TDC2">
    <w:name w:val="toc 2"/>
    <w:basedOn w:val="Normal"/>
    <w:next w:val="Normal"/>
    <w:autoRedefine/>
    <w:uiPriority w:val="39"/>
    <w:unhideWhenUsed/>
    <w:rsid w:val="00BB6D90"/>
    <w:pPr>
      <w:spacing w:after="100"/>
      <w:ind w:left="180"/>
    </w:pPr>
  </w:style>
  <w:style w:type="paragraph" w:styleId="TDC3">
    <w:name w:val="toc 3"/>
    <w:basedOn w:val="Normal"/>
    <w:next w:val="Normal"/>
    <w:autoRedefine/>
    <w:uiPriority w:val="39"/>
    <w:unhideWhenUsed/>
    <w:rsid w:val="00BB6D90"/>
    <w:pPr>
      <w:spacing w:after="100"/>
      <w:ind w:left="360"/>
    </w:pPr>
  </w:style>
  <w:style w:type="character" w:styleId="Hipervnculo">
    <w:name w:val="Hyperlink"/>
    <w:basedOn w:val="Fuentedeprrafopredeter"/>
    <w:uiPriority w:val="99"/>
    <w:unhideWhenUsed/>
    <w:rsid w:val="00BB6D90"/>
    <w:rPr>
      <w:color w:val="40ACD1" w:themeColor="hyperlink"/>
      <w:u w:val="single"/>
    </w:rPr>
  </w:style>
  <w:style w:type="character" w:customStyle="1" w:styleId="normaltextrun">
    <w:name w:val="normaltextrun"/>
    <w:basedOn w:val="Fuentedeprrafopredeter"/>
    <w:rsid w:val="00864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13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conomicasuba.sharepoint.com/sites/Sistemas/CATEDRA-1422/Material%20practica/APLSI%20-%20T12%20-%20Cierre%20del%20proyecto.mp4"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jpg"/><Relationship Id="rId4" Type="http://schemas.openxmlformats.org/officeDocument/2006/relationships/styles" Target="styles.xml"/><Relationship Id="rId9" Type="http://schemas.openxmlformats.org/officeDocument/2006/relationships/hyperlink" Target="https://economicasuba.sharepoint.com/sites/Sistemas/CATEDRA-1422/Material%20practica/APLSI%20-%20T12%20-%20Cierre%20del%20proyecto.mp4"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dor\Downloads\Template%20de%20base.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5D63EF4A-4AA7-4372-A5A0-24A4ED33A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de base.dotx</Template>
  <TotalTime>1</TotalTime>
  <Pages>3</Pages>
  <Words>940</Words>
  <Characters>5164</Characters>
  <Application>Microsoft Office Word</Application>
  <DocSecurity>0</DocSecurity>
  <Lines>80</Lines>
  <Paragraphs>43</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Bárbara Michalla</dc:creator>
  <cp:keywords/>
  <cp:lastModifiedBy>Luis Alejandro Campos</cp:lastModifiedBy>
  <cp:revision>303</cp:revision>
  <dcterms:created xsi:type="dcterms:W3CDTF">2017-03-28T23:48:00Z</dcterms:created>
  <dcterms:modified xsi:type="dcterms:W3CDTF">2025-12-01T22:11:00Z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